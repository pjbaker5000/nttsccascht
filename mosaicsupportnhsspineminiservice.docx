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E00CC" w14:textId="77777777" w:rsidR="00DB0BA3" w:rsidRPr="00D13050" w:rsidRDefault="0091767F">
      <w:pPr>
        <w:rPr>
          <w:rFonts w:cs="Arial"/>
        </w:rPr>
      </w:pPr>
      <w:r w:rsidRPr="00D13050">
        <w:rPr>
          <w:rFonts w:cs="Arial"/>
          <w:noProof/>
        </w:rPr>
        <w:drawing>
          <wp:inline distT="0" distB="0" distL="0" distR="0" wp14:anchorId="020B2294" wp14:editId="003A370D">
            <wp:extent cx="2952750" cy="495300"/>
            <wp:effectExtent l="0" t="0" r="0" b="0"/>
            <wp:docPr id="1" name="Picture 1" descr="NCC-l-head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CC-l-head-blac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8D11" w14:textId="77777777" w:rsidR="00393A30" w:rsidRPr="00D13050" w:rsidRDefault="00393A30">
      <w:pPr>
        <w:rPr>
          <w:rFonts w:cs="Arial"/>
        </w:rPr>
        <w:sectPr w:rsidR="00393A30" w:rsidRPr="00D13050" w:rsidSect="001815D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567" w:right="567" w:bottom="567" w:left="567" w:header="709" w:footer="335" w:gutter="0"/>
          <w:cols w:space="708"/>
          <w:docGrid w:linePitch="360"/>
        </w:sectPr>
      </w:pPr>
    </w:p>
    <w:p w14:paraId="753DA1DC" w14:textId="77777777" w:rsidR="00393A30" w:rsidRPr="00D13050" w:rsidRDefault="00393A30">
      <w:pPr>
        <w:rPr>
          <w:rFonts w:cs="Arial"/>
        </w:rPr>
      </w:pPr>
    </w:p>
    <w:tbl>
      <w:tblPr>
        <w:tblStyle w:val="TableGrid"/>
        <w:tblW w:w="11907" w:type="dxa"/>
        <w:tblInd w:w="-562" w:type="dxa"/>
        <w:tblLook w:val="01E0" w:firstRow="1" w:lastRow="1" w:firstColumn="1" w:lastColumn="1" w:noHBand="0" w:noVBand="0"/>
      </w:tblPr>
      <w:tblGrid>
        <w:gridCol w:w="567"/>
        <w:gridCol w:w="10773"/>
        <w:gridCol w:w="567"/>
      </w:tblGrid>
      <w:tr w:rsidR="00393A30" w:rsidRPr="00D13050" w14:paraId="60FDB522" w14:textId="77777777" w:rsidTr="00D51A14">
        <w:trPr>
          <w:trHeight w:val="284"/>
        </w:trPr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58776936" w14:textId="77777777" w:rsidR="00393A30" w:rsidRPr="00D13050" w:rsidRDefault="00393A30" w:rsidP="00393A30">
            <w:pPr>
              <w:ind w:left="-391" w:firstLine="138"/>
              <w:rPr>
                <w:rFonts w:cs="Arial"/>
                <w:sz w:val="36"/>
                <w:szCs w:val="36"/>
              </w:rPr>
            </w:pPr>
          </w:p>
        </w:tc>
        <w:tc>
          <w:tcPr>
            <w:tcW w:w="1077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780C12DB" w14:textId="77777777" w:rsidR="00393A30" w:rsidRPr="00EC6D66" w:rsidRDefault="00611766" w:rsidP="007B4F86">
            <w:pPr>
              <w:rPr>
                <w:rFonts w:cs="Arial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32"/>
              </w:rPr>
              <w:t>Mosaic</w:t>
            </w:r>
            <w:r w:rsidR="004014B8" w:rsidRPr="00EC6D66">
              <w:rPr>
                <w:rFonts w:cs="Arial"/>
                <w:b/>
                <w:color w:val="FFFFFF" w:themeColor="background1"/>
                <w:sz w:val="32"/>
                <w:szCs w:val="32"/>
              </w:rPr>
              <w:t xml:space="preserve"> Support </w:t>
            </w:r>
            <w:r w:rsidR="00D13050" w:rsidRPr="00EC6D66">
              <w:rPr>
                <w:rFonts w:cs="Arial"/>
                <w:b/>
                <w:color w:val="FFFFFF" w:themeColor="background1"/>
                <w:sz w:val="32"/>
                <w:szCs w:val="32"/>
              </w:rPr>
              <w:t>:</w:t>
            </w:r>
            <w:r w:rsidR="004014B8" w:rsidRPr="00EC6D66">
              <w:rPr>
                <w:rFonts w:cs="Arial"/>
                <w:b/>
                <w:color w:val="FFFFFF" w:themeColor="background1"/>
                <w:sz w:val="32"/>
                <w:szCs w:val="32"/>
              </w:rPr>
              <w:t xml:space="preserve"> </w:t>
            </w:r>
            <w:r w:rsidR="00D74FBA">
              <w:rPr>
                <w:rFonts w:cs="Arial"/>
                <w:b/>
                <w:color w:val="FFFFFF" w:themeColor="background1"/>
                <w:sz w:val="32"/>
                <w:szCs w:val="32"/>
              </w:rPr>
              <w:t xml:space="preserve">NHS </w:t>
            </w:r>
            <w:r w:rsidR="002736B8">
              <w:rPr>
                <w:rFonts w:cs="Arial"/>
                <w:b/>
                <w:color w:val="FFFFFF" w:themeColor="background1"/>
                <w:sz w:val="32"/>
                <w:szCs w:val="32"/>
              </w:rPr>
              <w:t>Spine Mini Service (</w:t>
            </w:r>
            <w:r w:rsidR="0052637E">
              <w:rPr>
                <w:rFonts w:cs="Arial"/>
                <w:b/>
                <w:color w:val="FFFFFF" w:themeColor="background1"/>
                <w:sz w:val="32"/>
                <w:szCs w:val="32"/>
              </w:rPr>
              <w:t>Mini-Spine</w:t>
            </w:r>
            <w:r w:rsidR="002736B8">
              <w:rPr>
                <w:rFonts w:cs="Arial"/>
                <w:b/>
                <w:color w:val="FFFFFF" w:themeColor="background1"/>
                <w:sz w:val="32"/>
                <w:szCs w:val="32"/>
              </w:rPr>
              <w:t>)</w:t>
            </w:r>
          </w:p>
        </w:tc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023C5E63" w14:textId="77777777" w:rsidR="00393A30" w:rsidRPr="00D13050" w:rsidRDefault="00393A30" w:rsidP="00393A30">
            <w:pPr>
              <w:rPr>
                <w:rFonts w:cs="Arial"/>
              </w:rPr>
            </w:pPr>
          </w:p>
        </w:tc>
      </w:tr>
    </w:tbl>
    <w:p w14:paraId="001AC9E7" w14:textId="77777777" w:rsidR="00393A30" w:rsidRDefault="00393A30">
      <w:pPr>
        <w:rPr>
          <w:rFonts w:cs="Arial"/>
        </w:rPr>
      </w:pPr>
    </w:p>
    <w:p w14:paraId="1EC0404B" w14:textId="77777777" w:rsidR="004E509D" w:rsidRPr="004E509D" w:rsidRDefault="004E509D" w:rsidP="004E5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sz w:val="4"/>
          <w:szCs w:val="4"/>
        </w:rPr>
      </w:pPr>
    </w:p>
    <w:p w14:paraId="506F3884" w14:textId="77777777" w:rsidR="003F4FB4" w:rsidRDefault="00283C60" w:rsidP="006C1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Arial"/>
        </w:rPr>
      </w:pPr>
      <w:r>
        <w:rPr>
          <w:rFonts w:cs="Arial"/>
        </w:rPr>
        <w:t xml:space="preserve">The </w:t>
      </w:r>
      <w:r w:rsidR="00F72742">
        <w:rPr>
          <w:rFonts w:cs="Arial"/>
        </w:rPr>
        <w:t xml:space="preserve">NHS </w:t>
      </w:r>
      <w:r>
        <w:rPr>
          <w:rFonts w:cs="Arial"/>
        </w:rPr>
        <w:t>Spine Mini Service (Mini-Spine) provides an interface to the NHS Spine system and enables a simplified method for accessing demographic data on the Spine system</w:t>
      </w:r>
      <w:r w:rsidR="004E0110">
        <w:rPr>
          <w:rFonts w:cs="Arial"/>
        </w:rPr>
        <w:t>, in particular to verify a person’s NHS number and to get a person’s NHS number as held on the Spine system.</w:t>
      </w:r>
    </w:p>
    <w:p w14:paraId="55D7FBD0" w14:textId="77777777" w:rsidR="004E509D" w:rsidRPr="004E509D" w:rsidRDefault="004E509D" w:rsidP="004E5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sz w:val="4"/>
          <w:szCs w:val="4"/>
        </w:rPr>
      </w:pPr>
    </w:p>
    <w:p w14:paraId="59E44EED" w14:textId="77777777" w:rsidR="007D37AC" w:rsidRDefault="007D37AC" w:rsidP="00945C9C">
      <w:pPr>
        <w:rPr>
          <w:rFonts w:cs="Arial"/>
          <w:b/>
        </w:rPr>
      </w:pPr>
    </w:p>
    <w:p w14:paraId="26B4B74F" w14:textId="77777777" w:rsidR="00522595" w:rsidRPr="00A241C3" w:rsidRDefault="00A241C3" w:rsidP="00570EAA">
      <w:pPr>
        <w:ind w:left="454" w:right="454"/>
        <w:jc w:val="center"/>
        <w:rPr>
          <w:rFonts w:cs="Arial"/>
          <w:i/>
        </w:rPr>
      </w:pPr>
      <w:r w:rsidRPr="00A241C3">
        <w:rPr>
          <w:rFonts w:cs="Arial"/>
          <w:i/>
        </w:rPr>
        <w:t xml:space="preserve">Please note that </w:t>
      </w:r>
      <w:r w:rsidR="00570EAA">
        <w:rPr>
          <w:rFonts w:cs="Arial"/>
          <w:i/>
        </w:rPr>
        <w:t xml:space="preserve">you </w:t>
      </w:r>
      <w:r w:rsidR="00522595" w:rsidRPr="00A241C3">
        <w:rPr>
          <w:rFonts w:cs="Arial"/>
          <w:i/>
        </w:rPr>
        <w:t>no longer</w:t>
      </w:r>
      <w:r w:rsidR="00570EAA">
        <w:rPr>
          <w:rFonts w:cs="Arial"/>
          <w:i/>
        </w:rPr>
        <w:t xml:space="preserve"> need to</w:t>
      </w:r>
      <w:r w:rsidR="00522595" w:rsidRPr="00A241C3">
        <w:rPr>
          <w:rFonts w:cs="Arial"/>
          <w:i/>
        </w:rPr>
        <w:t xml:space="preserve"> manually enter NHS numbers on </w:t>
      </w:r>
      <w:r w:rsidRPr="00A241C3">
        <w:rPr>
          <w:rFonts w:cs="Arial"/>
          <w:i/>
        </w:rPr>
        <w:t xml:space="preserve">service user’s records. It is advised </w:t>
      </w:r>
      <w:r w:rsidR="00570EAA">
        <w:rPr>
          <w:rFonts w:cs="Arial"/>
          <w:i/>
        </w:rPr>
        <w:t>you</w:t>
      </w:r>
      <w:r w:rsidRPr="00A241C3">
        <w:rPr>
          <w:rFonts w:cs="Arial"/>
          <w:i/>
        </w:rPr>
        <w:t xml:space="preserve"> use this </w:t>
      </w:r>
      <w:r w:rsidR="00570EAA">
        <w:rPr>
          <w:rFonts w:cs="Arial"/>
          <w:i/>
        </w:rPr>
        <w:t>guidance</w:t>
      </w:r>
      <w:r w:rsidRPr="00A241C3">
        <w:rPr>
          <w:rFonts w:cs="Arial"/>
          <w:i/>
        </w:rPr>
        <w:t xml:space="preserve"> to either obtain a person’s NHS number or to verify an existing NHS number</w:t>
      </w:r>
      <w:r w:rsidR="00570EAA">
        <w:rPr>
          <w:rFonts w:cs="Arial"/>
          <w:i/>
        </w:rPr>
        <w:t>.</w:t>
      </w:r>
    </w:p>
    <w:p w14:paraId="7DE92A09" w14:textId="77777777" w:rsidR="00522595" w:rsidRDefault="00522595" w:rsidP="000908E5">
      <w:pPr>
        <w:ind w:left="454" w:right="454"/>
        <w:jc w:val="center"/>
        <w:rPr>
          <w:rFonts w:cs="Arial"/>
        </w:rPr>
      </w:pPr>
    </w:p>
    <w:p w14:paraId="74FEA163" w14:textId="77777777" w:rsidR="007D37AC" w:rsidRPr="00570EAA" w:rsidRDefault="00A241C3" w:rsidP="000908E5">
      <w:pPr>
        <w:ind w:left="454" w:right="454"/>
        <w:jc w:val="center"/>
        <w:rPr>
          <w:rFonts w:cs="Arial"/>
          <w:u w:val="single"/>
        </w:rPr>
      </w:pPr>
      <w:r w:rsidRPr="00570EAA">
        <w:rPr>
          <w:rFonts w:cs="Arial"/>
          <w:u w:val="single"/>
        </w:rPr>
        <w:t xml:space="preserve">IN MOSAIC, </w:t>
      </w:r>
      <w:r w:rsidR="000908E5" w:rsidRPr="00570EAA">
        <w:rPr>
          <w:rFonts w:cs="Arial"/>
          <w:u w:val="single"/>
        </w:rPr>
        <w:t>CHECK THE PERSON’S FRONT SCREEN TO IDENTIFY WHETHER OR NOT THEY HAVE AN NHS NUMBER LISTED IN THE REFERENCE NUMBERS SECTION.</w:t>
      </w:r>
    </w:p>
    <w:p w14:paraId="6782588F" w14:textId="77777777" w:rsidR="00A241C3" w:rsidRDefault="00A241C3" w:rsidP="000908E5">
      <w:pPr>
        <w:ind w:left="454" w:right="454"/>
        <w:jc w:val="center"/>
        <w:rPr>
          <w:rFonts w:cs="Arial"/>
        </w:rPr>
      </w:pPr>
    </w:p>
    <w:p w14:paraId="0E8C610F" w14:textId="77777777" w:rsidR="00A241C3" w:rsidRPr="00570EAA" w:rsidRDefault="00A241C3" w:rsidP="000908E5">
      <w:pPr>
        <w:ind w:left="454" w:right="454"/>
        <w:jc w:val="center"/>
        <w:rPr>
          <w:rFonts w:cs="Arial"/>
          <w:b/>
        </w:rPr>
      </w:pPr>
      <w:r w:rsidRPr="00570EAA">
        <w:rPr>
          <w:rFonts w:cs="Arial"/>
          <w:b/>
        </w:rPr>
        <w:t>If the person record DOES NOT have an NHS number listed</w:t>
      </w:r>
    </w:p>
    <w:p w14:paraId="3A7440A2" w14:textId="77777777" w:rsidR="00A241C3" w:rsidRPr="00A241C3" w:rsidRDefault="00A241C3" w:rsidP="000908E5">
      <w:pPr>
        <w:ind w:left="454" w:right="454"/>
        <w:jc w:val="center"/>
        <w:rPr>
          <w:rFonts w:cs="Arial"/>
          <w:u w:val="single"/>
        </w:rPr>
      </w:pPr>
    </w:p>
    <w:tbl>
      <w:tblPr>
        <w:tblStyle w:val="TableGrid"/>
        <w:tblW w:w="1134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8"/>
        <w:gridCol w:w="4681"/>
      </w:tblGrid>
      <w:tr w:rsidR="001904CC" w14:paraId="51B630E7" w14:textId="77777777" w:rsidTr="00197A1B">
        <w:tc>
          <w:tcPr>
            <w:tcW w:w="6668" w:type="dxa"/>
          </w:tcPr>
          <w:p w14:paraId="18E06BEF" w14:textId="77777777" w:rsidR="007D37AC" w:rsidRDefault="007D37AC" w:rsidP="002F78F0">
            <w:pPr>
              <w:rPr>
                <w:rFonts w:cs="Arial"/>
              </w:rPr>
            </w:pPr>
          </w:p>
          <w:p w14:paraId="74996492" w14:textId="77777777" w:rsidR="006270E9" w:rsidRPr="00B2019A" w:rsidRDefault="00AD3815" w:rsidP="006270E9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If the person </w:t>
            </w:r>
            <w:r w:rsidRPr="00AD3815">
              <w:rPr>
                <w:rFonts w:cs="Arial"/>
                <w:b/>
              </w:rPr>
              <w:t>DOES NOT</w:t>
            </w:r>
            <w:r>
              <w:rPr>
                <w:rFonts w:cs="Arial"/>
              </w:rPr>
              <w:t xml:space="preserve"> have an NHS number listed </w:t>
            </w:r>
            <w:r w:rsidR="00ED3132">
              <w:rPr>
                <w:rFonts w:cs="Arial"/>
              </w:rPr>
              <w:t>c</w:t>
            </w:r>
            <w:r w:rsidR="006270E9">
              <w:rPr>
                <w:rFonts w:cs="Arial"/>
              </w:rPr>
              <w:t xml:space="preserve">lick </w:t>
            </w:r>
            <w:r w:rsidR="006270E9" w:rsidRPr="00AD3815">
              <w:rPr>
                <w:rFonts w:cs="Arial"/>
                <w:b/>
              </w:rPr>
              <w:t>GET NHS NUMBER</w:t>
            </w:r>
            <w:r w:rsidR="006270E9">
              <w:rPr>
                <w:rFonts w:cs="Arial"/>
                <w:b/>
              </w:rPr>
              <w:t xml:space="preserve"> </w:t>
            </w:r>
            <w:r w:rsidR="006270E9">
              <w:rPr>
                <w:rFonts w:cs="Arial"/>
              </w:rPr>
              <w:t xml:space="preserve">and the Mini-Spine will automatically try to match </w:t>
            </w:r>
            <w:r w:rsidR="00324EB7">
              <w:rPr>
                <w:rFonts w:cs="Arial"/>
              </w:rPr>
              <w:t xml:space="preserve">the </w:t>
            </w:r>
            <w:r w:rsidR="006270E9">
              <w:rPr>
                <w:rFonts w:cs="Arial"/>
              </w:rPr>
              <w:t>Mosaic data with the NHS systems data in order to obtain a verified NHS number.</w:t>
            </w:r>
          </w:p>
          <w:p w14:paraId="3BB43072" w14:textId="77777777" w:rsidR="007D37AC" w:rsidRDefault="007D37AC" w:rsidP="002F78F0">
            <w:pPr>
              <w:rPr>
                <w:rFonts w:cs="Arial"/>
              </w:rPr>
            </w:pPr>
          </w:p>
        </w:tc>
        <w:tc>
          <w:tcPr>
            <w:tcW w:w="4681" w:type="dxa"/>
          </w:tcPr>
          <w:p w14:paraId="0AB3658D" w14:textId="77777777" w:rsidR="007D37AC" w:rsidRDefault="007D37AC" w:rsidP="00AD3815">
            <w:pPr>
              <w:jc w:val="right"/>
              <w:rPr>
                <w:rFonts w:cs="Arial"/>
                <w:noProof/>
              </w:rPr>
            </w:pPr>
          </w:p>
          <w:p w14:paraId="1F4B876D" w14:textId="77777777" w:rsidR="00AD3815" w:rsidRDefault="00AD3815" w:rsidP="00AD3815">
            <w:pPr>
              <w:jc w:val="right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545E9270" wp14:editId="4B24C3AC">
                  <wp:extent cx="2313988" cy="911571"/>
                  <wp:effectExtent l="0" t="0" r="0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1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670" cy="939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712BA" w14:textId="77777777" w:rsidR="00AD3815" w:rsidRDefault="00AD3815" w:rsidP="00AD3815">
            <w:pPr>
              <w:jc w:val="right"/>
              <w:rPr>
                <w:rFonts w:cs="Arial"/>
              </w:rPr>
            </w:pPr>
          </w:p>
        </w:tc>
      </w:tr>
      <w:tr w:rsidR="0099106F" w14:paraId="30146E85" w14:textId="77777777" w:rsidTr="00A241C3">
        <w:tc>
          <w:tcPr>
            <w:tcW w:w="11349" w:type="dxa"/>
            <w:gridSpan w:val="2"/>
            <w:tcBorders>
              <w:bottom w:val="single" w:sz="4" w:space="0" w:color="auto"/>
            </w:tcBorders>
          </w:tcPr>
          <w:p w14:paraId="557EE4C2" w14:textId="77777777" w:rsidR="0099106F" w:rsidRDefault="0099106F" w:rsidP="002F78F0">
            <w:pPr>
              <w:rPr>
                <w:rFonts w:cs="Arial"/>
              </w:rPr>
            </w:pPr>
          </w:p>
          <w:p w14:paraId="001AD453" w14:textId="77777777" w:rsidR="0099106F" w:rsidRDefault="0099106F" w:rsidP="002F78F0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If the Mini-Spine matches the Mosaic data with the NHS systems data the </w:t>
            </w:r>
            <w:r w:rsidRPr="006270E9">
              <w:rPr>
                <w:rFonts w:cs="Arial"/>
                <w:b/>
              </w:rPr>
              <w:t xml:space="preserve">FIND </w:t>
            </w:r>
            <w:r>
              <w:rPr>
                <w:rFonts w:cs="Arial"/>
                <w:b/>
              </w:rPr>
              <w:t xml:space="preserve">NHS </w:t>
            </w:r>
            <w:r w:rsidRPr="006270E9">
              <w:rPr>
                <w:rFonts w:cs="Arial"/>
                <w:b/>
              </w:rPr>
              <w:t xml:space="preserve">PERSON RESULTS </w:t>
            </w:r>
            <w:r>
              <w:rPr>
                <w:rFonts w:cs="Arial"/>
              </w:rPr>
              <w:t>screen will display the person’s NHS details and their NHS number.</w:t>
            </w:r>
          </w:p>
          <w:p w14:paraId="20503292" w14:textId="77777777" w:rsidR="0099106F" w:rsidRDefault="0099106F" w:rsidP="0099106F">
            <w:pPr>
              <w:rPr>
                <w:rFonts w:cs="Arial"/>
              </w:rPr>
            </w:pPr>
          </w:p>
          <w:p w14:paraId="3FB0CA48" w14:textId="77777777" w:rsidR="0099106F" w:rsidRDefault="0099106F" w:rsidP="00F427E9">
            <w:pPr>
              <w:ind w:left="360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drawing>
                <wp:inline distT="0" distB="0" distL="0" distR="0" wp14:anchorId="5C738A21" wp14:editId="5786FC5D">
                  <wp:extent cx="6667500" cy="1188507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1.jpg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4691" r="81"/>
                          <a:stretch/>
                        </pic:blipFill>
                        <pic:spPr bwMode="auto">
                          <a:xfrm>
                            <a:off x="0" y="0"/>
                            <a:ext cx="6671684" cy="118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4CF9B4" w14:textId="77777777" w:rsidR="0099106F" w:rsidRDefault="0099106F" w:rsidP="002F78F0">
            <w:pPr>
              <w:jc w:val="right"/>
              <w:rPr>
                <w:rFonts w:cs="Arial"/>
              </w:rPr>
            </w:pPr>
          </w:p>
        </w:tc>
      </w:tr>
      <w:tr w:rsidR="001904CC" w14:paraId="2F156FF5" w14:textId="77777777" w:rsidTr="00A241C3">
        <w:tc>
          <w:tcPr>
            <w:tcW w:w="6668" w:type="dxa"/>
            <w:tcBorders>
              <w:top w:val="single" w:sz="4" w:space="0" w:color="auto"/>
              <w:bottom w:val="nil"/>
            </w:tcBorders>
          </w:tcPr>
          <w:p w14:paraId="1AE0AF2C" w14:textId="77777777" w:rsidR="007D37AC" w:rsidRDefault="007D37AC" w:rsidP="002F78F0">
            <w:pPr>
              <w:rPr>
                <w:rFonts w:cs="Arial"/>
              </w:rPr>
            </w:pPr>
          </w:p>
          <w:p w14:paraId="38ACF012" w14:textId="77777777" w:rsidR="007D37AC" w:rsidRDefault="00432526" w:rsidP="002F78F0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>
              <w:rPr>
                <w:rFonts w:cs="Arial"/>
              </w:rPr>
              <w:t>After checking the details c</w:t>
            </w:r>
            <w:r w:rsidR="001904CC">
              <w:rPr>
                <w:rFonts w:cs="Arial"/>
              </w:rPr>
              <w:t xml:space="preserve">lick </w:t>
            </w:r>
            <w:r w:rsidR="001904CC" w:rsidRPr="006270E9">
              <w:rPr>
                <w:rFonts w:cs="Arial"/>
                <w:b/>
              </w:rPr>
              <w:t>LINK THIS</w:t>
            </w:r>
            <w:r w:rsidR="001904CC">
              <w:rPr>
                <w:rFonts w:cs="Arial"/>
              </w:rPr>
              <w:t xml:space="preserve"> which will auto-populate the NHS number in Mosaic as verified which is confirmed with a green tick </w:t>
            </w:r>
            <w:r w:rsidR="001904CC" w:rsidRPr="006270E9">
              <w:rPr>
                <w:rFonts w:cs="Arial"/>
                <w:b/>
                <w:color w:val="00B050"/>
                <w:sz w:val="28"/>
                <w:szCs w:val="28"/>
              </w:rPr>
              <w:sym w:font="Wingdings" w:char="F0FC"/>
            </w:r>
          </w:p>
          <w:p w14:paraId="5D82A825" w14:textId="77777777" w:rsidR="007D37AC" w:rsidRPr="009538D0" w:rsidRDefault="007D37AC" w:rsidP="002F78F0">
            <w:pPr>
              <w:rPr>
                <w:rFonts w:cs="Arial"/>
              </w:rPr>
            </w:pPr>
            <w:r w:rsidRPr="009538D0">
              <w:rPr>
                <w:rFonts w:cs="Arial"/>
              </w:rPr>
              <w:t xml:space="preserve"> </w:t>
            </w:r>
          </w:p>
        </w:tc>
        <w:tc>
          <w:tcPr>
            <w:tcW w:w="4681" w:type="dxa"/>
            <w:tcBorders>
              <w:top w:val="single" w:sz="4" w:space="0" w:color="auto"/>
              <w:bottom w:val="nil"/>
            </w:tcBorders>
          </w:tcPr>
          <w:p w14:paraId="787989D3" w14:textId="77777777" w:rsidR="007D37AC" w:rsidRDefault="007D37AC" w:rsidP="002F78F0">
            <w:pPr>
              <w:jc w:val="right"/>
              <w:rPr>
                <w:rFonts w:cs="Arial"/>
              </w:rPr>
            </w:pPr>
          </w:p>
          <w:p w14:paraId="69A9638D" w14:textId="77777777" w:rsidR="007D37AC" w:rsidRDefault="007D37AC" w:rsidP="002F78F0">
            <w:pPr>
              <w:jc w:val="right"/>
              <w:rPr>
                <w:rFonts w:cs="Arial"/>
              </w:rPr>
            </w:pPr>
          </w:p>
          <w:p w14:paraId="225D1AD3" w14:textId="77777777" w:rsidR="007D37AC" w:rsidRDefault="001904CC" w:rsidP="002F78F0">
            <w:pPr>
              <w:jc w:val="right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708C5698" wp14:editId="52E30B1D">
                  <wp:extent cx="2353849" cy="838200"/>
                  <wp:effectExtent l="0" t="0" r="889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1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14" cy="8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ADB21" w14:textId="77777777" w:rsidR="007D37AC" w:rsidRDefault="007D37AC" w:rsidP="002F78F0">
            <w:pPr>
              <w:jc w:val="right"/>
              <w:rPr>
                <w:rFonts w:cs="Arial"/>
              </w:rPr>
            </w:pPr>
          </w:p>
        </w:tc>
      </w:tr>
      <w:tr w:rsidR="001904CC" w14:paraId="1382A409" w14:textId="77777777" w:rsidTr="00A241C3">
        <w:tc>
          <w:tcPr>
            <w:tcW w:w="11349" w:type="dxa"/>
            <w:gridSpan w:val="2"/>
            <w:tcBorders>
              <w:top w:val="nil"/>
            </w:tcBorders>
          </w:tcPr>
          <w:p w14:paraId="6474E437" w14:textId="77777777" w:rsidR="001904CC" w:rsidRDefault="001904CC" w:rsidP="001904CC">
            <w:pPr>
              <w:rPr>
                <w:rFonts w:cs="Arial"/>
              </w:rPr>
            </w:pPr>
          </w:p>
          <w:p w14:paraId="7364067E" w14:textId="77777777" w:rsidR="00A241C3" w:rsidRDefault="00A241C3" w:rsidP="001904CC">
            <w:pPr>
              <w:rPr>
                <w:rFonts w:cs="Arial"/>
              </w:rPr>
            </w:pPr>
          </w:p>
          <w:p w14:paraId="5F59FAEB" w14:textId="77777777" w:rsidR="00A241C3" w:rsidRDefault="00A241C3" w:rsidP="001904CC">
            <w:pPr>
              <w:rPr>
                <w:rFonts w:cs="Arial"/>
              </w:rPr>
            </w:pPr>
          </w:p>
          <w:p w14:paraId="19FBFFFC" w14:textId="77777777" w:rsidR="00A241C3" w:rsidRDefault="00A241C3" w:rsidP="001904CC">
            <w:pPr>
              <w:rPr>
                <w:rFonts w:cs="Arial"/>
              </w:rPr>
            </w:pPr>
          </w:p>
          <w:p w14:paraId="73982EA0" w14:textId="77777777" w:rsidR="00A241C3" w:rsidRDefault="00A241C3" w:rsidP="001904CC">
            <w:pPr>
              <w:rPr>
                <w:rFonts w:cs="Arial"/>
              </w:rPr>
            </w:pPr>
          </w:p>
          <w:p w14:paraId="3041A64A" w14:textId="77777777" w:rsidR="00A241C3" w:rsidRDefault="00A241C3" w:rsidP="001904CC">
            <w:pPr>
              <w:rPr>
                <w:rFonts w:cs="Arial"/>
              </w:rPr>
            </w:pPr>
          </w:p>
          <w:p w14:paraId="61952997" w14:textId="77777777" w:rsidR="001904CC" w:rsidRDefault="001904CC" w:rsidP="001904CC">
            <w:pPr>
              <w:pStyle w:val="ListParagraph"/>
              <w:numPr>
                <w:ilvl w:val="0"/>
                <w:numId w:val="19"/>
              </w:numPr>
              <w:rPr>
                <w:rFonts w:cs="Arial"/>
              </w:rPr>
            </w:pPr>
            <w:r w:rsidRPr="001904CC">
              <w:rPr>
                <w:rFonts w:cs="Arial"/>
              </w:rPr>
              <w:lastRenderedPageBreak/>
              <w:t>If the Mini-Spine is not able to</w:t>
            </w:r>
            <w:r>
              <w:rPr>
                <w:rFonts w:cs="Arial"/>
              </w:rPr>
              <w:t xml:space="preserve"> find a match </w:t>
            </w:r>
            <w:r w:rsidRPr="001904CC">
              <w:rPr>
                <w:rFonts w:cs="Arial"/>
              </w:rPr>
              <w:t xml:space="preserve">with the NHS systems data </w:t>
            </w:r>
            <w:r>
              <w:rPr>
                <w:rFonts w:cs="Arial"/>
              </w:rPr>
              <w:t xml:space="preserve">the </w:t>
            </w:r>
            <w:r w:rsidRPr="006270E9">
              <w:rPr>
                <w:rFonts w:cs="Arial"/>
                <w:b/>
              </w:rPr>
              <w:t xml:space="preserve">FIND </w:t>
            </w:r>
            <w:r>
              <w:rPr>
                <w:rFonts w:cs="Arial"/>
                <w:b/>
              </w:rPr>
              <w:t xml:space="preserve">NHS </w:t>
            </w:r>
            <w:r w:rsidRPr="006270E9">
              <w:rPr>
                <w:rFonts w:cs="Arial"/>
                <w:b/>
              </w:rPr>
              <w:t xml:space="preserve">PERSON RESULTS </w:t>
            </w:r>
            <w:r>
              <w:rPr>
                <w:rFonts w:cs="Arial"/>
              </w:rPr>
              <w:t xml:space="preserve">screen will </w:t>
            </w:r>
            <w:r w:rsidR="00585B68">
              <w:rPr>
                <w:rFonts w:cs="Arial"/>
              </w:rPr>
              <w:t>show</w:t>
            </w:r>
            <w:r>
              <w:rPr>
                <w:rFonts w:cs="Arial"/>
              </w:rPr>
              <w:t xml:space="preserve"> </w:t>
            </w:r>
            <w:r w:rsidR="00197A1B" w:rsidRPr="00197A1B">
              <w:rPr>
                <w:rFonts w:cs="Arial"/>
                <w:b/>
              </w:rPr>
              <w:t>NO RECORDS TO DISPLAY</w:t>
            </w:r>
            <w:r w:rsidR="00197A1B">
              <w:rPr>
                <w:rFonts w:cs="Arial"/>
              </w:rPr>
              <w:t>.</w:t>
            </w:r>
          </w:p>
          <w:p w14:paraId="3269755A" w14:textId="77777777" w:rsidR="00197A1B" w:rsidRDefault="00197A1B" w:rsidP="00197A1B">
            <w:pPr>
              <w:rPr>
                <w:rFonts w:cs="Arial"/>
              </w:rPr>
            </w:pPr>
          </w:p>
          <w:p w14:paraId="12C7BBF7" w14:textId="77777777" w:rsidR="00197A1B" w:rsidRPr="00197A1B" w:rsidRDefault="00197A1B" w:rsidP="00197A1B">
            <w:pPr>
              <w:ind w:left="360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6B2E4826" wp14:editId="6992DA3B">
                  <wp:extent cx="6840855" cy="1191260"/>
                  <wp:effectExtent l="0" t="0" r="0" b="889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1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BB4AE" w14:textId="77777777" w:rsidR="007D37AC" w:rsidRDefault="007D37AC" w:rsidP="00570EAA">
      <w:pPr>
        <w:pBdr>
          <w:bottom w:val="single" w:sz="4" w:space="1" w:color="auto"/>
        </w:pBdr>
        <w:rPr>
          <w:rFonts w:cs="Arial"/>
          <w:b/>
        </w:rPr>
      </w:pPr>
    </w:p>
    <w:p w14:paraId="28AF2EA9" w14:textId="77777777" w:rsidR="00570EAA" w:rsidRDefault="00570EAA" w:rsidP="00570EAA">
      <w:pPr>
        <w:ind w:left="454" w:right="454"/>
        <w:jc w:val="center"/>
        <w:rPr>
          <w:rFonts w:cs="Arial"/>
          <w:u w:val="single"/>
        </w:rPr>
      </w:pPr>
    </w:p>
    <w:p w14:paraId="639DCCC1" w14:textId="77777777" w:rsidR="00570EAA" w:rsidRPr="00570EAA" w:rsidRDefault="00570EAA" w:rsidP="00570EAA">
      <w:pPr>
        <w:ind w:left="454" w:right="454"/>
        <w:jc w:val="center"/>
        <w:rPr>
          <w:rFonts w:cs="Arial"/>
          <w:b/>
        </w:rPr>
      </w:pPr>
      <w:r w:rsidRPr="00570EAA">
        <w:rPr>
          <w:rFonts w:cs="Arial"/>
          <w:b/>
        </w:rPr>
        <w:t>If the person record DOES have an NHS number listed</w:t>
      </w:r>
    </w:p>
    <w:p w14:paraId="37C4ED44" w14:textId="77777777" w:rsidR="00570EAA" w:rsidRDefault="00570EAA" w:rsidP="00570EAA">
      <w:pPr>
        <w:jc w:val="center"/>
        <w:rPr>
          <w:rFonts w:cs="Arial"/>
          <w:b/>
        </w:rPr>
      </w:pPr>
    </w:p>
    <w:tbl>
      <w:tblPr>
        <w:tblStyle w:val="TableGrid"/>
        <w:tblW w:w="1134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8"/>
        <w:gridCol w:w="4681"/>
      </w:tblGrid>
      <w:tr w:rsidR="00585B68" w14:paraId="031001D0" w14:textId="77777777" w:rsidTr="00570EAA">
        <w:tc>
          <w:tcPr>
            <w:tcW w:w="6668" w:type="dxa"/>
            <w:tcBorders>
              <w:bottom w:val="single" w:sz="4" w:space="0" w:color="auto"/>
            </w:tcBorders>
          </w:tcPr>
          <w:p w14:paraId="18CF2BC9" w14:textId="77777777" w:rsidR="00585B68" w:rsidRDefault="00585B68" w:rsidP="002F78F0">
            <w:pPr>
              <w:rPr>
                <w:rFonts w:cs="Arial"/>
              </w:rPr>
            </w:pPr>
            <w:r>
              <w:rPr>
                <w:rFonts w:cs="Arial"/>
                <w:b/>
              </w:rPr>
              <w:tab/>
            </w:r>
          </w:p>
          <w:p w14:paraId="5ECF8EF1" w14:textId="77777777" w:rsidR="00585B68" w:rsidRPr="00B2019A" w:rsidRDefault="00585B68" w:rsidP="00065A77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If the person </w:t>
            </w:r>
            <w:r w:rsidRPr="00AD3815">
              <w:rPr>
                <w:rFonts w:cs="Arial"/>
                <w:b/>
              </w:rPr>
              <w:t xml:space="preserve">DOES </w:t>
            </w:r>
            <w:r>
              <w:rPr>
                <w:rFonts w:cs="Arial"/>
              </w:rPr>
              <w:t>have an NHS number listed but it hasn’t been verified (</w:t>
            </w:r>
            <w:proofErr w:type="spellStart"/>
            <w:r>
              <w:rPr>
                <w:rFonts w:cs="Arial"/>
              </w:rPr>
              <w:t>ie</w:t>
            </w:r>
            <w:proofErr w:type="spellEnd"/>
            <w:r>
              <w:rPr>
                <w:rFonts w:cs="Arial"/>
              </w:rPr>
              <w:t xml:space="preserve"> no green tick </w:t>
            </w:r>
            <w:r w:rsidRPr="006270E9">
              <w:rPr>
                <w:rFonts w:cs="Arial"/>
                <w:b/>
                <w:color w:val="00B050"/>
                <w:sz w:val="28"/>
                <w:szCs w:val="28"/>
              </w:rPr>
              <w:sym w:font="Wingdings" w:char="F0FC"/>
            </w:r>
            <w:r>
              <w:rPr>
                <w:rFonts w:cs="Arial"/>
                <w:b/>
                <w:color w:val="00B050"/>
                <w:sz w:val="28"/>
                <w:szCs w:val="28"/>
              </w:rPr>
              <w:t xml:space="preserve"> </w:t>
            </w:r>
            <w:r>
              <w:rPr>
                <w:rFonts w:cs="Arial"/>
              </w:rPr>
              <w:t>is displayed) click</w:t>
            </w:r>
            <w:r w:rsidR="001125C4">
              <w:rPr>
                <w:rFonts w:cs="Arial"/>
              </w:rPr>
              <w:t xml:space="preserve"> </w:t>
            </w:r>
            <w:r w:rsidR="001125C4" w:rsidRPr="00585B68">
              <w:rPr>
                <w:rFonts w:cs="Arial"/>
                <w:b/>
              </w:rPr>
              <w:t>VERIFY</w:t>
            </w:r>
            <w:r w:rsidR="001125C4">
              <w:rPr>
                <w:rFonts w:cs="Arial"/>
                <w:b/>
              </w:rPr>
              <w:t xml:space="preserve"> </w:t>
            </w:r>
            <w:r w:rsidR="001125C4" w:rsidRPr="001125C4">
              <w:rPr>
                <w:rFonts w:cs="Arial"/>
              </w:rPr>
              <w:t>t</w:t>
            </w:r>
            <w:r>
              <w:rPr>
                <w:rFonts w:cs="Arial"/>
              </w:rPr>
              <w:t>o try to match</w:t>
            </w:r>
            <w:r w:rsidR="00484C0E">
              <w:rPr>
                <w:rFonts w:cs="Arial"/>
              </w:rPr>
              <w:t xml:space="preserve"> the</w:t>
            </w:r>
            <w:r>
              <w:rPr>
                <w:rFonts w:cs="Arial"/>
              </w:rPr>
              <w:t xml:space="preserve"> Mosaic data with the NHS systems data</w:t>
            </w:r>
            <w:r w:rsidR="001125C4">
              <w:rPr>
                <w:rFonts w:cs="Arial"/>
              </w:rPr>
              <w:t>.</w:t>
            </w:r>
          </w:p>
          <w:p w14:paraId="5BAB93FB" w14:textId="77777777" w:rsidR="00585B68" w:rsidRDefault="00585B68" w:rsidP="002F78F0">
            <w:pPr>
              <w:rPr>
                <w:rFonts w:cs="Arial"/>
              </w:rPr>
            </w:pPr>
          </w:p>
        </w:tc>
        <w:tc>
          <w:tcPr>
            <w:tcW w:w="4681" w:type="dxa"/>
            <w:tcBorders>
              <w:bottom w:val="single" w:sz="4" w:space="0" w:color="auto"/>
            </w:tcBorders>
          </w:tcPr>
          <w:p w14:paraId="6058FB9E" w14:textId="77777777" w:rsidR="00585B68" w:rsidRDefault="00585B68" w:rsidP="002F78F0">
            <w:pPr>
              <w:jc w:val="right"/>
              <w:rPr>
                <w:rFonts w:cs="Arial"/>
                <w:noProof/>
              </w:rPr>
            </w:pPr>
          </w:p>
          <w:p w14:paraId="50B9CAC4" w14:textId="77777777" w:rsidR="00585B68" w:rsidRDefault="00ED3132" w:rsidP="002F78F0">
            <w:pPr>
              <w:jc w:val="right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41CAF029" wp14:editId="216C2FDC">
                  <wp:extent cx="2493462" cy="86677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1.jp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410" cy="870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4B067" w14:textId="77777777" w:rsidR="00585B68" w:rsidRDefault="00585B68" w:rsidP="002F78F0">
            <w:pPr>
              <w:jc w:val="right"/>
              <w:rPr>
                <w:rFonts w:cs="Arial"/>
              </w:rPr>
            </w:pPr>
          </w:p>
        </w:tc>
      </w:tr>
      <w:tr w:rsidR="000C44CA" w14:paraId="69EBD4A2" w14:textId="77777777" w:rsidTr="00484C0E">
        <w:tblPrEx>
          <w:tblBorders>
            <w:top w:val="single" w:sz="4" w:space="0" w:color="auto"/>
            <w:bottom w:val="single" w:sz="4" w:space="0" w:color="auto"/>
          </w:tblBorders>
        </w:tblPrEx>
        <w:tc>
          <w:tcPr>
            <w:tcW w:w="6668" w:type="dxa"/>
            <w:tcBorders>
              <w:top w:val="single" w:sz="4" w:space="0" w:color="auto"/>
              <w:bottom w:val="single" w:sz="4" w:space="0" w:color="auto"/>
            </w:tcBorders>
          </w:tcPr>
          <w:p w14:paraId="18224A5B" w14:textId="77777777" w:rsidR="0035570D" w:rsidRPr="0035570D" w:rsidRDefault="0035570D" w:rsidP="0035570D">
            <w:pPr>
              <w:rPr>
                <w:rFonts w:cs="Arial"/>
              </w:rPr>
            </w:pPr>
          </w:p>
          <w:p w14:paraId="768B3B99" w14:textId="77777777" w:rsidR="000C44CA" w:rsidRPr="00B2019A" w:rsidRDefault="000C44CA" w:rsidP="00065A77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If a match is found the NHS number will automatically be verified and </w:t>
            </w:r>
            <w:r w:rsidR="00ED3132">
              <w:rPr>
                <w:rFonts w:cs="Arial"/>
              </w:rPr>
              <w:t>a</w:t>
            </w:r>
            <w:r>
              <w:rPr>
                <w:rFonts w:cs="Arial"/>
              </w:rPr>
              <w:t xml:space="preserve"> green tick </w:t>
            </w:r>
            <w:r w:rsidRPr="006270E9">
              <w:rPr>
                <w:rFonts w:cs="Arial"/>
                <w:b/>
                <w:color w:val="00B050"/>
                <w:sz w:val="28"/>
                <w:szCs w:val="28"/>
              </w:rPr>
              <w:sym w:font="Wingdings" w:char="F0FC"/>
            </w:r>
            <w:r w:rsidRPr="000C44CA">
              <w:rPr>
                <w:rFonts w:cs="Arial"/>
                <w:sz w:val="28"/>
                <w:szCs w:val="28"/>
              </w:rPr>
              <w:t xml:space="preserve"> </w:t>
            </w:r>
            <w:r w:rsidRPr="000C44CA">
              <w:rPr>
                <w:rFonts w:cs="Arial"/>
              </w:rPr>
              <w:t>will be displayed</w:t>
            </w:r>
            <w:r>
              <w:rPr>
                <w:rFonts w:cs="Arial"/>
              </w:rPr>
              <w:t>.</w:t>
            </w:r>
          </w:p>
          <w:p w14:paraId="567A5E27" w14:textId="77777777" w:rsidR="000C44CA" w:rsidRDefault="000C44CA" w:rsidP="002F78F0">
            <w:pPr>
              <w:rPr>
                <w:rFonts w:cs="Arial"/>
              </w:rPr>
            </w:pPr>
          </w:p>
        </w:tc>
        <w:tc>
          <w:tcPr>
            <w:tcW w:w="4681" w:type="dxa"/>
            <w:tcBorders>
              <w:top w:val="single" w:sz="4" w:space="0" w:color="auto"/>
              <w:bottom w:val="single" w:sz="4" w:space="0" w:color="auto"/>
            </w:tcBorders>
          </w:tcPr>
          <w:p w14:paraId="2F7AD277" w14:textId="77777777" w:rsidR="0035570D" w:rsidRDefault="0035570D" w:rsidP="002F78F0">
            <w:pPr>
              <w:jc w:val="right"/>
              <w:rPr>
                <w:rFonts w:cs="Arial"/>
                <w:noProof/>
              </w:rPr>
            </w:pPr>
          </w:p>
          <w:p w14:paraId="15E8DFF9" w14:textId="77777777" w:rsidR="000C44CA" w:rsidRDefault="000C44CA" w:rsidP="002F78F0">
            <w:pPr>
              <w:jc w:val="right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4E74D207" wp14:editId="72AA3ED7">
                  <wp:extent cx="2505710" cy="892277"/>
                  <wp:effectExtent l="0" t="0" r="8890" b="317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1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800" cy="89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5048A" w14:textId="77777777" w:rsidR="000C44CA" w:rsidRDefault="000C44CA" w:rsidP="002F78F0">
            <w:pPr>
              <w:jc w:val="right"/>
              <w:rPr>
                <w:rFonts w:cs="Arial"/>
              </w:rPr>
            </w:pPr>
          </w:p>
        </w:tc>
      </w:tr>
    </w:tbl>
    <w:p w14:paraId="17493507" w14:textId="77777777" w:rsidR="000C44CA" w:rsidRDefault="000C44CA" w:rsidP="00945C9C">
      <w:pPr>
        <w:rPr>
          <w:rFonts w:cs="Arial"/>
          <w:b/>
        </w:rPr>
      </w:pPr>
    </w:p>
    <w:tbl>
      <w:tblPr>
        <w:tblStyle w:val="TableGrid"/>
        <w:tblW w:w="1134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3"/>
        <w:gridCol w:w="6216"/>
      </w:tblGrid>
      <w:tr w:rsidR="000C44CA" w14:paraId="19AE4C5E" w14:textId="77777777" w:rsidTr="00080DC4">
        <w:tc>
          <w:tcPr>
            <w:tcW w:w="6668" w:type="dxa"/>
          </w:tcPr>
          <w:p w14:paraId="6E840FC7" w14:textId="77777777" w:rsidR="000C44CA" w:rsidRPr="00B2019A" w:rsidRDefault="000C44CA" w:rsidP="00065A77">
            <w:pPr>
              <w:pStyle w:val="ListParagraph"/>
              <w:numPr>
                <w:ilvl w:val="0"/>
                <w:numId w:val="23"/>
              </w:numPr>
              <w:rPr>
                <w:rFonts w:cs="Arial"/>
              </w:rPr>
            </w:pPr>
            <w:r>
              <w:rPr>
                <w:rFonts w:cs="Arial"/>
              </w:rPr>
              <w:t>If a match is not found a failure notification will be displayed.</w:t>
            </w:r>
          </w:p>
          <w:p w14:paraId="5B5E3502" w14:textId="77777777" w:rsidR="000C44CA" w:rsidRDefault="000C44CA" w:rsidP="002F78F0">
            <w:pPr>
              <w:rPr>
                <w:rFonts w:cs="Arial"/>
              </w:rPr>
            </w:pPr>
          </w:p>
        </w:tc>
        <w:tc>
          <w:tcPr>
            <w:tcW w:w="4681" w:type="dxa"/>
          </w:tcPr>
          <w:p w14:paraId="48248756" w14:textId="77777777" w:rsidR="000C44CA" w:rsidRDefault="000C44CA" w:rsidP="002F78F0">
            <w:pPr>
              <w:jc w:val="right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0839B851" wp14:editId="2960B8CB">
                  <wp:extent cx="3810000" cy="13716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2.jp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8C084" w14:textId="77777777" w:rsidR="000C44CA" w:rsidRDefault="000C44CA" w:rsidP="002F78F0">
            <w:pPr>
              <w:jc w:val="right"/>
              <w:rPr>
                <w:rFonts w:cs="Arial"/>
              </w:rPr>
            </w:pPr>
          </w:p>
        </w:tc>
      </w:tr>
    </w:tbl>
    <w:p w14:paraId="4EB45F68" w14:textId="715E4417" w:rsidR="007D37AC" w:rsidRDefault="0035177D" w:rsidP="00C155EB">
      <w:pPr>
        <w:spacing w:line="360" w:lineRule="auto"/>
        <w:jc w:val="center"/>
        <w:rPr>
          <w:rFonts w:cs="Arial"/>
          <w:b/>
          <w:sz w:val="28"/>
          <w:szCs w:val="28"/>
        </w:rPr>
      </w:pPr>
      <w:r w:rsidRPr="00C155EB">
        <w:rPr>
          <w:rFonts w:cs="Arial"/>
          <w:b/>
          <w:sz w:val="28"/>
          <w:szCs w:val="28"/>
        </w:rPr>
        <w:t>A v</w:t>
      </w:r>
      <w:r w:rsidR="009E250E" w:rsidRPr="00C155EB">
        <w:rPr>
          <w:rFonts w:cs="Arial"/>
          <w:b/>
          <w:sz w:val="28"/>
          <w:szCs w:val="28"/>
        </w:rPr>
        <w:t xml:space="preserve">ideo </w:t>
      </w:r>
      <w:r w:rsidRPr="00C155EB">
        <w:rPr>
          <w:rFonts w:cs="Arial"/>
          <w:b/>
          <w:sz w:val="28"/>
          <w:szCs w:val="28"/>
        </w:rPr>
        <w:t>tutorial</w:t>
      </w:r>
      <w:r w:rsidR="009E250E" w:rsidRPr="00C155EB">
        <w:rPr>
          <w:rFonts w:cs="Arial"/>
          <w:b/>
          <w:sz w:val="28"/>
          <w:szCs w:val="28"/>
        </w:rPr>
        <w:t xml:space="preserve"> is </w:t>
      </w:r>
      <w:r w:rsidRPr="00C155EB">
        <w:rPr>
          <w:rFonts w:cs="Arial"/>
          <w:b/>
          <w:sz w:val="28"/>
          <w:szCs w:val="28"/>
        </w:rPr>
        <w:t xml:space="preserve">also </w:t>
      </w:r>
      <w:r w:rsidR="009E250E" w:rsidRPr="00C155EB">
        <w:rPr>
          <w:rFonts w:cs="Arial"/>
          <w:b/>
          <w:sz w:val="28"/>
          <w:szCs w:val="28"/>
        </w:rPr>
        <w:t xml:space="preserve">available </w:t>
      </w:r>
      <w:r w:rsidRPr="00C155EB">
        <w:rPr>
          <w:rFonts w:cs="Arial"/>
          <w:b/>
          <w:sz w:val="28"/>
          <w:szCs w:val="28"/>
        </w:rPr>
        <w:t xml:space="preserve">at </w:t>
      </w:r>
      <w:bookmarkStart w:id="0" w:name="_GoBack"/>
      <w:r w:rsidR="00A542A7">
        <w:fldChar w:fldCharType="begin"/>
      </w:r>
      <w:r w:rsidR="00A542A7">
        <w:instrText xml:space="preserve"> HYPERLINK "http://home.nottscc.gov.uk/working/departments/asch/mosaic/tutorials" </w:instrText>
      </w:r>
      <w:r w:rsidR="00A542A7">
        <w:fldChar w:fldCharType="separate"/>
      </w:r>
      <w:r w:rsidR="00C155EB" w:rsidRPr="00482D45">
        <w:rPr>
          <w:rStyle w:val="Hyperlink"/>
          <w:rFonts w:cs="Arial"/>
          <w:b/>
          <w:sz w:val="28"/>
          <w:szCs w:val="28"/>
        </w:rPr>
        <w:t>http://home.nottscc.gov.uk/working/departments/asch/mosaic/tutorials</w:t>
      </w:r>
      <w:r w:rsidR="00A542A7">
        <w:rPr>
          <w:rStyle w:val="Hyperlink"/>
          <w:rFonts w:cs="Arial"/>
          <w:b/>
          <w:sz w:val="28"/>
          <w:szCs w:val="28"/>
        </w:rPr>
        <w:fldChar w:fldCharType="end"/>
      </w:r>
      <w:r w:rsidR="00952506">
        <w:rPr>
          <w:rStyle w:val="Hyperlink"/>
          <w:rFonts w:cs="Arial"/>
          <w:b/>
          <w:sz w:val="28"/>
          <w:szCs w:val="28"/>
        </w:rPr>
        <w:t>#mini</w:t>
      </w:r>
      <w:bookmarkEnd w:id="0"/>
    </w:p>
    <w:p w14:paraId="78BCE787" w14:textId="77777777" w:rsidR="00C155EB" w:rsidRPr="00C155EB" w:rsidRDefault="00C155EB" w:rsidP="00C155EB">
      <w:pPr>
        <w:spacing w:line="360" w:lineRule="auto"/>
        <w:jc w:val="center"/>
        <w:rPr>
          <w:rFonts w:cs="Arial"/>
          <w:b/>
          <w:sz w:val="28"/>
          <w:szCs w:val="28"/>
        </w:rPr>
      </w:pPr>
    </w:p>
    <w:sectPr w:rsidR="00C155EB" w:rsidRPr="00C155EB" w:rsidSect="001815D4">
      <w:type w:val="continuous"/>
      <w:pgSz w:w="11907" w:h="16840" w:code="9"/>
      <w:pgMar w:top="567" w:right="567" w:bottom="567" w:left="567" w:header="709" w:footer="33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26E66" w14:textId="77777777" w:rsidR="0066526E" w:rsidRDefault="0066526E">
      <w:r>
        <w:separator/>
      </w:r>
    </w:p>
  </w:endnote>
  <w:endnote w:type="continuationSeparator" w:id="0">
    <w:p w14:paraId="420DD0B9" w14:textId="77777777" w:rsidR="0066526E" w:rsidRDefault="00665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A455C" w14:textId="77777777" w:rsidR="009D244D" w:rsidRDefault="009D2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F6F8C" w14:textId="77777777" w:rsidR="009D244D" w:rsidRDefault="009D2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AA4F93" w14:textId="77777777" w:rsidR="009D244D" w:rsidRDefault="009D2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9E1484" w14:textId="77777777" w:rsidR="0066526E" w:rsidRDefault="0066526E">
      <w:r>
        <w:separator/>
      </w:r>
    </w:p>
  </w:footnote>
  <w:footnote w:type="continuationSeparator" w:id="0">
    <w:p w14:paraId="5D7378F3" w14:textId="77777777" w:rsidR="0066526E" w:rsidRDefault="00665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0E629" w14:textId="77777777" w:rsidR="009D244D" w:rsidRDefault="009D2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C5227" w14:textId="77777777" w:rsidR="009D244D" w:rsidRDefault="009D24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86C36" w14:textId="77777777" w:rsidR="009D244D" w:rsidRDefault="009D2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71D89"/>
    <w:multiLevelType w:val="hybridMultilevel"/>
    <w:tmpl w:val="444696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3646C7"/>
    <w:multiLevelType w:val="hybridMultilevel"/>
    <w:tmpl w:val="F2C63D2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084C76"/>
    <w:multiLevelType w:val="hybridMultilevel"/>
    <w:tmpl w:val="9CC6092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89074C"/>
    <w:multiLevelType w:val="hybridMultilevel"/>
    <w:tmpl w:val="E8209AC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34D37"/>
    <w:multiLevelType w:val="hybridMultilevel"/>
    <w:tmpl w:val="655E62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AA7C4C"/>
    <w:multiLevelType w:val="hybridMultilevel"/>
    <w:tmpl w:val="6CCA19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6A1FC7"/>
    <w:multiLevelType w:val="hybridMultilevel"/>
    <w:tmpl w:val="91086D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43089"/>
    <w:multiLevelType w:val="hybridMultilevel"/>
    <w:tmpl w:val="E8209AC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C6503D"/>
    <w:multiLevelType w:val="hybridMultilevel"/>
    <w:tmpl w:val="CF6E563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8A7B56"/>
    <w:multiLevelType w:val="hybridMultilevel"/>
    <w:tmpl w:val="AB7095E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566F0A"/>
    <w:multiLevelType w:val="hybridMultilevel"/>
    <w:tmpl w:val="686EE31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720FA4"/>
    <w:multiLevelType w:val="hybridMultilevel"/>
    <w:tmpl w:val="6ED8AD8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810A95"/>
    <w:multiLevelType w:val="hybridMultilevel"/>
    <w:tmpl w:val="51AECED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29C68C1"/>
    <w:multiLevelType w:val="hybridMultilevel"/>
    <w:tmpl w:val="58F0795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F17D42"/>
    <w:multiLevelType w:val="hybridMultilevel"/>
    <w:tmpl w:val="5B08B00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53035DF"/>
    <w:multiLevelType w:val="hybridMultilevel"/>
    <w:tmpl w:val="F83A825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DD6780"/>
    <w:multiLevelType w:val="hybridMultilevel"/>
    <w:tmpl w:val="A9F0D056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811FA6"/>
    <w:multiLevelType w:val="hybridMultilevel"/>
    <w:tmpl w:val="AE243FBC"/>
    <w:lvl w:ilvl="0" w:tplc="72F6B92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DA77EA1"/>
    <w:multiLevelType w:val="hybridMultilevel"/>
    <w:tmpl w:val="84567E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E708DE"/>
    <w:multiLevelType w:val="hybridMultilevel"/>
    <w:tmpl w:val="AE243FBC"/>
    <w:lvl w:ilvl="0" w:tplc="72F6B92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5D25A69"/>
    <w:multiLevelType w:val="hybridMultilevel"/>
    <w:tmpl w:val="8ED895E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FE242F"/>
    <w:multiLevelType w:val="hybridMultilevel"/>
    <w:tmpl w:val="73641D4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4076F6"/>
    <w:multiLevelType w:val="hybridMultilevel"/>
    <w:tmpl w:val="4EF8010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21"/>
  </w:num>
  <w:num w:numId="4">
    <w:abstractNumId w:val="9"/>
  </w:num>
  <w:num w:numId="5">
    <w:abstractNumId w:val="1"/>
  </w:num>
  <w:num w:numId="6">
    <w:abstractNumId w:val="0"/>
  </w:num>
  <w:num w:numId="7">
    <w:abstractNumId w:val="12"/>
  </w:num>
  <w:num w:numId="8">
    <w:abstractNumId w:val="8"/>
  </w:num>
  <w:num w:numId="9">
    <w:abstractNumId w:val="2"/>
  </w:num>
  <w:num w:numId="10">
    <w:abstractNumId w:val="15"/>
  </w:num>
  <w:num w:numId="11">
    <w:abstractNumId w:val="4"/>
  </w:num>
  <w:num w:numId="12">
    <w:abstractNumId w:val="14"/>
  </w:num>
  <w:num w:numId="13">
    <w:abstractNumId w:val="11"/>
  </w:num>
  <w:num w:numId="14">
    <w:abstractNumId w:val="22"/>
  </w:num>
  <w:num w:numId="15">
    <w:abstractNumId w:val="13"/>
  </w:num>
  <w:num w:numId="16">
    <w:abstractNumId w:val="5"/>
  </w:num>
  <w:num w:numId="17">
    <w:abstractNumId w:val="7"/>
  </w:num>
  <w:num w:numId="18">
    <w:abstractNumId w:val="3"/>
  </w:num>
  <w:num w:numId="19">
    <w:abstractNumId w:val="19"/>
  </w:num>
  <w:num w:numId="20">
    <w:abstractNumId w:val="6"/>
  </w:num>
  <w:num w:numId="21">
    <w:abstractNumId w:val="20"/>
  </w:num>
  <w:num w:numId="22">
    <w:abstractNumId w:val="18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26E"/>
    <w:rsid w:val="000053CD"/>
    <w:rsid w:val="00014EA2"/>
    <w:rsid w:val="000268C0"/>
    <w:rsid w:val="000356A1"/>
    <w:rsid w:val="0004139D"/>
    <w:rsid w:val="00060644"/>
    <w:rsid w:val="00065A77"/>
    <w:rsid w:val="00080DC4"/>
    <w:rsid w:val="00086BFB"/>
    <w:rsid w:val="000908E5"/>
    <w:rsid w:val="000B155A"/>
    <w:rsid w:val="000B5534"/>
    <w:rsid w:val="000B6C93"/>
    <w:rsid w:val="000C44CA"/>
    <w:rsid w:val="000D000C"/>
    <w:rsid w:val="000E15DA"/>
    <w:rsid w:val="000E6697"/>
    <w:rsid w:val="0010731B"/>
    <w:rsid w:val="001125C4"/>
    <w:rsid w:val="00113B1D"/>
    <w:rsid w:val="0013683C"/>
    <w:rsid w:val="00144C8E"/>
    <w:rsid w:val="00144DA3"/>
    <w:rsid w:val="00170206"/>
    <w:rsid w:val="001815D4"/>
    <w:rsid w:val="001904CC"/>
    <w:rsid w:val="00197A1B"/>
    <w:rsid w:val="001A03D8"/>
    <w:rsid w:val="001A112F"/>
    <w:rsid w:val="001B51DD"/>
    <w:rsid w:val="001C5450"/>
    <w:rsid w:val="001F19A7"/>
    <w:rsid w:val="001F7AF9"/>
    <w:rsid w:val="002044FF"/>
    <w:rsid w:val="002147AF"/>
    <w:rsid w:val="0022215E"/>
    <w:rsid w:val="002247DC"/>
    <w:rsid w:val="0022586D"/>
    <w:rsid w:val="00231EC1"/>
    <w:rsid w:val="00240915"/>
    <w:rsid w:val="00254578"/>
    <w:rsid w:val="00255CDF"/>
    <w:rsid w:val="002563DD"/>
    <w:rsid w:val="00271C04"/>
    <w:rsid w:val="002736B8"/>
    <w:rsid w:val="00283C60"/>
    <w:rsid w:val="00294CA0"/>
    <w:rsid w:val="002A4E2A"/>
    <w:rsid w:val="002B49DE"/>
    <w:rsid w:val="002C1D62"/>
    <w:rsid w:val="002C2134"/>
    <w:rsid w:val="002D6736"/>
    <w:rsid w:val="002E37A0"/>
    <w:rsid w:val="002F4A8E"/>
    <w:rsid w:val="00305CD2"/>
    <w:rsid w:val="00306986"/>
    <w:rsid w:val="00324EB7"/>
    <w:rsid w:val="00326F48"/>
    <w:rsid w:val="003346DE"/>
    <w:rsid w:val="00340A3F"/>
    <w:rsid w:val="003478CB"/>
    <w:rsid w:val="0035177D"/>
    <w:rsid w:val="0035570D"/>
    <w:rsid w:val="00361260"/>
    <w:rsid w:val="003655CC"/>
    <w:rsid w:val="003731CE"/>
    <w:rsid w:val="00377DA7"/>
    <w:rsid w:val="00393A30"/>
    <w:rsid w:val="00396182"/>
    <w:rsid w:val="003A0B3B"/>
    <w:rsid w:val="003A7C72"/>
    <w:rsid w:val="003F4FB4"/>
    <w:rsid w:val="003F70B1"/>
    <w:rsid w:val="004014B8"/>
    <w:rsid w:val="00410453"/>
    <w:rsid w:val="00424531"/>
    <w:rsid w:val="00432526"/>
    <w:rsid w:val="00440CDA"/>
    <w:rsid w:val="004414C8"/>
    <w:rsid w:val="004414EB"/>
    <w:rsid w:val="00453AD2"/>
    <w:rsid w:val="00453E47"/>
    <w:rsid w:val="00460F0A"/>
    <w:rsid w:val="00470D57"/>
    <w:rsid w:val="00480FAA"/>
    <w:rsid w:val="00484C0E"/>
    <w:rsid w:val="004A21B7"/>
    <w:rsid w:val="004A2FF8"/>
    <w:rsid w:val="004B3075"/>
    <w:rsid w:val="004C0975"/>
    <w:rsid w:val="004E0110"/>
    <w:rsid w:val="004E509D"/>
    <w:rsid w:val="004E519E"/>
    <w:rsid w:val="004E58AB"/>
    <w:rsid w:val="004F13B1"/>
    <w:rsid w:val="004F384D"/>
    <w:rsid w:val="00512C42"/>
    <w:rsid w:val="00517C02"/>
    <w:rsid w:val="00522595"/>
    <w:rsid w:val="0052637E"/>
    <w:rsid w:val="00543FA7"/>
    <w:rsid w:val="0054496D"/>
    <w:rsid w:val="005549B7"/>
    <w:rsid w:val="00570EAA"/>
    <w:rsid w:val="00572A23"/>
    <w:rsid w:val="005854B7"/>
    <w:rsid w:val="00585B68"/>
    <w:rsid w:val="00587FB4"/>
    <w:rsid w:val="005903D6"/>
    <w:rsid w:val="0059381F"/>
    <w:rsid w:val="005B5499"/>
    <w:rsid w:val="005C2806"/>
    <w:rsid w:val="005D5E98"/>
    <w:rsid w:val="005E5E40"/>
    <w:rsid w:val="006018A4"/>
    <w:rsid w:val="00604668"/>
    <w:rsid w:val="00611766"/>
    <w:rsid w:val="006270E9"/>
    <w:rsid w:val="00656D92"/>
    <w:rsid w:val="0066526E"/>
    <w:rsid w:val="0066714C"/>
    <w:rsid w:val="00674D5D"/>
    <w:rsid w:val="006B26FE"/>
    <w:rsid w:val="006B3B29"/>
    <w:rsid w:val="006B7345"/>
    <w:rsid w:val="006C1CBF"/>
    <w:rsid w:val="006C2142"/>
    <w:rsid w:val="006C29FF"/>
    <w:rsid w:val="006C399F"/>
    <w:rsid w:val="006C6D05"/>
    <w:rsid w:val="006E6C45"/>
    <w:rsid w:val="006F657D"/>
    <w:rsid w:val="007030D7"/>
    <w:rsid w:val="0071598D"/>
    <w:rsid w:val="00727AA7"/>
    <w:rsid w:val="007444DF"/>
    <w:rsid w:val="00763B0E"/>
    <w:rsid w:val="00765E4F"/>
    <w:rsid w:val="007738B3"/>
    <w:rsid w:val="00777909"/>
    <w:rsid w:val="00777CC0"/>
    <w:rsid w:val="007A542F"/>
    <w:rsid w:val="007B4F86"/>
    <w:rsid w:val="007D37AC"/>
    <w:rsid w:val="007D5D02"/>
    <w:rsid w:val="008018DA"/>
    <w:rsid w:val="00846D20"/>
    <w:rsid w:val="00852DEB"/>
    <w:rsid w:val="00854EE5"/>
    <w:rsid w:val="00866AE4"/>
    <w:rsid w:val="0089154D"/>
    <w:rsid w:val="008924BD"/>
    <w:rsid w:val="00896ACA"/>
    <w:rsid w:val="008A0737"/>
    <w:rsid w:val="008A3EC8"/>
    <w:rsid w:val="008B5A4E"/>
    <w:rsid w:val="008B5FD0"/>
    <w:rsid w:val="0090793B"/>
    <w:rsid w:val="00916DDE"/>
    <w:rsid w:val="0091767F"/>
    <w:rsid w:val="009226DD"/>
    <w:rsid w:val="0093691A"/>
    <w:rsid w:val="00945C9C"/>
    <w:rsid w:val="00952506"/>
    <w:rsid w:val="009538D0"/>
    <w:rsid w:val="009612E7"/>
    <w:rsid w:val="0099106F"/>
    <w:rsid w:val="00991AEE"/>
    <w:rsid w:val="009931D3"/>
    <w:rsid w:val="009A2254"/>
    <w:rsid w:val="009C4AAC"/>
    <w:rsid w:val="009C6BFD"/>
    <w:rsid w:val="009D244D"/>
    <w:rsid w:val="009E250E"/>
    <w:rsid w:val="00A04D93"/>
    <w:rsid w:val="00A241C3"/>
    <w:rsid w:val="00A3765B"/>
    <w:rsid w:val="00A54EB9"/>
    <w:rsid w:val="00A64598"/>
    <w:rsid w:val="00A659DA"/>
    <w:rsid w:val="00AA770D"/>
    <w:rsid w:val="00AD3815"/>
    <w:rsid w:val="00AD3FA6"/>
    <w:rsid w:val="00AF09D5"/>
    <w:rsid w:val="00B01A34"/>
    <w:rsid w:val="00B12E8D"/>
    <w:rsid w:val="00B162E2"/>
    <w:rsid w:val="00B2019A"/>
    <w:rsid w:val="00B238CA"/>
    <w:rsid w:val="00B52CED"/>
    <w:rsid w:val="00B56AFC"/>
    <w:rsid w:val="00B56EDA"/>
    <w:rsid w:val="00B57FF5"/>
    <w:rsid w:val="00B77B3D"/>
    <w:rsid w:val="00B825D4"/>
    <w:rsid w:val="00BA2DC7"/>
    <w:rsid w:val="00BA66A5"/>
    <w:rsid w:val="00BB0017"/>
    <w:rsid w:val="00BB47CD"/>
    <w:rsid w:val="00BB5DF5"/>
    <w:rsid w:val="00BC226F"/>
    <w:rsid w:val="00BC587E"/>
    <w:rsid w:val="00BD4AA1"/>
    <w:rsid w:val="00BF4CCF"/>
    <w:rsid w:val="00BF4F4C"/>
    <w:rsid w:val="00C060E2"/>
    <w:rsid w:val="00C154B1"/>
    <w:rsid w:val="00C155EB"/>
    <w:rsid w:val="00C17137"/>
    <w:rsid w:val="00C25399"/>
    <w:rsid w:val="00C31FA3"/>
    <w:rsid w:val="00C33858"/>
    <w:rsid w:val="00C61B28"/>
    <w:rsid w:val="00C65A8C"/>
    <w:rsid w:val="00C774DA"/>
    <w:rsid w:val="00CA1981"/>
    <w:rsid w:val="00CB7089"/>
    <w:rsid w:val="00CD52B8"/>
    <w:rsid w:val="00CE3C49"/>
    <w:rsid w:val="00D017E8"/>
    <w:rsid w:val="00D03294"/>
    <w:rsid w:val="00D051D7"/>
    <w:rsid w:val="00D13050"/>
    <w:rsid w:val="00D3200C"/>
    <w:rsid w:val="00D407D6"/>
    <w:rsid w:val="00D50F22"/>
    <w:rsid w:val="00D51A14"/>
    <w:rsid w:val="00D52211"/>
    <w:rsid w:val="00D5316D"/>
    <w:rsid w:val="00D5467D"/>
    <w:rsid w:val="00D6176E"/>
    <w:rsid w:val="00D7362F"/>
    <w:rsid w:val="00D74FBA"/>
    <w:rsid w:val="00DB0BA3"/>
    <w:rsid w:val="00DB24E6"/>
    <w:rsid w:val="00DB376E"/>
    <w:rsid w:val="00DB4D95"/>
    <w:rsid w:val="00DC7F70"/>
    <w:rsid w:val="00DE2C06"/>
    <w:rsid w:val="00DE3EE4"/>
    <w:rsid w:val="00DF3266"/>
    <w:rsid w:val="00DF441D"/>
    <w:rsid w:val="00E115E9"/>
    <w:rsid w:val="00E37882"/>
    <w:rsid w:val="00E45DDD"/>
    <w:rsid w:val="00E725CB"/>
    <w:rsid w:val="00E7648F"/>
    <w:rsid w:val="00E767D2"/>
    <w:rsid w:val="00E90DFD"/>
    <w:rsid w:val="00EB0CC8"/>
    <w:rsid w:val="00EC3F15"/>
    <w:rsid w:val="00EC6D66"/>
    <w:rsid w:val="00EC72FE"/>
    <w:rsid w:val="00ED192A"/>
    <w:rsid w:val="00ED3132"/>
    <w:rsid w:val="00ED6C18"/>
    <w:rsid w:val="00EE004C"/>
    <w:rsid w:val="00EE0CBA"/>
    <w:rsid w:val="00EE1069"/>
    <w:rsid w:val="00EE1D56"/>
    <w:rsid w:val="00EF2064"/>
    <w:rsid w:val="00F07261"/>
    <w:rsid w:val="00F1360F"/>
    <w:rsid w:val="00F27B6A"/>
    <w:rsid w:val="00F30C44"/>
    <w:rsid w:val="00F31767"/>
    <w:rsid w:val="00F40CF1"/>
    <w:rsid w:val="00F40D43"/>
    <w:rsid w:val="00F427E9"/>
    <w:rsid w:val="00F42FFA"/>
    <w:rsid w:val="00F45CE7"/>
    <w:rsid w:val="00F52A5A"/>
    <w:rsid w:val="00F544D1"/>
    <w:rsid w:val="00F709B0"/>
    <w:rsid w:val="00F72742"/>
    <w:rsid w:val="00F8483C"/>
    <w:rsid w:val="00F9103F"/>
    <w:rsid w:val="00F915A5"/>
    <w:rsid w:val="00FC1B10"/>
    <w:rsid w:val="00FE16BD"/>
    <w:rsid w:val="00FF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7825"/>
    <o:shapelayout v:ext="edit">
      <o:idmap v:ext="edit" data="1"/>
    </o:shapelayout>
  </w:shapeDefaults>
  <w:decimalSymbol w:val="."/>
  <w:listSeparator w:val=","/>
  <w14:docId w14:val="01ADE904"/>
  <w15:docId w15:val="{DE4DA7CF-EF13-4855-838B-0870575D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7909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93A30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5938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938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54B1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54496D"/>
    <w:rPr>
      <w:rFonts w:ascii="Arial" w:hAnsi="Arial"/>
      <w:sz w:val="24"/>
      <w:szCs w:val="24"/>
    </w:rPr>
  </w:style>
  <w:style w:type="character" w:styleId="Hyperlink">
    <w:name w:val="Hyperlink"/>
    <w:basedOn w:val="DefaultParagraphFont"/>
    <w:rsid w:val="00DF32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A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2A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8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jpg"/><Relationship Id="rId3" Type="http://schemas.openxmlformats.org/officeDocument/2006/relationships/customXml" Target="../customXml/item3.xml"/><Relationship Id="rId21" Type="http://schemas.openxmlformats.org/officeDocument/2006/relationships/image" Target="media/image5.jp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4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7.jpg"/><Relationship Id="rId10" Type="http://schemas.openxmlformats.org/officeDocument/2006/relationships/endnotes" Target="endnotes.xml"/><Relationship Id="rId19" Type="http://schemas.openxmlformats.org/officeDocument/2006/relationships/image" Target="media/image3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l36\AppData\Local\Microsoft\Windows\Temporary%20Internet%20Files\Content.IE5\XU7V6PGZ\Form%5b1%5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ADF9CB8AC684F8A98CAF009FC73C8" ma:contentTypeVersion="12" ma:contentTypeDescription="Create a new document." ma:contentTypeScope="" ma:versionID="eedf528000323b460dda3253fdc34200">
  <xsd:schema xmlns:xsd="http://www.w3.org/2001/XMLSchema" xmlns:xs="http://www.w3.org/2001/XMLSchema" xmlns:p="http://schemas.microsoft.com/office/2006/metadata/properties" xmlns:ns3="d515c2cb-4362-40ce-8638-16886c2c07f1" xmlns:ns4="323e1a97-961e-4d2f-bc43-a7a1d11d0a48" targetNamespace="http://schemas.microsoft.com/office/2006/metadata/properties" ma:root="true" ma:fieldsID="ea8c86aaa259a2344809c59704149b75" ns3:_="" ns4:_="">
    <xsd:import namespace="d515c2cb-4362-40ce-8638-16886c2c07f1"/>
    <xsd:import namespace="323e1a97-961e-4d2f-bc43-a7a1d11d0a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5c2cb-4362-40ce-8638-16886c2c07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e1a97-961e-4d2f-bc43-a7a1d11d0a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02EBAE-CC8E-4677-937E-50E9211E31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15c2cb-4362-40ce-8638-16886c2c07f1"/>
    <ds:schemaRef ds:uri="323e1a97-961e-4d2f-bc43-a7a1d11d0a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E0E6AC-C0AE-44B1-8193-FA4B414C7F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183987-EFB7-4D10-9FBA-F974348973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3C8378D-0FF5-4A17-BA98-B30CD61E1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Form[1].dot</Template>
  <TotalTime>0</TotalTime>
  <Pages>2</Pages>
  <Words>337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Nottinghamshire County Council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 Lilly</dc:creator>
  <cp:lastModifiedBy>Tiffany Freeman</cp:lastModifiedBy>
  <cp:revision>2</cp:revision>
  <cp:lastPrinted>2019-08-20T13:28:00Z</cp:lastPrinted>
  <dcterms:created xsi:type="dcterms:W3CDTF">2021-01-08T14:26:00Z</dcterms:created>
  <dcterms:modified xsi:type="dcterms:W3CDTF">2021-01-08T14:26:00Z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0x010100995ADF9CB8AC684F8A98CAF009FC73C8</vt:lpwstr>
  </property>
</Properties>
</file>