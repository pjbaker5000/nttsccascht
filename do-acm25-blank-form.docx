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89" w:type="dxa"/>
        <w:tblInd w:w="-142" w:type="dxa"/>
        <w:tblLook w:val="01E0" w:firstRow="1" w:lastRow="1" w:firstColumn="1" w:lastColumn="1" w:noHBand="0" w:noVBand="0"/>
      </w:tblPr>
      <w:tblGrid>
        <w:gridCol w:w="4899"/>
        <w:gridCol w:w="1438"/>
        <w:gridCol w:w="4152"/>
      </w:tblGrid>
      <w:tr w:rsidR="00E26CE6" w:rsidRPr="001C5E7C" w14:paraId="7DBF6F8D" w14:textId="77777777" w:rsidTr="00927406">
        <w:trPr>
          <w:trHeight w:val="1005"/>
        </w:trPr>
        <w:tc>
          <w:tcPr>
            <w:tcW w:w="5400" w:type="dxa"/>
          </w:tcPr>
          <w:p w14:paraId="71522AAF" w14:textId="77777777" w:rsidR="00E26CE6" w:rsidRPr="001C5E7C" w:rsidRDefault="002C4A13" w:rsidP="00C56745">
            <w:pPr>
              <w:tabs>
                <w:tab w:val="left" w:pos="3780"/>
              </w:tabs>
              <w:ind w:right="-1414"/>
              <w:rPr>
                <w:b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01D20FDF" wp14:editId="72B78DD0">
                  <wp:extent cx="2952750" cy="495300"/>
                  <wp:effectExtent l="0" t="0" r="0" b="0"/>
                  <wp:docPr id="1" name="Picture 1" descr="NCC-l-head-cmy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NCC-l-head-cmy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0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16" w:type="dxa"/>
          </w:tcPr>
          <w:p w14:paraId="783C6B97" w14:textId="77777777" w:rsidR="00E26CE6" w:rsidRPr="001C5E7C" w:rsidRDefault="002C4A13" w:rsidP="00C56745">
            <w:pPr>
              <w:tabs>
                <w:tab w:val="left" w:pos="3780"/>
              </w:tabs>
              <w:ind w:right="-196"/>
              <w:jc w:val="center"/>
              <w:rPr>
                <w:b/>
                <w:u w:val="single"/>
              </w:rPr>
            </w:pPr>
            <w:r w:rsidRPr="007F5CCC">
              <w:rPr>
                <w:rFonts w:ascii="Times New Roman" w:hAnsi="Times New Roman"/>
                <w:b/>
                <w:noProof/>
              </w:rPr>
              <w:drawing>
                <wp:inline distT="0" distB="0" distL="0" distR="0" wp14:anchorId="06C8606D" wp14:editId="5027E361">
                  <wp:extent cx="742950" cy="514350"/>
                  <wp:effectExtent l="0" t="0" r="0" b="0"/>
                  <wp:docPr id="2" name="Picture 2" descr="Ii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i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514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3" w:type="dxa"/>
          </w:tcPr>
          <w:p w14:paraId="40F86EF9" w14:textId="77777777" w:rsidR="00E26CE6" w:rsidRPr="007F5B72" w:rsidRDefault="00D0576F" w:rsidP="00C56745">
            <w:pPr>
              <w:pStyle w:val="Header"/>
              <w:jc w:val="right"/>
              <w:rPr>
                <w:rFonts w:cs="Arial"/>
                <w:b/>
                <w:sz w:val="22"/>
                <w:szCs w:val="22"/>
              </w:rPr>
            </w:pPr>
            <w:r w:rsidRPr="00D0576F">
              <w:rPr>
                <w:rFonts w:cs="Arial"/>
                <w:b/>
                <w:sz w:val="22"/>
                <w:szCs w:val="22"/>
              </w:rPr>
              <w:t>ACM/25A/INTERNAL.TRAN.REQUEST</w:t>
            </w:r>
          </w:p>
          <w:p w14:paraId="15C62EAF" w14:textId="4E8EE613" w:rsidR="00E26CE6" w:rsidRPr="001C5E7C" w:rsidRDefault="00DC4339" w:rsidP="00C56745">
            <w:pPr>
              <w:pStyle w:val="Header"/>
              <w:jc w:val="right"/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t>October</w:t>
            </w:r>
            <w:r w:rsidR="00D0576F">
              <w:rPr>
                <w:rFonts w:cs="Arial"/>
                <w:b/>
                <w:sz w:val="22"/>
                <w:szCs w:val="22"/>
              </w:rPr>
              <w:t xml:space="preserve"> 20</w:t>
            </w:r>
            <w:r>
              <w:rPr>
                <w:rFonts w:cs="Arial"/>
                <w:b/>
                <w:sz w:val="22"/>
                <w:szCs w:val="22"/>
              </w:rPr>
              <w:t>25</w:t>
            </w:r>
          </w:p>
          <w:p w14:paraId="6EF9BC73" w14:textId="77777777" w:rsidR="00E26CE6" w:rsidRPr="001C5E7C" w:rsidRDefault="00E26CE6" w:rsidP="00C56745">
            <w:pPr>
              <w:tabs>
                <w:tab w:val="left" w:pos="3780"/>
              </w:tabs>
              <w:ind w:right="-1414"/>
              <w:jc w:val="center"/>
              <w:rPr>
                <w:b/>
                <w:u w:val="single"/>
              </w:rPr>
            </w:pPr>
          </w:p>
        </w:tc>
      </w:tr>
    </w:tbl>
    <w:p w14:paraId="34276417" w14:textId="77777777" w:rsidR="00532497" w:rsidRPr="00344AEA" w:rsidRDefault="00532497">
      <w:pPr>
        <w:rPr>
          <w:b/>
          <w:sz w:val="16"/>
          <w:szCs w:val="16"/>
        </w:rPr>
      </w:pPr>
    </w:p>
    <w:tbl>
      <w:tblPr>
        <w:tblW w:w="10490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490"/>
      </w:tblGrid>
      <w:tr w:rsidR="00BE66B9" w14:paraId="0023232B" w14:textId="77777777" w:rsidTr="00927406">
        <w:trPr>
          <w:trHeight w:val="496"/>
        </w:trPr>
        <w:tc>
          <w:tcPr>
            <w:tcW w:w="10490" w:type="dxa"/>
            <w:shd w:val="clear" w:color="auto" w:fill="000000"/>
            <w:vAlign w:val="center"/>
          </w:tcPr>
          <w:p w14:paraId="6637A789" w14:textId="1FDC9655" w:rsidR="00BE66B9" w:rsidRPr="00C56745" w:rsidRDefault="00520DAA" w:rsidP="00C56745">
            <w:pPr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 xml:space="preserve">Internal request for transport </w:t>
            </w:r>
            <w:r w:rsidR="00124C69">
              <w:rPr>
                <w:b/>
                <w:color w:val="FFFFFF"/>
                <w:sz w:val="28"/>
                <w:szCs w:val="28"/>
              </w:rPr>
              <w:t>-</w:t>
            </w:r>
            <w:r>
              <w:rPr>
                <w:b/>
                <w:color w:val="FFFFFF"/>
                <w:sz w:val="28"/>
                <w:szCs w:val="28"/>
              </w:rPr>
              <w:t xml:space="preserve"> day </w:t>
            </w:r>
            <w:r w:rsidR="00D349A6">
              <w:rPr>
                <w:b/>
                <w:color w:val="FFFFFF"/>
                <w:sz w:val="28"/>
                <w:szCs w:val="28"/>
              </w:rPr>
              <w:t>opportunities</w:t>
            </w:r>
          </w:p>
        </w:tc>
      </w:tr>
    </w:tbl>
    <w:p w14:paraId="5F08C76A" w14:textId="77777777" w:rsidR="00BE66B9" w:rsidRPr="00344AEA" w:rsidRDefault="00BE66B9">
      <w:pPr>
        <w:rPr>
          <w:sz w:val="16"/>
          <w:szCs w:val="16"/>
        </w:rPr>
      </w:pPr>
    </w:p>
    <w:tbl>
      <w:tblPr>
        <w:tblW w:w="10490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1134"/>
        <w:gridCol w:w="142"/>
        <w:gridCol w:w="141"/>
        <w:gridCol w:w="3544"/>
        <w:gridCol w:w="567"/>
        <w:gridCol w:w="567"/>
        <w:gridCol w:w="284"/>
        <w:gridCol w:w="2551"/>
      </w:tblGrid>
      <w:tr w:rsidR="005662E4" w:rsidRPr="00B1632F" w14:paraId="677C58A1" w14:textId="77777777" w:rsidTr="00D52D9A">
        <w:trPr>
          <w:trHeight w:val="340"/>
        </w:trPr>
        <w:tc>
          <w:tcPr>
            <w:tcW w:w="10490" w:type="dxa"/>
            <w:gridSpan w:val="9"/>
            <w:shd w:val="clear" w:color="auto" w:fill="BFBFBF" w:themeFill="background1" w:themeFillShade="BF"/>
            <w:tcMar>
              <w:top w:w="57" w:type="dxa"/>
              <w:left w:w="85" w:type="dxa"/>
              <w:bottom w:w="28" w:type="dxa"/>
              <w:right w:w="57" w:type="dxa"/>
            </w:tcMar>
            <w:vAlign w:val="center"/>
          </w:tcPr>
          <w:p w14:paraId="2FA1141D" w14:textId="4662D25C" w:rsidR="005662E4" w:rsidRPr="00124C69" w:rsidRDefault="005662E4" w:rsidP="00124C69">
            <w:pPr>
              <w:shd w:val="clear" w:color="auto" w:fill="A8D08D" w:themeFill="accent6" w:themeFillTint="99"/>
              <w:ind w:left="-142"/>
              <w:rPr>
                <w:b/>
                <w:bCs/>
                <w:i/>
                <w:iCs/>
              </w:rPr>
            </w:pPr>
            <w:r>
              <w:rPr>
                <w:b/>
                <w:bCs/>
              </w:rPr>
              <w:t xml:space="preserve">  </w:t>
            </w:r>
            <w:r w:rsidR="00124C69">
              <w:rPr>
                <w:b/>
                <w:bCs/>
              </w:rPr>
              <w:t xml:space="preserve">Important: </w:t>
            </w:r>
            <w:r w:rsidRPr="00124C69">
              <w:rPr>
                <w:b/>
                <w:bCs/>
                <w:i/>
                <w:iCs/>
              </w:rPr>
              <w:t xml:space="preserve">Do not send to Fleet Operations until Transport and </w:t>
            </w:r>
            <w:r w:rsidR="00B639C1" w:rsidRPr="00124C69">
              <w:rPr>
                <w:b/>
                <w:bCs/>
                <w:i/>
                <w:iCs/>
              </w:rPr>
              <w:t>D</w:t>
            </w:r>
            <w:r w:rsidRPr="00124C69">
              <w:rPr>
                <w:b/>
                <w:bCs/>
                <w:i/>
                <w:iCs/>
              </w:rPr>
              <w:t xml:space="preserve">ay </w:t>
            </w:r>
            <w:r w:rsidR="00B639C1" w:rsidRPr="00124C69">
              <w:rPr>
                <w:b/>
                <w:bCs/>
                <w:i/>
                <w:iCs/>
              </w:rPr>
              <w:t>O</w:t>
            </w:r>
            <w:r w:rsidR="00D349A6" w:rsidRPr="00124C69">
              <w:rPr>
                <w:b/>
                <w:bCs/>
                <w:i/>
                <w:iCs/>
              </w:rPr>
              <w:t xml:space="preserve">pportunities </w:t>
            </w:r>
            <w:r w:rsidR="005C046E">
              <w:rPr>
                <w:b/>
                <w:bCs/>
                <w:i/>
                <w:iCs/>
              </w:rPr>
              <w:t>are</w:t>
            </w:r>
          </w:p>
          <w:p w14:paraId="3C320F28" w14:textId="428F04A5" w:rsidR="005662E4" w:rsidRDefault="00AF24FF" w:rsidP="00124C69">
            <w:pPr>
              <w:shd w:val="clear" w:color="auto" w:fill="A8D08D" w:themeFill="accent6" w:themeFillTint="99"/>
              <w:rPr>
                <w:rFonts w:cs="Arial"/>
                <w:b/>
              </w:rPr>
            </w:pPr>
            <w:r>
              <w:rPr>
                <w:rFonts w:cs="Arial"/>
                <w:b/>
                <w:i/>
                <w:iCs/>
              </w:rPr>
              <w:t>c</w:t>
            </w:r>
            <w:r w:rsidR="00B639C1" w:rsidRPr="00124C69">
              <w:rPr>
                <w:rFonts w:cs="Arial"/>
                <w:b/>
                <w:i/>
                <w:iCs/>
              </w:rPr>
              <w:t>ommissioned and approved</w:t>
            </w:r>
          </w:p>
        </w:tc>
      </w:tr>
      <w:tr w:rsidR="00520DAA" w:rsidRPr="00B1632F" w14:paraId="4E04B611" w14:textId="77777777" w:rsidTr="00D52D9A">
        <w:trPr>
          <w:trHeight w:val="340"/>
        </w:trPr>
        <w:tc>
          <w:tcPr>
            <w:tcW w:w="10490" w:type="dxa"/>
            <w:gridSpan w:val="9"/>
            <w:shd w:val="clear" w:color="auto" w:fill="BFBFBF" w:themeFill="background1" w:themeFillShade="BF"/>
            <w:tcMar>
              <w:top w:w="57" w:type="dxa"/>
              <w:left w:w="85" w:type="dxa"/>
              <w:bottom w:w="28" w:type="dxa"/>
              <w:right w:w="57" w:type="dxa"/>
            </w:tcMar>
            <w:vAlign w:val="center"/>
          </w:tcPr>
          <w:p w14:paraId="6ED72072" w14:textId="591B2476" w:rsidR="00520DAA" w:rsidRPr="00223A8C" w:rsidRDefault="00520DAA" w:rsidP="00D52D9A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DETAILS</w:t>
            </w:r>
            <w:r w:rsidR="00124C69">
              <w:rPr>
                <w:rFonts w:cs="Arial"/>
                <w:b/>
              </w:rPr>
              <w:t xml:space="preserve"> – DAY OPPORTUNITY</w:t>
            </w:r>
          </w:p>
        </w:tc>
      </w:tr>
      <w:tr w:rsidR="00520DAA" w:rsidRPr="00B1632F" w14:paraId="257282CC" w14:textId="77777777" w:rsidTr="00D52D9A">
        <w:trPr>
          <w:trHeight w:val="340"/>
        </w:trPr>
        <w:tc>
          <w:tcPr>
            <w:tcW w:w="2977" w:type="dxa"/>
            <w:gridSpan w:val="4"/>
            <w:tcMar>
              <w:top w:w="57" w:type="dxa"/>
              <w:left w:w="85" w:type="dxa"/>
              <w:bottom w:w="28" w:type="dxa"/>
              <w:right w:w="57" w:type="dxa"/>
            </w:tcMar>
            <w:vAlign w:val="center"/>
          </w:tcPr>
          <w:p w14:paraId="25C97F5F" w14:textId="50ACA05A" w:rsidR="00520DAA" w:rsidRPr="00520DAA" w:rsidRDefault="00520DAA" w:rsidP="00D52D9A">
            <w:pPr>
              <w:rPr>
                <w:rFonts w:cs="Arial"/>
                <w:b/>
              </w:rPr>
            </w:pPr>
            <w:r w:rsidRPr="00520DAA">
              <w:rPr>
                <w:rFonts w:cs="Arial"/>
                <w:b/>
              </w:rPr>
              <w:t xml:space="preserve">Name of day </w:t>
            </w:r>
            <w:r w:rsidR="00D349A6">
              <w:rPr>
                <w:rFonts w:cs="Arial"/>
                <w:b/>
              </w:rPr>
              <w:t>opportunity</w:t>
            </w:r>
            <w:r w:rsidRPr="00520DAA">
              <w:rPr>
                <w:b/>
              </w:rPr>
              <w:t xml:space="preserve">: </w:t>
            </w:r>
            <w:bookmarkStart w:id="0" w:name="Text27"/>
          </w:p>
        </w:tc>
        <w:bookmarkEnd w:id="0" w:displacedByCustomXml="next"/>
        <w:sdt>
          <w:sdtPr>
            <w:rPr>
              <w:rFonts w:cs="Arial"/>
            </w:rPr>
            <w:id w:val="1411515283"/>
            <w:placeholder>
              <w:docPart w:val="DefaultPlaceholder_1081868574"/>
            </w:placeholder>
            <w:showingPlcHdr/>
          </w:sdtPr>
          <w:sdtEndPr/>
          <w:sdtContent>
            <w:tc>
              <w:tcPr>
                <w:tcW w:w="7513" w:type="dxa"/>
                <w:gridSpan w:val="5"/>
                <w:vAlign w:val="center"/>
              </w:tcPr>
              <w:p w14:paraId="3E282725" w14:textId="479D5AAC" w:rsidR="00520DAA" w:rsidRPr="009D742C" w:rsidRDefault="000C1564" w:rsidP="00D52D9A">
                <w:pPr>
                  <w:rPr>
                    <w:rFonts w:cs="Arial"/>
                  </w:rPr>
                </w:pPr>
                <w:r w:rsidRPr="003F60A4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  <w:tr w:rsidR="00520DAA" w:rsidRPr="00B1632F" w14:paraId="0BD1E883" w14:textId="77777777" w:rsidTr="00D52D9A">
        <w:trPr>
          <w:trHeight w:val="340"/>
        </w:trPr>
        <w:tc>
          <w:tcPr>
            <w:tcW w:w="2977" w:type="dxa"/>
            <w:gridSpan w:val="4"/>
            <w:tcBorders>
              <w:bottom w:val="single" w:sz="4" w:space="0" w:color="auto"/>
            </w:tcBorders>
            <w:tcMar>
              <w:top w:w="57" w:type="dxa"/>
              <w:left w:w="85" w:type="dxa"/>
              <w:bottom w:w="28" w:type="dxa"/>
              <w:right w:w="57" w:type="dxa"/>
            </w:tcMar>
            <w:vAlign w:val="center"/>
          </w:tcPr>
          <w:p w14:paraId="3510831C" w14:textId="4B8907E2" w:rsidR="00520DAA" w:rsidRPr="00520DAA" w:rsidRDefault="00520DAA" w:rsidP="00D52D9A">
            <w:pPr>
              <w:rPr>
                <w:rFonts w:cs="Arial"/>
                <w:b/>
              </w:rPr>
            </w:pPr>
            <w:r w:rsidRPr="00520DAA">
              <w:rPr>
                <w:rFonts w:cs="Arial"/>
                <w:b/>
              </w:rPr>
              <w:t xml:space="preserve">Location of day </w:t>
            </w:r>
            <w:r w:rsidR="00D349A6">
              <w:rPr>
                <w:rFonts w:cs="Arial"/>
                <w:b/>
              </w:rPr>
              <w:t>opportunity</w:t>
            </w:r>
            <w:r w:rsidRPr="00520DAA">
              <w:rPr>
                <w:b/>
              </w:rPr>
              <w:t xml:space="preserve">: </w:t>
            </w:r>
          </w:p>
        </w:tc>
        <w:sdt>
          <w:sdtPr>
            <w:rPr>
              <w:rFonts w:cs="Arial"/>
            </w:rPr>
            <w:id w:val="-1067252428"/>
            <w:placeholder>
              <w:docPart w:val="962313F3ABC2462D9D22517269302692"/>
            </w:placeholder>
            <w:showingPlcHdr/>
          </w:sdtPr>
          <w:sdtEndPr/>
          <w:sdtContent>
            <w:tc>
              <w:tcPr>
                <w:tcW w:w="7513" w:type="dxa"/>
                <w:gridSpan w:val="5"/>
                <w:tcBorders>
                  <w:bottom w:val="single" w:sz="4" w:space="0" w:color="auto"/>
                </w:tcBorders>
                <w:vAlign w:val="center"/>
              </w:tcPr>
              <w:p w14:paraId="55828916" w14:textId="7C7485A8" w:rsidR="00520DAA" w:rsidRPr="009D742C" w:rsidRDefault="000C1564" w:rsidP="00D52D9A">
                <w:pPr>
                  <w:rPr>
                    <w:rFonts w:cs="Arial"/>
                  </w:rPr>
                </w:pPr>
                <w:r w:rsidRPr="003F60A4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  <w:tr w:rsidR="005662E4" w:rsidRPr="00B1632F" w14:paraId="03446928" w14:textId="77777777" w:rsidTr="00D52D9A">
        <w:trPr>
          <w:trHeight w:val="340"/>
        </w:trPr>
        <w:tc>
          <w:tcPr>
            <w:tcW w:w="2977" w:type="dxa"/>
            <w:gridSpan w:val="4"/>
            <w:tcBorders>
              <w:bottom w:val="single" w:sz="4" w:space="0" w:color="auto"/>
            </w:tcBorders>
            <w:tcMar>
              <w:top w:w="57" w:type="dxa"/>
              <w:left w:w="85" w:type="dxa"/>
              <w:bottom w:w="28" w:type="dxa"/>
              <w:right w:w="57" w:type="dxa"/>
            </w:tcMar>
            <w:vAlign w:val="center"/>
          </w:tcPr>
          <w:p w14:paraId="4323D189" w14:textId="394FF75C" w:rsidR="005662E4" w:rsidRPr="00520DAA" w:rsidRDefault="005056C6" w:rsidP="00D52D9A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 xml:space="preserve">Day </w:t>
            </w:r>
            <w:r w:rsidR="00D349A6">
              <w:rPr>
                <w:rFonts w:cs="Arial"/>
                <w:b/>
              </w:rPr>
              <w:t>opportunity lead contact for this request</w:t>
            </w:r>
            <w:r>
              <w:rPr>
                <w:rFonts w:cs="Arial"/>
                <w:b/>
              </w:rPr>
              <w:t>:</w:t>
            </w:r>
          </w:p>
        </w:tc>
        <w:sdt>
          <w:sdtPr>
            <w:rPr>
              <w:rFonts w:cs="Arial"/>
            </w:rPr>
            <w:id w:val="1940949944"/>
            <w:placeholder>
              <w:docPart w:val="D2E9B44F4D094BA292A9E29E2FBDF202"/>
            </w:placeholder>
            <w:showingPlcHdr/>
          </w:sdtPr>
          <w:sdtEndPr/>
          <w:sdtContent>
            <w:tc>
              <w:tcPr>
                <w:tcW w:w="7513" w:type="dxa"/>
                <w:gridSpan w:val="5"/>
                <w:tcBorders>
                  <w:bottom w:val="single" w:sz="4" w:space="0" w:color="auto"/>
                </w:tcBorders>
                <w:vAlign w:val="center"/>
              </w:tcPr>
              <w:p w14:paraId="502A567A" w14:textId="3CCB4C96" w:rsidR="005662E4" w:rsidRDefault="005056C6" w:rsidP="00D52D9A">
                <w:pPr>
                  <w:rPr>
                    <w:rFonts w:cs="Arial"/>
                  </w:rPr>
                </w:pPr>
                <w:r w:rsidRPr="003F60A4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  <w:tr w:rsidR="00520DAA" w:rsidRPr="00223A8C" w14:paraId="1B695C81" w14:textId="77777777" w:rsidTr="00D52D9A">
        <w:tc>
          <w:tcPr>
            <w:tcW w:w="10490" w:type="dxa"/>
            <w:gridSpan w:val="9"/>
            <w:tcBorders>
              <w:left w:val="nil"/>
              <w:right w:val="nil"/>
            </w:tcBorders>
            <w:tcMar>
              <w:top w:w="57" w:type="dxa"/>
              <w:left w:w="85" w:type="dxa"/>
              <w:bottom w:w="28" w:type="dxa"/>
              <w:right w:w="57" w:type="dxa"/>
            </w:tcMar>
            <w:vAlign w:val="center"/>
          </w:tcPr>
          <w:p w14:paraId="0ED1A310" w14:textId="77777777" w:rsidR="00520DAA" w:rsidRPr="00223A8C" w:rsidRDefault="00520DAA" w:rsidP="00D52D9A">
            <w:pPr>
              <w:rPr>
                <w:rFonts w:cs="Arial"/>
                <w:b/>
                <w:sz w:val="12"/>
                <w:szCs w:val="12"/>
              </w:rPr>
            </w:pPr>
          </w:p>
        </w:tc>
      </w:tr>
      <w:tr w:rsidR="00520DAA" w:rsidRPr="00B1632F" w14:paraId="2BD6A528" w14:textId="77777777" w:rsidTr="00D52D9A">
        <w:trPr>
          <w:trHeight w:val="340"/>
        </w:trPr>
        <w:tc>
          <w:tcPr>
            <w:tcW w:w="10490" w:type="dxa"/>
            <w:gridSpan w:val="9"/>
            <w:shd w:val="clear" w:color="auto" w:fill="BFBFBF" w:themeFill="background1" w:themeFillShade="BF"/>
            <w:tcMar>
              <w:top w:w="57" w:type="dxa"/>
              <w:left w:w="85" w:type="dxa"/>
              <w:bottom w:w="28" w:type="dxa"/>
              <w:right w:w="57" w:type="dxa"/>
            </w:tcMar>
            <w:vAlign w:val="center"/>
          </w:tcPr>
          <w:p w14:paraId="340E837A" w14:textId="3F678A92" w:rsidR="00520DAA" w:rsidRPr="00223A8C" w:rsidRDefault="00520DAA" w:rsidP="00D52D9A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DETAILS</w:t>
            </w:r>
            <w:r w:rsidR="00124C69">
              <w:rPr>
                <w:rFonts w:cs="Arial"/>
                <w:b/>
              </w:rPr>
              <w:t xml:space="preserve"> – PERSON </w:t>
            </w:r>
          </w:p>
        </w:tc>
      </w:tr>
      <w:tr w:rsidR="00520DAA" w:rsidRPr="00B1632F" w14:paraId="6355B3F1" w14:textId="77777777" w:rsidTr="00D52D9A">
        <w:trPr>
          <w:trHeight w:val="340"/>
        </w:trPr>
        <w:tc>
          <w:tcPr>
            <w:tcW w:w="1560" w:type="dxa"/>
            <w:tcBorders>
              <w:right w:val="nil"/>
            </w:tcBorders>
            <w:tcMar>
              <w:top w:w="57" w:type="dxa"/>
              <w:left w:w="85" w:type="dxa"/>
              <w:bottom w:w="28" w:type="dxa"/>
              <w:right w:w="57" w:type="dxa"/>
            </w:tcMar>
            <w:vAlign w:val="center"/>
          </w:tcPr>
          <w:p w14:paraId="648AAE18" w14:textId="77777777" w:rsidR="00520DAA" w:rsidRPr="00520DAA" w:rsidRDefault="00520DAA" w:rsidP="00D52D9A">
            <w:pPr>
              <w:rPr>
                <w:rFonts w:cs="Arial"/>
                <w:b/>
              </w:rPr>
            </w:pPr>
            <w:r w:rsidRPr="00520DAA">
              <w:rPr>
                <w:rFonts w:cs="Arial"/>
                <w:b/>
              </w:rPr>
              <w:t>Surname</w:t>
            </w:r>
            <w:r w:rsidRPr="00520DAA">
              <w:rPr>
                <w:b/>
              </w:rPr>
              <w:t xml:space="preserve">: </w:t>
            </w:r>
          </w:p>
        </w:tc>
        <w:sdt>
          <w:sdtPr>
            <w:rPr>
              <w:rFonts w:cs="Arial"/>
            </w:rPr>
            <w:id w:val="-378007604"/>
            <w:placeholder>
              <w:docPart w:val="C4B8392799994569ADBD455DDB1DB456"/>
            </w:placeholder>
          </w:sdtPr>
          <w:sdtEndPr/>
          <w:sdtContent>
            <w:sdt>
              <w:sdtPr>
                <w:rPr>
                  <w:rFonts w:cs="Arial"/>
                </w:rPr>
                <w:id w:val="1168596296"/>
                <w:placeholder>
                  <w:docPart w:val="36B02C54B2554B4BBB52AFFEA587969B"/>
                </w:placeholder>
                <w:showingPlcHdr/>
              </w:sdtPr>
              <w:sdtEndPr/>
              <w:sdtContent>
                <w:tc>
                  <w:tcPr>
                    <w:tcW w:w="4961" w:type="dxa"/>
                    <w:gridSpan w:val="4"/>
                    <w:tcBorders>
                      <w:right w:val="single" w:sz="4" w:space="0" w:color="auto"/>
                    </w:tcBorders>
                    <w:vAlign w:val="center"/>
                  </w:tcPr>
                  <w:p w14:paraId="3745C242" w14:textId="6E0BB9BC" w:rsidR="00520DAA" w:rsidRPr="0046421D" w:rsidRDefault="00B0381C" w:rsidP="00E63D74">
                    <w:pPr>
                      <w:pStyle w:val="Heading1"/>
                      <w:spacing w:before="0"/>
                      <w:textAlignment w:val="baseline"/>
                      <w:rPr>
                        <w:rFonts w:ascii="Arial" w:hAnsi="Arial" w:cs="Arial"/>
                        <w:color w:val="auto"/>
                        <w:sz w:val="23"/>
                        <w:szCs w:val="23"/>
                      </w:rPr>
                    </w:pPr>
                    <w:r w:rsidRPr="00B0381C">
                      <w:rPr>
                        <w:rStyle w:val="PlaceholderText"/>
                        <w:rFonts w:ascii="Arial" w:hAnsi="Arial" w:cs="Arial"/>
                        <w:sz w:val="24"/>
                        <w:szCs w:val="24"/>
                      </w:rPr>
                      <w:t>Click here to enter text.</w:t>
                    </w:r>
                  </w:p>
                </w:tc>
              </w:sdtContent>
            </w:sdt>
          </w:sdtContent>
        </w:sdt>
        <w:tc>
          <w:tcPr>
            <w:tcW w:w="1134" w:type="dxa"/>
            <w:gridSpan w:val="2"/>
            <w:tcBorders>
              <w:left w:val="single" w:sz="4" w:space="0" w:color="auto"/>
            </w:tcBorders>
            <w:vAlign w:val="center"/>
          </w:tcPr>
          <w:p w14:paraId="0A3A3B44" w14:textId="77777777" w:rsidR="00520DAA" w:rsidRPr="00520DAA" w:rsidRDefault="00520DAA" w:rsidP="00D52D9A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K.P. n</w:t>
            </w:r>
            <w:r w:rsidRPr="00520DAA">
              <w:rPr>
                <w:rFonts w:cs="Arial"/>
                <w:b/>
              </w:rPr>
              <w:t>o</w:t>
            </w:r>
            <w:r w:rsidRPr="00520DAA">
              <w:rPr>
                <w:b/>
              </w:rPr>
              <w:t xml:space="preserve">: </w:t>
            </w:r>
          </w:p>
        </w:tc>
        <w:sdt>
          <w:sdtPr>
            <w:rPr>
              <w:rFonts w:cs="Arial"/>
            </w:rPr>
            <w:id w:val="-1391803132"/>
            <w:placeholder>
              <w:docPart w:val="E06CFACD08C04BF98BFE504B12C28898"/>
            </w:placeholder>
            <w:showingPlcHdr/>
          </w:sdtPr>
          <w:sdtEndPr/>
          <w:sdtContent>
            <w:tc>
              <w:tcPr>
                <w:tcW w:w="2835" w:type="dxa"/>
                <w:gridSpan w:val="2"/>
                <w:tcBorders>
                  <w:left w:val="nil"/>
                </w:tcBorders>
                <w:vAlign w:val="center"/>
              </w:tcPr>
              <w:p w14:paraId="770058A5" w14:textId="43BAE5B3" w:rsidR="00520DAA" w:rsidRDefault="00447C6A" w:rsidP="00D52D9A">
                <w:pPr>
                  <w:rPr>
                    <w:rFonts w:cs="Arial"/>
                  </w:rPr>
                </w:pPr>
                <w:r w:rsidRPr="003F60A4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  <w:tr w:rsidR="00520DAA" w:rsidRPr="00B1632F" w14:paraId="07F38D15" w14:textId="77777777" w:rsidTr="00D52D9A">
        <w:trPr>
          <w:trHeight w:val="340"/>
        </w:trPr>
        <w:tc>
          <w:tcPr>
            <w:tcW w:w="1560" w:type="dxa"/>
            <w:tcMar>
              <w:top w:w="57" w:type="dxa"/>
              <w:left w:w="85" w:type="dxa"/>
              <w:bottom w:w="28" w:type="dxa"/>
              <w:right w:w="57" w:type="dxa"/>
            </w:tcMar>
            <w:vAlign w:val="center"/>
          </w:tcPr>
          <w:p w14:paraId="69E50415" w14:textId="77777777" w:rsidR="00520DAA" w:rsidRPr="00520DAA" w:rsidRDefault="00520DAA" w:rsidP="00D52D9A">
            <w:pPr>
              <w:rPr>
                <w:rFonts w:cs="Arial"/>
                <w:b/>
              </w:rPr>
            </w:pPr>
            <w:r w:rsidRPr="00520DAA">
              <w:rPr>
                <w:rFonts w:cs="Arial"/>
                <w:b/>
              </w:rPr>
              <w:t>Forenames</w:t>
            </w:r>
            <w:r w:rsidRPr="00520DAA">
              <w:rPr>
                <w:b/>
              </w:rPr>
              <w:t xml:space="preserve">: </w:t>
            </w:r>
          </w:p>
        </w:tc>
        <w:sdt>
          <w:sdtPr>
            <w:rPr>
              <w:rFonts w:cs="Arial"/>
            </w:rPr>
            <w:id w:val="1870341853"/>
            <w:placeholder>
              <w:docPart w:val="8BF55BD4D1E944928A10E8FD97C96CE8"/>
            </w:placeholder>
            <w:showingPlcHdr/>
          </w:sdtPr>
          <w:sdtEndPr/>
          <w:sdtContent>
            <w:tc>
              <w:tcPr>
                <w:tcW w:w="8930" w:type="dxa"/>
                <w:gridSpan w:val="8"/>
                <w:vAlign w:val="center"/>
              </w:tcPr>
              <w:p w14:paraId="11DA8A2D" w14:textId="1FCB13D2" w:rsidR="00520DAA" w:rsidRDefault="000C1564" w:rsidP="00D52D9A">
                <w:pPr>
                  <w:rPr>
                    <w:rFonts w:cs="Arial"/>
                  </w:rPr>
                </w:pPr>
                <w:r w:rsidRPr="003F60A4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  <w:tr w:rsidR="00520DAA" w:rsidRPr="00B1632F" w14:paraId="5B80C479" w14:textId="77777777" w:rsidTr="00D52D9A">
        <w:trPr>
          <w:trHeight w:val="340"/>
        </w:trPr>
        <w:tc>
          <w:tcPr>
            <w:tcW w:w="1560" w:type="dxa"/>
            <w:tcMar>
              <w:top w:w="57" w:type="dxa"/>
              <w:left w:w="85" w:type="dxa"/>
              <w:bottom w:w="28" w:type="dxa"/>
              <w:right w:w="57" w:type="dxa"/>
            </w:tcMar>
            <w:vAlign w:val="center"/>
          </w:tcPr>
          <w:p w14:paraId="257822F7" w14:textId="77777777" w:rsidR="00520DAA" w:rsidRPr="00520DAA" w:rsidRDefault="00520DAA" w:rsidP="00D52D9A">
            <w:pPr>
              <w:rPr>
                <w:rFonts w:cs="Arial"/>
                <w:b/>
              </w:rPr>
            </w:pPr>
            <w:r w:rsidRPr="00520DAA">
              <w:rPr>
                <w:rFonts w:cs="Arial"/>
                <w:b/>
              </w:rPr>
              <w:t>Address</w:t>
            </w:r>
            <w:r w:rsidRPr="00520DAA">
              <w:rPr>
                <w:b/>
              </w:rPr>
              <w:t xml:space="preserve">: </w:t>
            </w:r>
          </w:p>
        </w:tc>
        <w:sdt>
          <w:sdtPr>
            <w:rPr>
              <w:rFonts w:cs="Arial"/>
            </w:rPr>
            <w:id w:val="724265566"/>
            <w:placeholder>
              <w:docPart w:val="2529E47FF4B04442A6F2A20776DDC04A"/>
            </w:placeholder>
          </w:sdtPr>
          <w:sdtEndPr/>
          <w:sdtContent>
            <w:tc>
              <w:tcPr>
                <w:tcW w:w="8930" w:type="dxa"/>
                <w:gridSpan w:val="8"/>
                <w:vAlign w:val="center"/>
              </w:tcPr>
              <w:sdt>
                <w:sdtPr>
                  <w:rPr>
                    <w:rFonts w:cs="Arial"/>
                  </w:rPr>
                  <w:id w:val="-1375928606"/>
                  <w:placeholder>
                    <w:docPart w:val="169AB226E9EA4F1DAA9D8BC1E0E87D70"/>
                  </w:placeholder>
                  <w:showingPlcHdr/>
                </w:sdtPr>
                <w:sdtEndPr/>
                <w:sdtContent>
                  <w:p w14:paraId="4A195D95" w14:textId="4162BD66" w:rsidR="000C1564" w:rsidRDefault="00447C6A" w:rsidP="000C1564">
                    <w:r w:rsidRPr="003F60A4">
                      <w:rPr>
                        <w:rStyle w:val="PlaceholderText"/>
                      </w:rPr>
                      <w:t>Click here to enter text.</w:t>
                    </w:r>
                  </w:p>
                </w:sdtContent>
              </w:sdt>
              <w:p w14:paraId="0CE22A63" w14:textId="33AA01F6" w:rsidR="00520DAA" w:rsidRDefault="00520DAA" w:rsidP="00E63D74">
                <w:pPr>
                  <w:rPr>
                    <w:rFonts w:cs="Arial"/>
                  </w:rPr>
                </w:pPr>
              </w:p>
            </w:tc>
          </w:sdtContent>
        </w:sdt>
      </w:tr>
      <w:tr w:rsidR="00520DAA" w:rsidRPr="00B1632F" w14:paraId="53A6FA51" w14:textId="77777777" w:rsidTr="00D52D9A">
        <w:trPr>
          <w:trHeight w:val="340"/>
        </w:trPr>
        <w:tc>
          <w:tcPr>
            <w:tcW w:w="1560" w:type="dxa"/>
            <w:tcBorders>
              <w:bottom w:val="single" w:sz="4" w:space="0" w:color="auto"/>
              <w:right w:val="nil"/>
            </w:tcBorders>
            <w:tcMar>
              <w:top w:w="57" w:type="dxa"/>
              <w:left w:w="85" w:type="dxa"/>
              <w:bottom w:w="28" w:type="dxa"/>
              <w:right w:w="57" w:type="dxa"/>
            </w:tcMar>
            <w:vAlign w:val="center"/>
          </w:tcPr>
          <w:p w14:paraId="75FE2BBF" w14:textId="77777777" w:rsidR="00520DAA" w:rsidRPr="00520DAA" w:rsidRDefault="00520DAA" w:rsidP="00D52D9A">
            <w:pPr>
              <w:rPr>
                <w:rFonts w:cs="Arial"/>
                <w:b/>
              </w:rPr>
            </w:pPr>
            <w:r w:rsidRPr="00520DAA">
              <w:rPr>
                <w:rFonts w:cs="Arial"/>
                <w:b/>
              </w:rPr>
              <w:t>Postcode</w:t>
            </w:r>
            <w:r w:rsidRPr="00520DAA">
              <w:rPr>
                <w:b/>
              </w:rPr>
              <w:t xml:space="preserve">: </w:t>
            </w:r>
          </w:p>
        </w:tc>
        <w:sdt>
          <w:sdtPr>
            <w:rPr>
              <w:rFonts w:cs="Arial"/>
            </w:rPr>
            <w:id w:val="977722238"/>
            <w:placeholder>
              <w:docPart w:val="8EB7226643EA49A9832D9B46064484C4"/>
            </w:placeholder>
            <w:showingPlcHdr/>
          </w:sdtPr>
          <w:sdtEndPr/>
          <w:sdtContent>
            <w:tc>
              <w:tcPr>
                <w:tcW w:w="4961" w:type="dxa"/>
                <w:gridSpan w:val="4"/>
                <w:tcBorders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32E13DC4" w14:textId="373DEA55" w:rsidR="00520DAA" w:rsidRDefault="000C1564" w:rsidP="00D52D9A">
                <w:pPr>
                  <w:rPr>
                    <w:rFonts w:cs="Arial"/>
                  </w:rPr>
                </w:pPr>
                <w:r w:rsidRPr="003F60A4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  <w:tc>
          <w:tcPr>
            <w:tcW w:w="1134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60B59F4" w14:textId="77777777" w:rsidR="00520DAA" w:rsidRPr="00520DAA" w:rsidRDefault="00520DAA" w:rsidP="00D52D9A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Tel. n</w:t>
            </w:r>
            <w:r w:rsidRPr="00520DAA">
              <w:rPr>
                <w:rFonts w:cs="Arial"/>
                <w:b/>
              </w:rPr>
              <w:t>o</w:t>
            </w:r>
            <w:r w:rsidRPr="00520DAA">
              <w:rPr>
                <w:b/>
              </w:rPr>
              <w:t xml:space="preserve">: </w:t>
            </w:r>
          </w:p>
        </w:tc>
        <w:sdt>
          <w:sdtPr>
            <w:rPr>
              <w:rFonts w:cs="Arial"/>
            </w:rPr>
            <w:id w:val="1501852413"/>
            <w:placeholder>
              <w:docPart w:val="5FF7B52FF5F44E3699FF8AAE9C666446"/>
            </w:placeholder>
            <w:showingPlcHdr/>
          </w:sdtPr>
          <w:sdtEndPr/>
          <w:sdtContent>
            <w:tc>
              <w:tcPr>
                <w:tcW w:w="2835" w:type="dxa"/>
                <w:gridSpan w:val="2"/>
                <w:tcBorders>
                  <w:left w:val="nil"/>
                  <w:bottom w:val="single" w:sz="4" w:space="0" w:color="auto"/>
                </w:tcBorders>
                <w:vAlign w:val="center"/>
              </w:tcPr>
              <w:p w14:paraId="7C869FA2" w14:textId="4572F488" w:rsidR="00520DAA" w:rsidRDefault="000C1564" w:rsidP="00D52D9A">
                <w:pPr>
                  <w:rPr>
                    <w:rFonts w:cs="Arial"/>
                  </w:rPr>
                </w:pPr>
                <w:r w:rsidRPr="003F60A4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  <w:tr w:rsidR="008F0F34" w:rsidRPr="00B1632F" w14:paraId="0AE212A8" w14:textId="77777777" w:rsidTr="00D52D9A">
        <w:trPr>
          <w:trHeight w:val="340"/>
        </w:trPr>
        <w:tc>
          <w:tcPr>
            <w:tcW w:w="1560" w:type="dxa"/>
            <w:tcMar>
              <w:top w:w="57" w:type="dxa"/>
              <w:left w:w="85" w:type="dxa"/>
              <w:bottom w:w="28" w:type="dxa"/>
              <w:right w:w="57" w:type="dxa"/>
            </w:tcMar>
            <w:vAlign w:val="center"/>
          </w:tcPr>
          <w:p w14:paraId="5220E374" w14:textId="77777777" w:rsidR="008F0F34" w:rsidRPr="00710A8E" w:rsidRDefault="008F0F34" w:rsidP="00710A8E">
            <w:pPr>
              <w:rPr>
                <w:rFonts w:cs="Arial"/>
                <w:b/>
              </w:rPr>
            </w:pPr>
            <w:r w:rsidRPr="00710A8E">
              <w:rPr>
                <w:b/>
              </w:rPr>
              <w:t xml:space="preserve">Please mark </w:t>
            </w:r>
            <w:r w:rsidR="00710A8E" w:rsidRPr="00710A8E">
              <w:rPr>
                <w:b/>
              </w:rPr>
              <w:t>all that apply:</w:t>
            </w:r>
          </w:p>
        </w:tc>
        <w:tc>
          <w:tcPr>
            <w:tcW w:w="8930" w:type="dxa"/>
            <w:gridSpan w:val="8"/>
            <w:vAlign w:val="center"/>
          </w:tcPr>
          <w:p w14:paraId="52C2B48D" w14:textId="6CF68624" w:rsidR="008F0F34" w:rsidRDefault="008F0F34" w:rsidP="00710A8E">
            <w:pPr>
              <w:tabs>
                <w:tab w:val="left" w:pos="2302"/>
                <w:tab w:val="left" w:pos="4853"/>
                <w:tab w:val="left" w:pos="7121"/>
              </w:tabs>
              <w:spacing w:after="60"/>
              <w:rPr>
                <w:rFonts w:cs="Arial"/>
              </w:rPr>
            </w:pPr>
            <w:r>
              <w:rPr>
                <w:rFonts w:cs="Arial"/>
              </w:rPr>
              <w:t xml:space="preserve">Heart Condition </w:t>
            </w:r>
            <w:sdt>
              <w:sdtPr>
                <w:rPr>
                  <w:rFonts w:cs="Arial"/>
                </w:rPr>
                <w:id w:val="-397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>
              <w:rPr>
                <w:rFonts w:cs="Arial"/>
              </w:rPr>
              <w:tab/>
              <w:t xml:space="preserve">Stroke </w:t>
            </w:r>
            <w:sdt>
              <w:sdtPr>
                <w:rPr>
                  <w:rFonts w:cs="Arial"/>
                </w:rPr>
                <w:id w:val="1284387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>
              <w:rPr>
                <w:rFonts w:cs="Arial"/>
              </w:rPr>
              <w:tab/>
              <w:t xml:space="preserve">Epilepsy </w:t>
            </w:r>
            <w:sdt>
              <w:sdtPr>
                <w:rPr>
                  <w:rFonts w:cs="Arial"/>
                </w:rPr>
                <w:id w:val="1863701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>
              <w:rPr>
                <w:rFonts w:cs="Arial"/>
              </w:rPr>
              <w:tab/>
              <w:t xml:space="preserve">Confused </w:t>
            </w:r>
            <w:sdt>
              <w:sdtPr>
                <w:rPr>
                  <w:rFonts w:cs="Arial"/>
                </w:rPr>
                <w:id w:val="-12131156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C1564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  <w:p w14:paraId="2A3950C9" w14:textId="77777777" w:rsidR="008F0F34" w:rsidRDefault="008F0F34" w:rsidP="00D52D9A">
            <w:pPr>
              <w:tabs>
                <w:tab w:val="left" w:pos="2302"/>
                <w:tab w:val="left" w:pos="4853"/>
                <w:tab w:val="left" w:pos="7121"/>
              </w:tabs>
              <w:rPr>
                <w:rFonts w:cs="Arial"/>
              </w:rPr>
            </w:pPr>
            <w:r>
              <w:rPr>
                <w:rFonts w:cs="Arial"/>
              </w:rPr>
              <w:t xml:space="preserve">Diabetic </w:t>
            </w:r>
            <w:sdt>
              <w:sdtPr>
                <w:rPr>
                  <w:rFonts w:cs="Arial"/>
                </w:rPr>
                <w:id w:val="-1122681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>
              <w:rPr>
                <w:rFonts w:cs="Arial"/>
              </w:rPr>
              <w:tab/>
              <w:t xml:space="preserve">Visually Impaired </w:t>
            </w:r>
            <w:sdt>
              <w:sdtPr>
                <w:rPr>
                  <w:rFonts w:cs="Arial"/>
                </w:rPr>
                <w:id w:val="-2357828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>
              <w:rPr>
                <w:rFonts w:cs="Arial"/>
              </w:rPr>
              <w:tab/>
              <w:t xml:space="preserve">Speech/Hearing Difficulty </w:t>
            </w:r>
            <w:sdt>
              <w:sdtPr>
                <w:rPr>
                  <w:rFonts w:cs="Arial"/>
                </w:rPr>
                <w:id w:val="-17756181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C1564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  <w:p w14:paraId="12957625" w14:textId="287EF24B" w:rsidR="00BF3562" w:rsidRDefault="00BF3562" w:rsidP="00D52D9A">
            <w:pPr>
              <w:tabs>
                <w:tab w:val="left" w:pos="2302"/>
                <w:tab w:val="left" w:pos="4853"/>
                <w:tab w:val="left" w:pos="7121"/>
              </w:tabs>
              <w:rPr>
                <w:rFonts w:cs="Arial"/>
              </w:rPr>
            </w:pPr>
            <w:r>
              <w:rPr>
                <w:rFonts w:cs="Arial"/>
              </w:rPr>
              <w:t xml:space="preserve">Any other: </w:t>
            </w:r>
          </w:p>
        </w:tc>
      </w:tr>
      <w:tr w:rsidR="005056C6" w:rsidRPr="00B1632F" w14:paraId="37B88CCF" w14:textId="77777777" w:rsidTr="00D52D9A">
        <w:trPr>
          <w:trHeight w:val="340"/>
        </w:trPr>
        <w:tc>
          <w:tcPr>
            <w:tcW w:w="1560" w:type="dxa"/>
            <w:tcMar>
              <w:top w:w="57" w:type="dxa"/>
              <w:left w:w="85" w:type="dxa"/>
              <w:bottom w:w="28" w:type="dxa"/>
              <w:right w:w="57" w:type="dxa"/>
            </w:tcMar>
            <w:vAlign w:val="center"/>
          </w:tcPr>
          <w:p w14:paraId="184F4A9E" w14:textId="1AF2151D" w:rsidR="005056C6" w:rsidRPr="00710A8E" w:rsidRDefault="00015F7B" w:rsidP="00710A8E">
            <w:pPr>
              <w:rPr>
                <w:b/>
              </w:rPr>
            </w:pPr>
            <w:r>
              <w:rPr>
                <w:b/>
              </w:rPr>
              <w:t>Carer Details:</w:t>
            </w:r>
          </w:p>
        </w:tc>
        <w:sdt>
          <w:sdtPr>
            <w:rPr>
              <w:rFonts w:cs="Arial"/>
            </w:rPr>
            <w:id w:val="759876029"/>
            <w:placeholder>
              <w:docPart w:val="9B78FCF164F841F7B3650689B4F16A38"/>
            </w:placeholder>
            <w:showingPlcHdr/>
          </w:sdtPr>
          <w:sdtEndPr/>
          <w:sdtContent>
            <w:tc>
              <w:tcPr>
                <w:tcW w:w="8930" w:type="dxa"/>
                <w:gridSpan w:val="8"/>
                <w:vAlign w:val="center"/>
              </w:tcPr>
              <w:p w14:paraId="34EE5ED3" w14:textId="5649C6F3" w:rsidR="005056C6" w:rsidRDefault="00015F7B" w:rsidP="00710A8E">
                <w:pPr>
                  <w:tabs>
                    <w:tab w:val="left" w:pos="2302"/>
                    <w:tab w:val="left" w:pos="4853"/>
                    <w:tab w:val="left" w:pos="7121"/>
                  </w:tabs>
                  <w:spacing w:after="60"/>
                  <w:rPr>
                    <w:rFonts w:cs="Arial"/>
                  </w:rPr>
                </w:pPr>
                <w:r w:rsidRPr="003F60A4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  <w:tr w:rsidR="00015F7B" w:rsidRPr="00B1632F" w14:paraId="70C110AA" w14:textId="77777777" w:rsidTr="00D52D9A">
        <w:trPr>
          <w:trHeight w:val="340"/>
        </w:trPr>
        <w:tc>
          <w:tcPr>
            <w:tcW w:w="1560" w:type="dxa"/>
            <w:tcMar>
              <w:top w:w="57" w:type="dxa"/>
              <w:left w:w="85" w:type="dxa"/>
              <w:bottom w:w="28" w:type="dxa"/>
              <w:right w:w="57" w:type="dxa"/>
            </w:tcMar>
            <w:vAlign w:val="center"/>
          </w:tcPr>
          <w:p w14:paraId="1D75B27C" w14:textId="1C36144D" w:rsidR="00015F7B" w:rsidRDefault="00015F7B" w:rsidP="00710A8E">
            <w:pPr>
              <w:rPr>
                <w:b/>
              </w:rPr>
            </w:pPr>
            <w:r>
              <w:rPr>
                <w:b/>
              </w:rPr>
              <w:t>Carer contact:</w:t>
            </w:r>
          </w:p>
        </w:tc>
        <w:sdt>
          <w:sdtPr>
            <w:rPr>
              <w:rFonts w:cs="Arial"/>
            </w:rPr>
            <w:id w:val="801497058"/>
            <w:placeholder>
              <w:docPart w:val="5D03BE2A27084CAAACF7DD338EAED885"/>
            </w:placeholder>
            <w:showingPlcHdr/>
          </w:sdtPr>
          <w:sdtEndPr/>
          <w:sdtContent>
            <w:tc>
              <w:tcPr>
                <w:tcW w:w="8930" w:type="dxa"/>
                <w:gridSpan w:val="8"/>
                <w:vAlign w:val="center"/>
              </w:tcPr>
              <w:p w14:paraId="474D04E1" w14:textId="239DED41" w:rsidR="00015F7B" w:rsidRDefault="00015F7B" w:rsidP="00710A8E">
                <w:pPr>
                  <w:tabs>
                    <w:tab w:val="left" w:pos="2302"/>
                    <w:tab w:val="left" w:pos="4853"/>
                    <w:tab w:val="left" w:pos="7121"/>
                  </w:tabs>
                  <w:spacing w:after="60"/>
                  <w:rPr>
                    <w:rFonts w:cs="Arial"/>
                  </w:rPr>
                </w:pPr>
                <w:r w:rsidRPr="003F60A4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  <w:tr w:rsidR="00015F7B" w:rsidRPr="00B1632F" w14:paraId="40761D94" w14:textId="77777777" w:rsidTr="00D52D9A">
        <w:trPr>
          <w:trHeight w:val="340"/>
        </w:trPr>
        <w:tc>
          <w:tcPr>
            <w:tcW w:w="1560" w:type="dxa"/>
            <w:tcMar>
              <w:top w:w="57" w:type="dxa"/>
              <w:left w:w="85" w:type="dxa"/>
              <w:bottom w:w="28" w:type="dxa"/>
              <w:right w:w="57" w:type="dxa"/>
            </w:tcMar>
            <w:vAlign w:val="center"/>
          </w:tcPr>
          <w:p w14:paraId="476E153E" w14:textId="77777777" w:rsidR="00015F7B" w:rsidRDefault="00015F7B" w:rsidP="00710A8E">
            <w:pPr>
              <w:rPr>
                <w:b/>
              </w:rPr>
            </w:pPr>
          </w:p>
        </w:tc>
        <w:tc>
          <w:tcPr>
            <w:tcW w:w="8930" w:type="dxa"/>
            <w:gridSpan w:val="8"/>
            <w:vAlign w:val="center"/>
          </w:tcPr>
          <w:p w14:paraId="6531BEEB" w14:textId="77777777" w:rsidR="00015F7B" w:rsidRDefault="00015F7B" w:rsidP="00710A8E">
            <w:pPr>
              <w:tabs>
                <w:tab w:val="left" w:pos="2302"/>
                <w:tab w:val="left" w:pos="4853"/>
                <w:tab w:val="left" w:pos="7121"/>
              </w:tabs>
              <w:spacing w:after="60"/>
              <w:rPr>
                <w:rFonts w:cs="Arial"/>
              </w:rPr>
            </w:pPr>
          </w:p>
        </w:tc>
      </w:tr>
      <w:tr w:rsidR="00520DAA" w:rsidRPr="00B1632F" w14:paraId="0B5D3614" w14:textId="77777777" w:rsidTr="00D52D9A">
        <w:trPr>
          <w:trHeight w:val="340"/>
        </w:trPr>
        <w:tc>
          <w:tcPr>
            <w:tcW w:w="10490" w:type="dxa"/>
            <w:gridSpan w:val="9"/>
            <w:shd w:val="clear" w:color="auto" w:fill="BFBFBF" w:themeFill="background1" w:themeFillShade="BF"/>
            <w:tcMar>
              <w:top w:w="57" w:type="dxa"/>
              <w:left w:w="85" w:type="dxa"/>
              <w:bottom w:w="28" w:type="dxa"/>
              <w:right w:w="57" w:type="dxa"/>
            </w:tcMar>
            <w:vAlign w:val="center"/>
          </w:tcPr>
          <w:p w14:paraId="49097869" w14:textId="1410069B" w:rsidR="00520DAA" w:rsidRPr="00403594" w:rsidRDefault="00124C69" w:rsidP="00D52D9A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 xml:space="preserve">DETAILS – </w:t>
            </w:r>
            <w:r w:rsidR="00520DAA">
              <w:rPr>
                <w:rFonts w:cs="Arial"/>
                <w:b/>
              </w:rPr>
              <w:t>TRANSPORT</w:t>
            </w:r>
            <w:r>
              <w:rPr>
                <w:rFonts w:cs="Arial"/>
                <w:b/>
              </w:rPr>
              <w:t xml:space="preserve"> </w:t>
            </w:r>
            <w:r w:rsidR="00520DAA">
              <w:rPr>
                <w:rFonts w:cs="Arial"/>
                <w:b/>
              </w:rPr>
              <w:t>ARRANGEMENTS</w:t>
            </w:r>
          </w:p>
        </w:tc>
      </w:tr>
      <w:tr w:rsidR="00520DAA" w:rsidRPr="00B1632F" w14:paraId="75D1D76B" w14:textId="77777777" w:rsidTr="00D52D9A">
        <w:trPr>
          <w:trHeight w:val="340"/>
        </w:trPr>
        <w:tc>
          <w:tcPr>
            <w:tcW w:w="2694" w:type="dxa"/>
            <w:gridSpan w:val="2"/>
            <w:tcMar>
              <w:top w:w="57" w:type="dxa"/>
              <w:left w:w="85" w:type="dxa"/>
              <w:bottom w:w="28" w:type="dxa"/>
              <w:right w:w="57" w:type="dxa"/>
            </w:tcMar>
            <w:vAlign w:val="center"/>
          </w:tcPr>
          <w:p w14:paraId="11F06041" w14:textId="77777777" w:rsidR="00520DAA" w:rsidRPr="00520DAA" w:rsidRDefault="00520DAA" w:rsidP="00D52D9A">
            <w:pPr>
              <w:rPr>
                <w:rFonts w:cs="Arial"/>
                <w:b/>
              </w:rPr>
            </w:pPr>
            <w:r w:rsidRPr="00520DAA">
              <w:rPr>
                <w:rFonts w:cs="Arial"/>
                <w:b/>
              </w:rPr>
              <w:t>Commencement date</w:t>
            </w:r>
            <w:r w:rsidRPr="00520DAA">
              <w:rPr>
                <w:b/>
              </w:rPr>
              <w:t xml:space="preserve">: </w:t>
            </w:r>
          </w:p>
        </w:tc>
        <w:sdt>
          <w:sdtPr>
            <w:rPr>
              <w:rFonts w:cs="Arial"/>
            </w:rPr>
            <w:id w:val="1105468059"/>
            <w:placeholder>
              <w:docPart w:val="54C2844F5CEF452582AC6AF9B64AB542"/>
            </w:placeholder>
            <w:showingPlcHdr/>
          </w:sdtPr>
          <w:sdtEndPr/>
          <w:sdtContent>
            <w:tc>
              <w:tcPr>
                <w:tcW w:w="7796" w:type="dxa"/>
                <w:gridSpan w:val="7"/>
                <w:vAlign w:val="center"/>
              </w:tcPr>
              <w:p w14:paraId="4DA95FED" w14:textId="45B8D46C" w:rsidR="00520DAA" w:rsidRPr="00004BF5" w:rsidRDefault="000C1564" w:rsidP="00D52D9A">
                <w:pPr>
                  <w:rPr>
                    <w:rFonts w:cs="Arial"/>
                  </w:rPr>
                </w:pPr>
                <w:r w:rsidRPr="003F60A4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  <w:tr w:rsidR="00520DAA" w:rsidRPr="00B1632F" w14:paraId="1DF93669" w14:textId="77777777" w:rsidTr="00D52D9A">
        <w:trPr>
          <w:trHeight w:val="340"/>
        </w:trPr>
        <w:tc>
          <w:tcPr>
            <w:tcW w:w="2694" w:type="dxa"/>
            <w:gridSpan w:val="2"/>
            <w:tcBorders>
              <w:bottom w:val="single" w:sz="4" w:space="0" w:color="auto"/>
            </w:tcBorders>
            <w:tcMar>
              <w:top w:w="57" w:type="dxa"/>
              <w:left w:w="85" w:type="dxa"/>
              <w:bottom w:w="28" w:type="dxa"/>
              <w:right w:w="57" w:type="dxa"/>
            </w:tcMar>
            <w:vAlign w:val="center"/>
          </w:tcPr>
          <w:p w14:paraId="0E421949" w14:textId="77777777" w:rsidR="00520DAA" w:rsidRPr="00520DAA" w:rsidRDefault="00520DAA" w:rsidP="00D52D9A">
            <w:pPr>
              <w:rPr>
                <w:rFonts w:cs="Arial"/>
                <w:b/>
              </w:rPr>
            </w:pPr>
            <w:r w:rsidRPr="00520DAA">
              <w:rPr>
                <w:rFonts w:cs="Arial"/>
                <w:b/>
              </w:rPr>
              <w:t xml:space="preserve">Attendance days:    </w:t>
            </w:r>
          </w:p>
        </w:tc>
        <w:tc>
          <w:tcPr>
            <w:tcW w:w="7796" w:type="dxa"/>
            <w:gridSpan w:val="7"/>
            <w:tcBorders>
              <w:bottom w:val="single" w:sz="4" w:space="0" w:color="auto"/>
            </w:tcBorders>
            <w:vAlign w:val="center"/>
          </w:tcPr>
          <w:p w14:paraId="18D0D146" w14:textId="1B136231" w:rsidR="00520DAA" w:rsidRPr="00004BF5" w:rsidRDefault="00520DAA" w:rsidP="00D52D9A">
            <w:pPr>
              <w:rPr>
                <w:rFonts w:cs="Arial"/>
              </w:rPr>
            </w:pPr>
            <w:r>
              <w:rPr>
                <w:rFonts w:cs="Arial"/>
              </w:rPr>
              <w:t>Mon</w:t>
            </w:r>
            <w:r w:rsidR="008401D3">
              <w:rPr>
                <w:rFonts w:cs="Arial"/>
              </w:rPr>
              <w:t xml:space="preserve"> </w:t>
            </w:r>
            <w:sdt>
              <w:sdtPr>
                <w:rPr>
                  <w:rFonts w:cs="Arial"/>
                </w:rPr>
                <w:id w:val="12523869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401D3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>
              <w:rPr>
                <w:rFonts w:cs="Arial"/>
              </w:rPr>
              <w:t xml:space="preserve">    Tues</w:t>
            </w:r>
            <w:r w:rsidR="008401D3">
              <w:rPr>
                <w:rFonts w:cs="Arial"/>
              </w:rPr>
              <w:t xml:space="preserve"> </w:t>
            </w:r>
            <w:sdt>
              <w:sdtPr>
                <w:rPr>
                  <w:rFonts w:cs="Arial"/>
                </w:rPr>
                <w:id w:val="295394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C1564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>
              <w:rPr>
                <w:rFonts w:cs="Arial"/>
              </w:rPr>
              <w:t xml:space="preserve">     Wed</w:t>
            </w:r>
            <w:r w:rsidR="008401D3">
              <w:rPr>
                <w:rFonts w:cs="Arial"/>
              </w:rPr>
              <w:t xml:space="preserve"> </w:t>
            </w:r>
            <w:sdt>
              <w:sdtPr>
                <w:rPr>
                  <w:rFonts w:cs="Arial"/>
                </w:rPr>
                <w:id w:val="-8520252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401D3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>
              <w:rPr>
                <w:rFonts w:cs="Arial"/>
              </w:rPr>
              <w:t xml:space="preserve">  </w:t>
            </w:r>
            <w:r w:rsidR="008401D3">
              <w:rPr>
                <w:rFonts w:cs="Arial"/>
              </w:rPr>
              <w:t xml:space="preserve"> </w:t>
            </w:r>
            <w:r>
              <w:rPr>
                <w:rFonts w:cs="Arial"/>
              </w:rPr>
              <w:t xml:space="preserve">  Thurs</w:t>
            </w:r>
            <w:r w:rsidR="008401D3">
              <w:rPr>
                <w:rFonts w:cs="Arial"/>
              </w:rPr>
              <w:t xml:space="preserve"> </w:t>
            </w:r>
            <w:sdt>
              <w:sdtPr>
                <w:rPr>
                  <w:rFonts w:cs="Arial"/>
                </w:rPr>
                <w:id w:val="13068216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0EF6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>
              <w:rPr>
                <w:rFonts w:cs="Arial"/>
              </w:rPr>
              <w:t xml:space="preserve">     Fri</w:t>
            </w:r>
            <w:r w:rsidR="008401D3">
              <w:rPr>
                <w:rFonts w:cs="Arial"/>
              </w:rPr>
              <w:t xml:space="preserve"> </w:t>
            </w:r>
            <w:sdt>
              <w:sdtPr>
                <w:rPr>
                  <w:rFonts w:cs="Arial"/>
                </w:rPr>
                <w:id w:val="1351457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401D3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>
              <w:rPr>
                <w:rFonts w:cs="Arial"/>
              </w:rPr>
              <w:t xml:space="preserve">    </w:t>
            </w:r>
            <w:r w:rsidR="008401D3">
              <w:rPr>
                <w:rFonts w:cs="Arial"/>
              </w:rPr>
              <w:t xml:space="preserve">  </w:t>
            </w:r>
            <w:r>
              <w:rPr>
                <w:rFonts w:cs="Arial"/>
              </w:rPr>
              <w:t>Sat</w:t>
            </w:r>
            <w:r w:rsidR="008401D3">
              <w:rPr>
                <w:rFonts w:cs="Arial"/>
              </w:rPr>
              <w:t xml:space="preserve"> </w:t>
            </w:r>
            <w:sdt>
              <w:sdtPr>
                <w:rPr>
                  <w:rFonts w:cs="Arial"/>
                </w:rPr>
                <w:id w:val="8476811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401D3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>
              <w:rPr>
                <w:rFonts w:cs="Arial"/>
              </w:rPr>
              <w:t xml:space="preserve">     Sun</w:t>
            </w:r>
            <w:r w:rsidR="008401D3">
              <w:rPr>
                <w:rFonts w:cs="Arial"/>
              </w:rPr>
              <w:t xml:space="preserve"> </w:t>
            </w:r>
            <w:sdt>
              <w:sdtPr>
                <w:rPr>
                  <w:rFonts w:cs="Arial"/>
                </w:rPr>
                <w:id w:val="-9527838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401D3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  <w:tr w:rsidR="005056C6" w:rsidRPr="00B1632F" w14:paraId="0B5854FA" w14:textId="77777777" w:rsidTr="00D52D9A">
        <w:trPr>
          <w:trHeight w:val="340"/>
        </w:trPr>
        <w:tc>
          <w:tcPr>
            <w:tcW w:w="6521" w:type="dxa"/>
            <w:gridSpan w:val="5"/>
            <w:tcBorders>
              <w:right w:val="nil"/>
            </w:tcBorders>
            <w:tcMar>
              <w:top w:w="57" w:type="dxa"/>
              <w:left w:w="85" w:type="dxa"/>
              <w:bottom w:w="28" w:type="dxa"/>
              <w:right w:w="57" w:type="dxa"/>
            </w:tcMar>
            <w:vAlign w:val="center"/>
          </w:tcPr>
          <w:p w14:paraId="2A661528" w14:textId="3BB58DAE" w:rsidR="005056C6" w:rsidRPr="00520DAA" w:rsidRDefault="005056C6" w:rsidP="00D52D9A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Property access, egress issues</w:t>
            </w:r>
            <w:r w:rsidR="00D349A6">
              <w:rPr>
                <w:rFonts w:cs="Arial"/>
                <w:b/>
              </w:rPr>
              <w:t xml:space="preserve"> identified</w:t>
            </w:r>
            <w:r>
              <w:rPr>
                <w:rFonts w:cs="Arial"/>
                <w:b/>
              </w:rPr>
              <w:t>?</w:t>
            </w:r>
          </w:p>
        </w:tc>
        <w:tc>
          <w:tcPr>
            <w:tcW w:w="3969" w:type="dxa"/>
            <w:gridSpan w:val="4"/>
            <w:vAlign w:val="center"/>
          </w:tcPr>
          <w:p w14:paraId="29465C86" w14:textId="71C5C724" w:rsidR="005056C6" w:rsidRDefault="005056C6" w:rsidP="00D52D9A">
            <w:pPr>
              <w:rPr>
                <w:rFonts w:cs="Arial"/>
              </w:rPr>
            </w:pPr>
            <w:r>
              <w:rPr>
                <w:rFonts w:cs="Arial"/>
              </w:rPr>
              <w:t xml:space="preserve">Yes </w:t>
            </w:r>
            <w:sdt>
              <w:sdtPr>
                <w:rPr>
                  <w:rFonts w:cs="Arial"/>
                </w:rPr>
                <w:id w:val="5206647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>
              <w:rPr>
                <w:rFonts w:cs="Arial"/>
              </w:rPr>
              <w:t xml:space="preserve">    No </w:t>
            </w:r>
            <w:sdt>
              <w:sdtPr>
                <w:rPr>
                  <w:rFonts w:cs="Arial"/>
                </w:rPr>
                <w:id w:val="12049129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  <w:tr w:rsidR="005056C6" w:rsidRPr="00B1632F" w14:paraId="4A4D857C" w14:textId="77777777" w:rsidTr="00D52D9A">
        <w:trPr>
          <w:trHeight w:val="340"/>
        </w:trPr>
        <w:tc>
          <w:tcPr>
            <w:tcW w:w="6521" w:type="dxa"/>
            <w:gridSpan w:val="5"/>
            <w:tcBorders>
              <w:right w:val="nil"/>
            </w:tcBorders>
            <w:tcMar>
              <w:top w:w="57" w:type="dxa"/>
              <w:left w:w="85" w:type="dxa"/>
              <w:bottom w:w="28" w:type="dxa"/>
              <w:right w:w="57" w:type="dxa"/>
            </w:tcMar>
            <w:vAlign w:val="center"/>
          </w:tcPr>
          <w:p w14:paraId="669871B4" w14:textId="64CCAA91" w:rsidR="005056C6" w:rsidRPr="00520DAA" w:rsidRDefault="005056C6" w:rsidP="00D52D9A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If yes:</w:t>
            </w:r>
          </w:p>
        </w:tc>
        <w:sdt>
          <w:sdtPr>
            <w:rPr>
              <w:rFonts w:cs="Arial"/>
            </w:rPr>
            <w:id w:val="-747343958"/>
            <w:placeholder>
              <w:docPart w:val="7AE92AC7C6C841C589786E1E81DD0C60"/>
            </w:placeholder>
            <w:showingPlcHdr/>
          </w:sdtPr>
          <w:sdtEndPr/>
          <w:sdtContent>
            <w:tc>
              <w:tcPr>
                <w:tcW w:w="3969" w:type="dxa"/>
                <w:gridSpan w:val="4"/>
                <w:vAlign w:val="center"/>
              </w:tcPr>
              <w:p w14:paraId="014EE255" w14:textId="16D10E86" w:rsidR="005056C6" w:rsidRDefault="00D23495" w:rsidP="00D52D9A">
                <w:pPr>
                  <w:rPr>
                    <w:rFonts w:cs="Arial"/>
                  </w:rPr>
                </w:pPr>
                <w:r w:rsidRPr="003F60A4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  <w:tr w:rsidR="008401D3" w:rsidRPr="00B1632F" w14:paraId="481A8370" w14:textId="77777777" w:rsidTr="00D52D9A">
        <w:trPr>
          <w:trHeight w:val="340"/>
        </w:trPr>
        <w:tc>
          <w:tcPr>
            <w:tcW w:w="6521" w:type="dxa"/>
            <w:gridSpan w:val="5"/>
            <w:tcBorders>
              <w:right w:val="nil"/>
            </w:tcBorders>
            <w:tcMar>
              <w:top w:w="57" w:type="dxa"/>
              <w:left w:w="85" w:type="dxa"/>
              <w:bottom w:w="28" w:type="dxa"/>
              <w:right w:w="57" w:type="dxa"/>
            </w:tcMar>
            <w:vAlign w:val="center"/>
          </w:tcPr>
          <w:p w14:paraId="7CA914A9" w14:textId="77777777" w:rsidR="008401D3" w:rsidRPr="00004BF5" w:rsidRDefault="008401D3" w:rsidP="00D52D9A">
            <w:pPr>
              <w:rPr>
                <w:rFonts w:cs="Arial"/>
              </w:rPr>
            </w:pPr>
            <w:r w:rsidRPr="00520DAA">
              <w:rPr>
                <w:rFonts w:cs="Arial"/>
                <w:b/>
              </w:rPr>
              <w:t>Walking frame to be transported?</w:t>
            </w:r>
            <w:r>
              <w:rPr>
                <w:rFonts w:cs="Arial"/>
              </w:rPr>
              <w:t xml:space="preserve">   </w:t>
            </w:r>
          </w:p>
        </w:tc>
        <w:tc>
          <w:tcPr>
            <w:tcW w:w="3969" w:type="dxa"/>
            <w:gridSpan w:val="4"/>
            <w:vAlign w:val="center"/>
          </w:tcPr>
          <w:p w14:paraId="7D8A9246" w14:textId="3E650B07" w:rsidR="008401D3" w:rsidRPr="00004BF5" w:rsidRDefault="008401D3" w:rsidP="00D52D9A">
            <w:pPr>
              <w:rPr>
                <w:rFonts w:cs="Arial"/>
              </w:rPr>
            </w:pPr>
            <w:r>
              <w:rPr>
                <w:rFonts w:cs="Arial"/>
              </w:rPr>
              <w:t xml:space="preserve">Yes </w:t>
            </w:r>
            <w:sdt>
              <w:sdtPr>
                <w:rPr>
                  <w:rFonts w:cs="Arial"/>
                </w:rPr>
                <w:id w:val="-8822484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>
              <w:rPr>
                <w:rFonts w:cs="Arial"/>
              </w:rPr>
              <w:t xml:space="preserve">    No </w:t>
            </w:r>
            <w:sdt>
              <w:sdtPr>
                <w:rPr>
                  <w:rFonts w:cs="Arial"/>
                </w:rPr>
                <w:id w:val="17269573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C1564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  <w:tr w:rsidR="008401D3" w:rsidRPr="00B1632F" w14:paraId="10C3504E" w14:textId="77777777" w:rsidTr="00D52D9A">
        <w:trPr>
          <w:trHeight w:val="340"/>
        </w:trPr>
        <w:tc>
          <w:tcPr>
            <w:tcW w:w="6521" w:type="dxa"/>
            <w:gridSpan w:val="5"/>
            <w:tcMar>
              <w:top w:w="57" w:type="dxa"/>
              <w:left w:w="85" w:type="dxa"/>
              <w:bottom w:w="28" w:type="dxa"/>
              <w:right w:w="57" w:type="dxa"/>
            </w:tcMar>
            <w:vAlign w:val="center"/>
          </w:tcPr>
          <w:p w14:paraId="3C312AD7" w14:textId="77777777" w:rsidR="008401D3" w:rsidRPr="008401D3" w:rsidRDefault="008401D3" w:rsidP="00D52D9A">
            <w:pPr>
              <w:rPr>
                <w:rFonts w:cs="Arial"/>
                <w:b/>
              </w:rPr>
            </w:pPr>
            <w:r w:rsidRPr="008401D3">
              <w:rPr>
                <w:rFonts w:cs="Arial"/>
                <w:b/>
              </w:rPr>
              <w:t xml:space="preserve">Wheelchair user?   </w:t>
            </w:r>
          </w:p>
        </w:tc>
        <w:tc>
          <w:tcPr>
            <w:tcW w:w="3969" w:type="dxa"/>
            <w:gridSpan w:val="4"/>
            <w:vAlign w:val="center"/>
          </w:tcPr>
          <w:p w14:paraId="45455B10" w14:textId="4AF4D55D" w:rsidR="008401D3" w:rsidRPr="00520DAA" w:rsidRDefault="008401D3" w:rsidP="00D52D9A">
            <w:pPr>
              <w:rPr>
                <w:rFonts w:cs="Arial"/>
                <w:b/>
              </w:rPr>
            </w:pPr>
            <w:r>
              <w:rPr>
                <w:rFonts w:cs="Arial"/>
              </w:rPr>
              <w:t xml:space="preserve">Yes </w:t>
            </w:r>
            <w:sdt>
              <w:sdtPr>
                <w:rPr>
                  <w:rFonts w:cs="Arial"/>
                </w:rPr>
                <w:id w:val="-2178978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17DF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>
              <w:rPr>
                <w:rFonts w:cs="Arial"/>
              </w:rPr>
              <w:t xml:space="preserve">    No </w:t>
            </w:r>
            <w:sdt>
              <w:sdtPr>
                <w:rPr>
                  <w:rFonts w:cs="Arial"/>
                </w:rPr>
                <w:id w:val="-1553800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3C48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  <w:tr w:rsidR="008401D3" w:rsidRPr="00B1632F" w14:paraId="2FA42153" w14:textId="77777777" w:rsidTr="00D52D9A">
        <w:trPr>
          <w:trHeight w:val="340"/>
        </w:trPr>
        <w:tc>
          <w:tcPr>
            <w:tcW w:w="6521" w:type="dxa"/>
            <w:gridSpan w:val="5"/>
            <w:tcMar>
              <w:top w:w="57" w:type="dxa"/>
              <w:left w:w="85" w:type="dxa"/>
              <w:bottom w:w="28" w:type="dxa"/>
              <w:right w:w="57" w:type="dxa"/>
            </w:tcMar>
            <w:vAlign w:val="center"/>
          </w:tcPr>
          <w:p w14:paraId="2FEC6B7F" w14:textId="77777777" w:rsidR="008401D3" w:rsidRPr="00004BF5" w:rsidRDefault="008401D3" w:rsidP="00D52D9A">
            <w:pPr>
              <w:rPr>
                <w:rFonts w:cs="Arial"/>
              </w:rPr>
            </w:pPr>
            <w:r w:rsidRPr="00520DAA">
              <w:rPr>
                <w:rFonts w:cs="Arial"/>
                <w:b/>
              </w:rPr>
              <w:t>If wheelchair used during transportation</w:t>
            </w:r>
            <w:r>
              <w:rPr>
                <w:rFonts w:cs="Arial"/>
                <w:b/>
              </w:rPr>
              <w:t>, is it:</w:t>
            </w:r>
            <w:r>
              <w:rPr>
                <w:rFonts w:cs="Arial"/>
              </w:rPr>
              <w:t xml:space="preserve">     </w:t>
            </w:r>
          </w:p>
        </w:tc>
        <w:tc>
          <w:tcPr>
            <w:tcW w:w="3969" w:type="dxa"/>
            <w:gridSpan w:val="4"/>
            <w:vAlign w:val="center"/>
          </w:tcPr>
          <w:p w14:paraId="1BE4B298" w14:textId="77777777" w:rsidR="008401D3" w:rsidRPr="00004BF5" w:rsidRDefault="008401D3" w:rsidP="00D52D9A">
            <w:pPr>
              <w:rPr>
                <w:rFonts w:cs="Arial"/>
              </w:rPr>
            </w:pPr>
            <w:r>
              <w:rPr>
                <w:rFonts w:cs="Arial"/>
              </w:rPr>
              <w:t xml:space="preserve">Electric </w:t>
            </w:r>
            <w:sdt>
              <w:sdtPr>
                <w:rPr>
                  <w:rFonts w:cs="Arial"/>
                </w:rPr>
                <w:id w:val="-11515158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>
              <w:rPr>
                <w:rFonts w:cs="Arial"/>
              </w:rPr>
              <w:t xml:space="preserve">    Manual </w:t>
            </w:r>
            <w:sdt>
              <w:sdtPr>
                <w:rPr>
                  <w:rFonts w:cs="Arial"/>
                </w:rPr>
                <w:id w:val="19360897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  <w:tr w:rsidR="001F69A0" w:rsidRPr="00B1632F" w14:paraId="470500F8" w14:textId="77777777" w:rsidTr="00D52D9A">
        <w:trPr>
          <w:trHeight w:val="340"/>
        </w:trPr>
        <w:tc>
          <w:tcPr>
            <w:tcW w:w="6521" w:type="dxa"/>
            <w:gridSpan w:val="5"/>
            <w:tcMar>
              <w:top w:w="57" w:type="dxa"/>
              <w:left w:w="85" w:type="dxa"/>
              <w:bottom w:w="28" w:type="dxa"/>
              <w:right w:w="57" w:type="dxa"/>
            </w:tcMar>
            <w:vAlign w:val="center"/>
          </w:tcPr>
          <w:p w14:paraId="0E068F29" w14:textId="49DC9742" w:rsidR="001F69A0" w:rsidRPr="00520DAA" w:rsidRDefault="001F69A0" w:rsidP="00D52D9A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Make</w:t>
            </w:r>
            <w:r w:rsidR="005662E4">
              <w:rPr>
                <w:rFonts w:cs="Arial"/>
                <w:b/>
              </w:rPr>
              <w:t xml:space="preserve"> of Wheelchair</w:t>
            </w:r>
          </w:p>
        </w:tc>
        <w:sdt>
          <w:sdtPr>
            <w:rPr>
              <w:rFonts w:cs="Arial"/>
            </w:rPr>
            <w:id w:val="-1654437052"/>
            <w:placeholder>
              <w:docPart w:val="BEAA57DE511547858C7F922C59A4E111"/>
            </w:placeholder>
            <w:showingPlcHdr/>
          </w:sdtPr>
          <w:sdtEndPr/>
          <w:sdtContent>
            <w:tc>
              <w:tcPr>
                <w:tcW w:w="3969" w:type="dxa"/>
                <w:gridSpan w:val="4"/>
                <w:vAlign w:val="center"/>
              </w:tcPr>
              <w:p w14:paraId="2CAEBFE8" w14:textId="60514AB6" w:rsidR="001F69A0" w:rsidRDefault="005056C6" w:rsidP="00D52D9A">
                <w:pPr>
                  <w:rPr>
                    <w:rFonts w:cs="Arial"/>
                  </w:rPr>
                </w:pPr>
                <w:r w:rsidRPr="003F60A4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  <w:tr w:rsidR="005662E4" w:rsidRPr="00B1632F" w14:paraId="40D1FAF7" w14:textId="77777777" w:rsidTr="00D52D9A">
        <w:trPr>
          <w:trHeight w:val="340"/>
        </w:trPr>
        <w:tc>
          <w:tcPr>
            <w:tcW w:w="6521" w:type="dxa"/>
            <w:gridSpan w:val="5"/>
            <w:tcMar>
              <w:top w:w="57" w:type="dxa"/>
              <w:left w:w="85" w:type="dxa"/>
              <w:bottom w:w="28" w:type="dxa"/>
              <w:right w:w="57" w:type="dxa"/>
            </w:tcMar>
            <w:vAlign w:val="center"/>
          </w:tcPr>
          <w:p w14:paraId="088CEE74" w14:textId="237BAF83" w:rsidR="005662E4" w:rsidRDefault="005662E4" w:rsidP="00D52D9A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Model of Wheelchair</w:t>
            </w:r>
          </w:p>
        </w:tc>
        <w:sdt>
          <w:sdtPr>
            <w:rPr>
              <w:rFonts w:cs="Arial"/>
            </w:rPr>
            <w:id w:val="1987971514"/>
            <w:placeholder>
              <w:docPart w:val="AE7589880A9F408E85705AB6CC16670B"/>
            </w:placeholder>
            <w:showingPlcHdr/>
          </w:sdtPr>
          <w:sdtEndPr/>
          <w:sdtContent>
            <w:tc>
              <w:tcPr>
                <w:tcW w:w="3969" w:type="dxa"/>
                <w:gridSpan w:val="4"/>
                <w:vAlign w:val="center"/>
              </w:tcPr>
              <w:p w14:paraId="21A48D6B" w14:textId="38857B07" w:rsidR="005662E4" w:rsidRDefault="005056C6" w:rsidP="00D52D9A">
                <w:pPr>
                  <w:rPr>
                    <w:rFonts w:cs="Arial"/>
                  </w:rPr>
                </w:pPr>
                <w:r w:rsidRPr="003F60A4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  <w:tr w:rsidR="005662E4" w:rsidRPr="00B1632F" w14:paraId="4EDE089F" w14:textId="77777777" w:rsidTr="00D52D9A">
        <w:trPr>
          <w:trHeight w:val="340"/>
        </w:trPr>
        <w:tc>
          <w:tcPr>
            <w:tcW w:w="6521" w:type="dxa"/>
            <w:gridSpan w:val="5"/>
            <w:tcMar>
              <w:top w:w="57" w:type="dxa"/>
              <w:left w:w="85" w:type="dxa"/>
              <w:bottom w:w="28" w:type="dxa"/>
              <w:right w:w="57" w:type="dxa"/>
            </w:tcMar>
            <w:vAlign w:val="center"/>
          </w:tcPr>
          <w:p w14:paraId="543C533D" w14:textId="4B238135" w:rsidR="005662E4" w:rsidRDefault="005662E4" w:rsidP="00D52D9A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Wheelchair has working brakes and footplates/heel hoops</w:t>
            </w:r>
            <w:r w:rsidR="00124C69">
              <w:rPr>
                <w:rFonts w:cs="Arial"/>
                <w:b/>
              </w:rPr>
              <w:t>?</w:t>
            </w:r>
          </w:p>
        </w:tc>
        <w:tc>
          <w:tcPr>
            <w:tcW w:w="3969" w:type="dxa"/>
            <w:gridSpan w:val="4"/>
            <w:vAlign w:val="center"/>
          </w:tcPr>
          <w:p w14:paraId="2952218E" w14:textId="6B2D6281" w:rsidR="005662E4" w:rsidRDefault="005662E4" w:rsidP="00D52D9A">
            <w:pPr>
              <w:rPr>
                <w:rFonts w:cs="Arial"/>
              </w:rPr>
            </w:pPr>
            <w:r>
              <w:rPr>
                <w:rFonts w:cs="Arial"/>
              </w:rPr>
              <w:t xml:space="preserve">Yes </w:t>
            </w:r>
            <w:sdt>
              <w:sdtPr>
                <w:rPr>
                  <w:rFonts w:cs="Arial"/>
                </w:rPr>
                <w:id w:val="1668059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>
              <w:rPr>
                <w:rFonts w:cs="Arial"/>
              </w:rPr>
              <w:t xml:space="preserve">    No </w:t>
            </w:r>
            <w:sdt>
              <w:sdtPr>
                <w:rPr>
                  <w:rFonts w:cs="Arial"/>
                </w:rPr>
                <w:id w:val="-1513838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  <w:tr w:rsidR="005662E4" w:rsidRPr="00B1632F" w14:paraId="5860D0B9" w14:textId="77777777" w:rsidTr="00D52D9A">
        <w:trPr>
          <w:trHeight w:val="340"/>
        </w:trPr>
        <w:tc>
          <w:tcPr>
            <w:tcW w:w="6521" w:type="dxa"/>
            <w:gridSpan w:val="5"/>
            <w:tcMar>
              <w:top w:w="57" w:type="dxa"/>
              <w:left w:w="85" w:type="dxa"/>
              <w:bottom w:w="28" w:type="dxa"/>
              <w:right w:w="57" w:type="dxa"/>
            </w:tcMar>
            <w:vAlign w:val="center"/>
          </w:tcPr>
          <w:p w14:paraId="36FD92E7" w14:textId="0DEEEEDD" w:rsidR="005662E4" w:rsidRDefault="005662E4" w:rsidP="00D52D9A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lastRenderedPageBreak/>
              <w:t>Lap belt fitted to wheelchair</w:t>
            </w:r>
          </w:p>
        </w:tc>
        <w:tc>
          <w:tcPr>
            <w:tcW w:w="3969" w:type="dxa"/>
            <w:gridSpan w:val="4"/>
            <w:vAlign w:val="center"/>
          </w:tcPr>
          <w:p w14:paraId="38F98B46" w14:textId="1D7F24E2" w:rsidR="005662E4" w:rsidRDefault="005662E4" w:rsidP="00D52D9A">
            <w:pPr>
              <w:rPr>
                <w:rFonts w:cs="Arial"/>
              </w:rPr>
            </w:pPr>
            <w:r>
              <w:rPr>
                <w:rFonts w:cs="Arial"/>
              </w:rPr>
              <w:t xml:space="preserve">Yes </w:t>
            </w:r>
            <w:sdt>
              <w:sdtPr>
                <w:rPr>
                  <w:rFonts w:cs="Arial"/>
                </w:rPr>
                <w:id w:val="-1061229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>
              <w:rPr>
                <w:rFonts w:cs="Arial"/>
              </w:rPr>
              <w:t xml:space="preserve">    No </w:t>
            </w:r>
            <w:sdt>
              <w:sdtPr>
                <w:rPr>
                  <w:rFonts w:cs="Arial"/>
                </w:rPr>
                <w:id w:val="-15744183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  <w:tr w:rsidR="008401D3" w:rsidRPr="00B1632F" w14:paraId="0358E9F5" w14:textId="77777777" w:rsidTr="00D52D9A">
        <w:trPr>
          <w:trHeight w:val="340"/>
        </w:trPr>
        <w:tc>
          <w:tcPr>
            <w:tcW w:w="6521" w:type="dxa"/>
            <w:gridSpan w:val="5"/>
            <w:tcMar>
              <w:top w:w="57" w:type="dxa"/>
              <w:left w:w="85" w:type="dxa"/>
              <w:bottom w:w="28" w:type="dxa"/>
              <w:right w:w="57" w:type="dxa"/>
            </w:tcMar>
            <w:vAlign w:val="center"/>
          </w:tcPr>
          <w:p w14:paraId="469F3828" w14:textId="77777777" w:rsidR="008401D3" w:rsidRDefault="008401D3" w:rsidP="00D52D9A">
            <w:pPr>
              <w:rPr>
                <w:rFonts w:cs="Arial"/>
              </w:rPr>
            </w:pPr>
            <w:r w:rsidRPr="00520DAA">
              <w:rPr>
                <w:b/>
              </w:rPr>
              <w:t>New request for transport</w:t>
            </w:r>
            <w:r>
              <w:rPr>
                <w:b/>
              </w:rPr>
              <w:t>?</w:t>
            </w:r>
            <w:r>
              <w:tab/>
            </w:r>
            <w:r>
              <w:tab/>
            </w:r>
          </w:p>
        </w:tc>
        <w:tc>
          <w:tcPr>
            <w:tcW w:w="3969" w:type="dxa"/>
            <w:gridSpan w:val="4"/>
            <w:vAlign w:val="center"/>
          </w:tcPr>
          <w:p w14:paraId="653A298D" w14:textId="741A805A" w:rsidR="008401D3" w:rsidRDefault="008401D3" w:rsidP="00D52D9A">
            <w:pPr>
              <w:rPr>
                <w:rFonts w:cs="Arial"/>
              </w:rPr>
            </w:pPr>
            <w:r>
              <w:rPr>
                <w:rFonts w:cs="Arial"/>
              </w:rPr>
              <w:t xml:space="preserve">Yes </w:t>
            </w:r>
            <w:sdt>
              <w:sdtPr>
                <w:rPr>
                  <w:rFonts w:cs="Arial"/>
                </w:rPr>
                <w:id w:val="1017205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C1564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>
              <w:rPr>
                <w:rFonts w:cs="Arial"/>
              </w:rPr>
              <w:t xml:space="preserve">    No </w:t>
            </w:r>
            <w:sdt>
              <w:sdtPr>
                <w:rPr>
                  <w:rFonts w:cs="Arial"/>
                </w:rPr>
                <w:id w:val="-1871407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0EF6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  <w:tr w:rsidR="008401D3" w:rsidRPr="00B1632F" w14:paraId="767F76AD" w14:textId="77777777" w:rsidTr="00D52D9A">
        <w:trPr>
          <w:trHeight w:val="340"/>
        </w:trPr>
        <w:tc>
          <w:tcPr>
            <w:tcW w:w="6521" w:type="dxa"/>
            <w:gridSpan w:val="5"/>
            <w:tcMar>
              <w:top w:w="57" w:type="dxa"/>
              <w:left w:w="85" w:type="dxa"/>
              <w:bottom w:w="28" w:type="dxa"/>
              <w:right w:w="57" w:type="dxa"/>
            </w:tcMar>
            <w:vAlign w:val="center"/>
          </w:tcPr>
          <w:p w14:paraId="0514066B" w14:textId="77777777" w:rsidR="008401D3" w:rsidRDefault="008401D3" w:rsidP="00D52D9A">
            <w:pPr>
              <w:rPr>
                <w:rFonts w:cs="Arial"/>
              </w:rPr>
            </w:pPr>
            <w:r w:rsidRPr="00520DAA">
              <w:rPr>
                <w:rFonts w:cs="Arial"/>
                <w:b/>
              </w:rPr>
              <w:t>Amendment to route for existing u</w:t>
            </w:r>
            <w:r w:rsidRPr="008401D3">
              <w:rPr>
                <w:rFonts w:cs="Arial"/>
                <w:b/>
              </w:rPr>
              <w:t>ser</w:t>
            </w:r>
            <w:r w:rsidRPr="008401D3">
              <w:rPr>
                <w:b/>
              </w:rPr>
              <w:tab/>
              <w:t>?</w:t>
            </w:r>
            <w:r>
              <w:t xml:space="preserve">  </w:t>
            </w:r>
          </w:p>
        </w:tc>
        <w:tc>
          <w:tcPr>
            <w:tcW w:w="3969" w:type="dxa"/>
            <w:gridSpan w:val="4"/>
            <w:vAlign w:val="center"/>
          </w:tcPr>
          <w:p w14:paraId="6C46E300" w14:textId="220CA14C" w:rsidR="008401D3" w:rsidRDefault="008401D3" w:rsidP="00D52D9A">
            <w:pPr>
              <w:rPr>
                <w:rFonts w:cs="Arial"/>
              </w:rPr>
            </w:pPr>
            <w:r>
              <w:rPr>
                <w:rFonts w:cs="Arial"/>
              </w:rPr>
              <w:t xml:space="preserve">Yes </w:t>
            </w:r>
            <w:sdt>
              <w:sdtPr>
                <w:rPr>
                  <w:rFonts w:cs="Arial"/>
                </w:rPr>
                <w:id w:val="-6890682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0EF6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>
              <w:rPr>
                <w:rFonts w:cs="Arial"/>
              </w:rPr>
              <w:t xml:space="preserve">    No </w:t>
            </w:r>
            <w:sdt>
              <w:sdtPr>
                <w:rPr>
                  <w:rFonts w:cs="Arial"/>
                </w:rPr>
                <w:id w:val="-10536227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C1564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  <w:tr w:rsidR="00520DAA" w:rsidRPr="00B1632F" w14:paraId="6EC5BBBE" w14:textId="77777777" w:rsidTr="00D52D9A">
        <w:trPr>
          <w:trHeight w:val="340"/>
        </w:trPr>
        <w:tc>
          <w:tcPr>
            <w:tcW w:w="10490" w:type="dxa"/>
            <w:gridSpan w:val="9"/>
            <w:tcBorders>
              <w:bottom w:val="single" w:sz="4" w:space="0" w:color="auto"/>
            </w:tcBorders>
            <w:tcMar>
              <w:top w:w="57" w:type="dxa"/>
              <w:left w:w="85" w:type="dxa"/>
              <w:bottom w:w="28" w:type="dxa"/>
              <w:right w:w="57" w:type="dxa"/>
            </w:tcMar>
          </w:tcPr>
          <w:p w14:paraId="12F8B879" w14:textId="77777777" w:rsidR="00520DAA" w:rsidRDefault="00520DAA" w:rsidP="008401D3">
            <w:pPr>
              <w:spacing w:after="60"/>
              <w:rPr>
                <w:rFonts w:cs="Arial"/>
                <w:b/>
              </w:rPr>
            </w:pPr>
            <w:r w:rsidRPr="00520DAA">
              <w:rPr>
                <w:rFonts w:cs="Arial"/>
                <w:b/>
              </w:rPr>
              <w:t>In the case of amending route for existing user</w:t>
            </w:r>
            <w:r w:rsidR="000156ED">
              <w:rPr>
                <w:rFonts w:cs="Arial"/>
                <w:b/>
              </w:rPr>
              <w:t>,</w:t>
            </w:r>
            <w:r w:rsidRPr="00520DAA">
              <w:rPr>
                <w:rFonts w:cs="Arial"/>
                <w:b/>
              </w:rPr>
              <w:t xml:space="preserve"> please indicate:</w:t>
            </w:r>
          </w:p>
          <w:p w14:paraId="6AC9A38A" w14:textId="77777777" w:rsidR="00520DAA" w:rsidRPr="008401D3" w:rsidRDefault="008401D3" w:rsidP="008401D3">
            <w:pPr>
              <w:tabs>
                <w:tab w:val="left" w:pos="3176"/>
              </w:tabs>
              <w:spacing w:after="60"/>
              <w:rPr>
                <w:rFonts w:cs="Arial"/>
                <w:b/>
              </w:rPr>
            </w:pPr>
            <w:r w:rsidRPr="008401D3">
              <w:rPr>
                <w:rFonts w:cs="Arial"/>
                <w:b/>
              </w:rPr>
              <w:t>Present contractor</w:t>
            </w:r>
            <w:r w:rsidRPr="008401D3">
              <w:rPr>
                <w:b/>
              </w:rPr>
              <w:t>:</w:t>
            </w:r>
            <w:r>
              <w:rPr>
                <w:b/>
              </w:rPr>
              <w:tab/>
            </w:r>
            <w:sdt>
              <w:sdtPr>
                <w:rPr>
                  <w:rFonts w:cs="Arial"/>
                </w:rPr>
                <w:id w:val="-1624383715"/>
                <w:placeholder>
                  <w:docPart w:val="AD7FF2F4BC654EEEA79DED2276D4C791"/>
                </w:placeholder>
                <w:showingPlcHdr/>
              </w:sdtPr>
              <w:sdtEndPr/>
              <w:sdtContent>
                <w:r w:rsidRPr="00520DAA">
                  <w:rPr>
                    <w:rStyle w:val="PlaceholderText"/>
                    <w:color w:val="D0CECE" w:themeColor="background2" w:themeShade="E6"/>
                    <w:sz w:val="20"/>
                    <w:szCs w:val="20"/>
                  </w:rPr>
                  <w:t>Click here to enter text.</w:t>
                </w:r>
              </w:sdtContent>
            </w:sdt>
          </w:p>
          <w:p w14:paraId="5493DE11" w14:textId="77777777" w:rsidR="00520DAA" w:rsidRDefault="008401D3" w:rsidP="008401D3">
            <w:pPr>
              <w:tabs>
                <w:tab w:val="left" w:pos="3176"/>
              </w:tabs>
              <w:spacing w:after="60"/>
              <w:rPr>
                <w:b/>
              </w:rPr>
            </w:pPr>
            <w:r w:rsidRPr="008401D3">
              <w:rPr>
                <w:rFonts w:cs="Arial"/>
                <w:b/>
              </w:rPr>
              <w:t>Present route</w:t>
            </w:r>
            <w:r w:rsidRPr="008401D3">
              <w:rPr>
                <w:b/>
              </w:rPr>
              <w:t>:</w:t>
            </w:r>
            <w:r>
              <w:rPr>
                <w:b/>
              </w:rPr>
              <w:tab/>
            </w:r>
            <w:sdt>
              <w:sdtPr>
                <w:rPr>
                  <w:rFonts w:cs="Arial"/>
                </w:rPr>
                <w:id w:val="-1030871712"/>
                <w:placeholder>
                  <w:docPart w:val="306E2262372042B2BB534DD394569529"/>
                </w:placeholder>
                <w:showingPlcHdr/>
              </w:sdtPr>
              <w:sdtEndPr/>
              <w:sdtContent>
                <w:r w:rsidRPr="00520DAA">
                  <w:rPr>
                    <w:rStyle w:val="PlaceholderText"/>
                    <w:color w:val="D0CECE" w:themeColor="background2" w:themeShade="E6"/>
                    <w:sz w:val="20"/>
                    <w:szCs w:val="20"/>
                  </w:rPr>
                  <w:t>Click here to enter text.</w:t>
                </w:r>
              </w:sdtContent>
            </w:sdt>
          </w:p>
          <w:p w14:paraId="47BB129C" w14:textId="52028A94" w:rsidR="008401D3" w:rsidRPr="008401D3" w:rsidRDefault="008401D3" w:rsidP="008401D3">
            <w:pPr>
              <w:tabs>
                <w:tab w:val="left" w:pos="3176"/>
              </w:tabs>
              <w:spacing w:after="60"/>
              <w:rPr>
                <w:rFonts w:cs="Arial"/>
                <w:b/>
              </w:rPr>
            </w:pPr>
            <w:r w:rsidRPr="008401D3">
              <w:rPr>
                <w:rFonts w:cs="Arial"/>
                <w:b/>
              </w:rPr>
              <w:t xml:space="preserve">Present day </w:t>
            </w:r>
            <w:r w:rsidR="00D349A6">
              <w:rPr>
                <w:rFonts w:cs="Arial"/>
                <w:b/>
              </w:rPr>
              <w:t>opportunity</w:t>
            </w:r>
            <w:r w:rsidRPr="008401D3">
              <w:rPr>
                <w:rFonts w:cs="Arial"/>
                <w:b/>
              </w:rPr>
              <w:t xml:space="preserve"> used</w:t>
            </w:r>
            <w:r w:rsidRPr="008401D3">
              <w:rPr>
                <w:b/>
              </w:rPr>
              <w:t>:</w:t>
            </w:r>
            <w:r>
              <w:rPr>
                <w:b/>
              </w:rPr>
              <w:tab/>
            </w:r>
            <w:sdt>
              <w:sdtPr>
                <w:rPr>
                  <w:rFonts w:cs="Arial"/>
                </w:rPr>
                <w:id w:val="1709752221"/>
                <w:placeholder>
                  <w:docPart w:val="7AB74B082AD34B89935F14858BB2F112"/>
                </w:placeholder>
                <w:showingPlcHdr/>
              </w:sdtPr>
              <w:sdtEndPr/>
              <w:sdtContent>
                <w:r w:rsidRPr="00520DAA">
                  <w:rPr>
                    <w:rStyle w:val="PlaceholderText"/>
                    <w:color w:val="D0CECE" w:themeColor="background2" w:themeShade="E6"/>
                    <w:sz w:val="20"/>
                    <w:szCs w:val="20"/>
                  </w:rPr>
                  <w:t>Click here to enter text.</w:t>
                </w:r>
              </w:sdtContent>
            </w:sdt>
          </w:p>
        </w:tc>
      </w:tr>
      <w:tr w:rsidR="008401D3" w:rsidRPr="00B1632F" w14:paraId="17BF2999" w14:textId="77777777" w:rsidTr="008401D3">
        <w:trPr>
          <w:trHeight w:hRule="exact" w:val="170"/>
        </w:trPr>
        <w:tc>
          <w:tcPr>
            <w:tcW w:w="10490" w:type="dxa"/>
            <w:gridSpan w:val="9"/>
            <w:tcBorders>
              <w:left w:val="nil"/>
              <w:right w:val="nil"/>
            </w:tcBorders>
            <w:tcMar>
              <w:top w:w="57" w:type="dxa"/>
              <w:left w:w="85" w:type="dxa"/>
              <w:bottom w:w="28" w:type="dxa"/>
              <w:right w:w="57" w:type="dxa"/>
            </w:tcMar>
          </w:tcPr>
          <w:p w14:paraId="603C0351" w14:textId="77777777" w:rsidR="008401D3" w:rsidRDefault="008401D3" w:rsidP="0090692F">
            <w:pPr>
              <w:rPr>
                <w:rFonts w:cs="Arial"/>
              </w:rPr>
            </w:pPr>
          </w:p>
          <w:p w14:paraId="4513AF19" w14:textId="77777777" w:rsidR="005662E4" w:rsidRDefault="005662E4" w:rsidP="0090692F">
            <w:pPr>
              <w:rPr>
                <w:rFonts w:cs="Arial"/>
              </w:rPr>
            </w:pPr>
          </w:p>
          <w:p w14:paraId="32C05665" w14:textId="77777777" w:rsidR="005662E4" w:rsidRDefault="005662E4" w:rsidP="0090692F">
            <w:pPr>
              <w:rPr>
                <w:rFonts w:cs="Arial"/>
              </w:rPr>
            </w:pPr>
          </w:p>
        </w:tc>
      </w:tr>
      <w:tr w:rsidR="008F0F34" w:rsidRPr="00B1632F" w14:paraId="227E6E5E" w14:textId="77777777" w:rsidTr="00D52D9A">
        <w:trPr>
          <w:trHeight w:val="340"/>
        </w:trPr>
        <w:tc>
          <w:tcPr>
            <w:tcW w:w="10490" w:type="dxa"/>
            <w:gridSpan w:val="9"/>
            <w:shd w:val="clear" w:color="auto" w:fill="BFBFBF" w:themeFill="background1" w:themeFillShade="BF"/>
            <w:tcMar>
              <w:top w:w="57" w:type="dxa"/>
              <w:left w:w="85" w:type="dxa"/>
              <w:bottom w:w="28" w:type="dxa"/>
              <w:right w:w="57" w:type="dxa"/>
            </w:tcMar>
            <w:vAlign w:val="center"/>
          </w:tcPr>
          <w:p w14:paraId="1BABA24F" w14:textId="0A70F95E" w:rsidR="008F0F34" w:rsidRPr="00403594" w:rsidRDefault="008F0F34" w:rsidP="00D52D9A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DETAILS</w:t>
            </w:r>
            <w:r w:rsidR="00124C69">
              <w:rPr>
                <w:rFonts w:cs="Arial"/>
                <w:b/>
              </w:rPr>
              <w:t xml:space="preserve"> – PERSON </w:t>
            </w:r>
            <w:r>
              <w:rPr>
                <w:rFonts w:cs="Arial"/>
                <w:b/>
              </w:rPr>
              <w:t>COMPLETING THE FORM</w:t>
            </w:r>
          </w:p>
        </w:tc>
      </w:tr>
      <w:tr w:rsidR="008401D3" w:rsidRPr="00B1632F" w14:paraId="2E89F40F" w14:textId="77777777" w:rsidTr="00D52D9A">
        <w:trPr>
          <w:trHeight w:val="340"/>
        </w:trPr>
        <w:tc>
          <w:tcPr>
            <w:tcW w:w="2836" w:type="dxa"/>
            <w:gridSpan w:val="3"/>
            <w:tcMar>
              <w:top w:w="57" w:type="dxa"/>
              <w:left w:w="85" w:type="dxa"/>
              <w:bottom w:w="28" w:type="dxa"/>
              <w:right w:w="57" w:type="dxa"/>
            </w:tcMar>
            <w:vAlign w:val="center"/>
          </w:tcPr>
          <w:p w14:paraId="675CD26E" w14:textId="77777777" w:rsidR="008401D3" w:rsidRPr="008401D3" w:rsidRDefault="008F0F34" w:rsidP="00D52D9A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Name</w:t>
            </w:r>
            <w:r w:rsidR="008401D3" w:rsidRPr="008401D3">
              <w:rPr>
                <w:b/>
              </w:rPr>
              <w:t xml:space="preserve">: </w:t>
            </w:r>
          </w:p>
        </w:tc>
        <w:sdt>
          <w:sdtPr>
            <w:rPr>
              <w:rFonts w:cs="Arial"/>
            </w:rPr>
            <w:id w:val="-154917433"/>
            <w:placeholder>
              <w:docPart w:val="15F534C605DE4DD19DABEC289BDF8E94"/>
            </w:placeholder>
            <w:showingPlcHdr/>
          </w:sdtPr>
          <w:sdtEndPr/>
          <w:sdtContent>
            <w:tc>
              <w:tcPr>
                <w:tcW w:w="7654" w:type="dxa"/>
                <w:gridSpan w:val="6"/>
                <w:vAlign w:val="center"/>
              </w:tcPr>
              <w:p w14:paraId="6F01AE55" w14:textId="1B8590F4" w:rsidR="008401D3" w:rsidRPr="00004BF5" w:rsidRDefault="000C1564" w:rsidP="00D52D9A">
                <w:pPr>
                  <w:rPr>
                    <w:rFonts w:cs="Arial"/>
                  </w:rPr>
                </w:pPr>
                <w:r w:rsidRPr="003F60A4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  <w:tr w:rsidR="008401D3" w:rsidRPr="00B1632F" w14:paraId="5899A503" w14:textId="77777777" w:rsidTr="000156ED">
        <w:trPr>
          <w:trHeight w:val="340"/>
        </w:trPr>
        <w:tc>
          <w:tcPr>
            <w:tcW w:w="2836" w:type="dxa"/>
            <w:gridSpan w:val="3"/>
            <w:tcBorders>
              <w:right w:val="nil"/>
            </w:tcBorders>
            <w:tcMar>
              <w:top w:w="57" w:type="dxa"/>
              <w:left w:w="85" w:type="dxa"/>
              <w:bottom w:w="28" w:type="dxa"/>
              <w:right w:w="57" w:type="dxa"/>
            </w:tcMar>
            <w:vAlign w:val="center"/>
          </w:tcPr>
          <w:p w14:paraId="7D649C9E" w14:textId="7C619627" w:rsidR="008401D3" w:rsidRDefault="008401D3" w:rsidP="00D52D9A">
            <w:pPr>
              <w:rPr>
                <w:rFonts w:cs="Arial"/>
              </w:rPr>
            </w:pPr>
            <w:r w:rsidRPr="008401D3">
              <w:rPr>
                <w:rFonts w:cs="Arial"/>
                <w:b/>
              </w:rPr>
              <w:t>Team</w:t>
            </w:r>
            <w:r w:rsidRPr="008401D3">
              <w:rPr>
                <w:b/>
              </w:rPr>
              <w:t xml:space="preserve">: </w:t>
            </w:r>
          </w:p>
        </w:tc>
        <w:sdt>
          <w:sdtPr>
            <w:rPr>
              <w:rFonts w:cs="Arial"/>
            </w:rPr>
            <w:id w:val="-1091157965"/>
            <w:placeholder>
              <w:docPart w:val="63CEBD21B5DE4C2A9DBB195D328C16F3"/>
            </w:placeholder>
            <w:showingPlcHdr/>
          </w:sdtPr>
          <w:sdtEndPr/>
          <w:sdtContent>
            <w:tc>
              <w:tcPr>
                <w:tcW w:w="4252" w:type="dxa"/>
                <w:gridSpan w:val="3"/>
                <w:tcBorders>
                  <w:right w:val="single" w:sz="4" w:space="0" w:color="auto"/>
                </w:tcBorders>
                <w:vAlign w:val="center"/>
              </w:tcPr>
              <w:p w14:paraId="17D949F2" w14:textId="5E8EAB76" w:rsidR="008401D3" w:rsidRDefault="000C1564" w:rsidP="00D52D9A">
                <w:pPr>
                  <w:rPr>
                    <w:rFonts w:cs="Arial"/>
                  </w:rPr>
                </w:pPr>
                <w:r w:rsidRPr="003F60A4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  <w:tc>
          <w:tcPr>
            <w:tcW w:w="851" w:type="dxa"/>
            <w:gridSpan w:val="2"/>
            <w:tcBorders>
              <w:left w:val="single" w:sz="4" w:space="0" w:color="auto"/>
            </w:tcBorders>
            <w:vAlign w:val="center"/>
          </w:tcPr>
          <w:p w14:paraId="05F675CD" w14:textId="77777777" w:rsidR="008401D3" w:rsidRDefault="008401D3" w:rsidP="00D52D9A">
            <w:pPr>
              <w:rPr>
                <w:rFonts w:cs="Arial"/>
              </w:rPr>
            </w:pPr>
            <w:r w:rsidRPr="008401D3">
              <w:rPr>
                <w:rFonts w:cs="Arial"/>
                <w:b/>
              </w:rPr>
              <w:t>Date</w:t>
            </w:r>
            <w:r w:rsidRPr="008401D3">
              <w:rPr>
                <w:b/>
              </w:rPr>
              <w:t>:</w:t>
            </w:r>
            <w:r w:rsidRPr="00B1632F">
              <w:t xml:space="preserve"> </w:t>
            </w:r>
          </w:p>
        </w:tc>
        <w:sdt>
          <w:sdtPr>
            <w:rPr>
              <w:rFonts w:cs="Arial"/>
            </w:rPr>
            <w:id w:val="119427419"/>
            <w:placeholder>
              <w:docPart w:val="DefaultPlaceholder_1081868576"/>
            </w:placeholder>
            <w:showingPlcHdr/>
            <w:date w:fullDate="2021-09-28T00:00:00Z">
              <w:dateFormat w:val="dd/MM/yyyy"/>
              <w:lid w:val="en-GB"/>
              <w:storeMappedDataAs w:val="dateTime"/>
              <w:calendar w:val="gregorian"/>
            </w:date>
          </w:sdtPr>
          <w:sdtEndPr/>
          <w:sdtContent>
            <w:tc>
              <w:tcPr>
                <w:tcW w:w="2551" w:type="dxa"/>
                <w:tcBorders>
                  <w:left w:val="nil"/>
                </w:tcBorders>
                <w:vAlign w:val="center"/>
              </w:tcPr>
              <w:p w14:paraId="5B11E561" w14:textId="04081636" w:rsidR="008401D3" w:rsidRDefault="000C1564" w:rsidP="00D52D9A">
                <w:pPr>
                  <w:rPr>
                    <w:rFonts w:cs="Arial"/>
                  </w:rPr>
                </w:pPr>
                <w:r w:rsidRPr="003F60A4">
                  <w:rPr>
                    <w:rStyle w:val="PlaceholderText"/>
                  </w:rPr>
                  <w:t>Click here to enter a date.</w:t>
                </w:r>
              </w:p>
            </w:tc>
          </w:sdtContent>
        </w:sdt>
      </w:tr>
    </w:tbl>
    <w:p w14:paraId="0E361845" w14:textId="77777777" w:rsidR="00F015D0" w:rsidRDefault="00F015D0" w:rsidP="00D52D9A">
      <w:pPr>
        <w:ind w:left="-142"/>
        <w:rPr>
          <w:b/>
          <w:bCs/>
        </w:rPr>
      </w:pPr>
    </w:p>
    <w:p w14:paraId="5D0DAD19" w14:textId="77777777" w:rsidR="00F015D0" w:rsidRDefault="00F015D0" w:rsidP="00D52D9A">
      <w:pPr>
        <w:ind w:left="-142"/>
        <w:rPr>
          <w:b/>
          <w:bCs/>
        </w:rPr>
      </w:pPr>
    </w:p>
    <w:tbl>
      <w:tblPr>
        <w:tblW w:w="10490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36"/>
        <w:gridCol w:w="3118"/>
        <w:gridCol w:w="1985"/>
        <w:gridCol w:w="2551"/>
      </w:tblGrid>
      <w:tr w:rsidR="00447C6A" w:rsidRPr="00403594" w14:paraId="2507B0E5" w14:textId="77777777" w:rsidTr="00124C69">
        <w:trPr>
          <w:trHeight w:val="340"/>
        </w:trPr>
        <w:tc>
          <w:tcPr>
            <w:tcW w:w="10490" w:type="dxa"/>
            <w:gridSpan w:val="4"/>
            <w:shd w:val="clear" w:color="auto" w:fill="A8D08D" w:themeFill="accent6" w:themeFillTint="99"/>
            <w:tcMar>
              <w:top w:w="57" w:type="dxa"/>
              <w:left w:w="85" w:type="dxa"/>
              <w:bottom w:w="28" w:type="dxa"/>
              <w:right w:w="57" w:type="dxa"/>
            </w:tcMar>
            <w:vAlign w:val="center"/>
          </w:tcPr>
          <w:p w14:paraId="22229DAD" w14:textId="07377280" w:rsidR="00447C6A" w:rsidRPr="00403594" w:rsidRDefault="00124C69" w:rsidP="004B5D91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FLEET OPERATIONS USE ONLY</w:t>
            </w:r>
          </w:p>
        </w:tc>
      </w:tr>
      <w:tr w:rsidR="00447C6A" w:rsidRPr="00004BF5" w14:paraId="4C2106B3" w14:textId="77777777" w:rsidTr="004B5D91">
        <w:trPr>
          <w:trHeight w:val="340"/>
        </w:trPr>
        <w:tc>
          <w:tcPr>
            <w:tcW w:w="2836" w:type="dxa"/>
            <w:tcMar>
              <w:top w:w="57" w:type="dxa"/>
              <w:left w:w="85" w:type="dxa"/>
              <w:bottom w:w="28" w:type="dxa"/>
              <w:right w:w="57" w:type="dxa"/>
            </w:tcMar>
            <w:vAlign w:val="center"/>
          </w:tcPr>
          <w:p w14:paraId="3319F9C3" w14:textId="08682CA6" w:rsidR="00447C6A" w:rsidRPr="008401D3" w:rsidRDefault="00447C6A" w:rsidP="004B5D91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Supervisor</w:t>
            </w:r>
            <w:r w:rsidRPr="008401D3">
              <w:rPr>
                <w:b/>
              </w:rPr>
              <w:t xml:space="preserve">: </w:t>
            </w:r>
          </w:p>
        </w:tc>
        <w:sdt>
          <w:sdtPr>
            <w:rPr>
              <w:rFonts w:cs="Arial"/>
            </w:rPr>
            <w:id w:val="-1372906363"/>
            <w:placeholder>
              <w:docPart w:val="FC7F699C435D4D079C7C9693D77DC14B"/>
            </w:placeholder>
            <w:showingPlcHdr/>
          </w:sdtPr>
          <w:sdtEndPr/>
          <w:sdtContent>
            <w:tc>
              <w:tcPr>
                <w:tcW w:w="7654" w:type="dxa"/>
                <w:gridSpan w:val="3"/>
                <w:vAlign w:val="center"/>
              </w:tcPr>
              <w:p w14:paraId="068F8D01" w14:textId="77777777" w:rsidR="00447C6A" w:rsidRPr="00004BF5" w:rsidRDefault="00447C6A" w:rsidP="004B5D91">
                <w:pPr>
                  <w:rPr>
                    <w:rFonts w:cs="Arial"/>
                  </w:rPr>
                </w:pPr>
                <w:r w:rsidRPr="003F60A4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  <w:tr w:rsidR="00447C6A" w14:paraId="3641B2F2" w14:textId="77777777" w:rsidTr="00447C6A">
        <w:trPr>
          <w:trHeight w:val="340"/>
        </w:trPr>
        <w:tc>
          <w:tcPr>
            <w:tcW w:w="2836" w:type="dxa"/>
            <w:tcBorders>
              <w:right w:val="nil"/>
            </w:tcBorders>
            <w:tcMar>
              <w:top w:w="57" w:type="dxa"/>
              <w:left w:w="85" w:type="dxa"/>
              <w:bottom w:w="28" w:type="dxa"/>
              <w:right w:w="57" w:type="dxa"/>
            </w:tcMar>
            <w:vAlign w:val="center"/>
          </w:tcPr>
          <w:p w14:paraId="2A0AE8BB" w14:textId="023869E4" w:rsidR="00447C6A" w:rsidRDefault="00447C6A" w:rsidP="004B5D91">
            <w:pPr>
              <w:rPr>
                <w:rFonts w:cs="Arial"/>
              </w:rPr>
            </w:pPr>
            <w:r>
              <w:rPr>
                <w:rFonts w:cs="Arial"/>
                <w:b/>
              </w:rPr>
              <w:t>Date received</w:t>
            </w:r>
            <w:r w:rsidRPr="008401D3">
              <w:rPr>
                <w:b/>
              </w:rPr>
              <w:t xml:space="preserve">: </w:t>
            </w:r>
          </w:p>
        </w:tc>
        <w:sdt>
          <w:sdtPr>
            <w:rPr>
              <w:rFonts w:cs="Arial"/>
            </w:rPr>
            <w:id w:val="2045474292"/>
            <w:placeholder>
              <w:docPart w:val="60D2DA7B937843509C7503E5404F8926"/>
            </w:placeholder>
            <w:showingPlcHdr/>
          </w:sdtPr>
          <w:sdtEndPr/>
          <w:sdtContent>
            <w:tc>
              <w:tcPr>
                <w:tcW w:w="3118" w:type="dxa"/>
                <w:tcBorders>
                  <w:right w:val="single" w:sz="4" w:space="0" w:color="auto"/>
                </w:tcBorders>
                <w:vAlign w:val="center"/>
              </w:tcPr>
              <w:p w14:paraId="7F8F1064" w14:textId="77777777" w:rsidR="00447C6A" w:rsidRDefault="00447C6A" w:rsidP="004B5D91">
                <w:pPr>
                  <w:rPr>
                    <w:rFonts w:cs="Arial"/>
                  </w:rPr>
                </w:pPr>
                <w:r w:rsidRPr="003F60A4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  <w:tc>
          <w:tcPr>
            <w:tcW w:w="1985" w:type="dxa"/>
            <w:tcBorders>
              <w:left w:val="single" w:sz="4" w:space="0" w:color="auto"/>
            </w:tcBorders>
            <w:vAlign w:val="center"/>
          </w:tcPr>
          <w:p w14:paraId="2E74D0F4" w14:textId="6191C501" w:rsidR="00447C6A" w:rsidRDefault="00447C6A" w:rsidP="004B5D91">
            <w:pPr>
              <w:rPr>
                <w:rFonts w:cs="Arial"/>
              </w:rPr>
            </w:pPr>
            <w:r w:rsidRPr="008401D3">
              <w:rPr>
                <w:rFonts w:cs="Arial"/>
                <w:b/>
              </w:rPr>
              <w:t>Date</w:t>
            </w:r>
            <w:r>
              <w:rPr>
                <w:rFonts w:cs="Arial"/>
                <w:b/>
              </w:rPr>
              <w:t xml:space="preserve"> booked</w:t>
            </w:r>
            <w:r w:rsidRPr="008401D3">
              <w:rPr>
                <w:b/>
              </w:rPr>
              <w:t>:</w:t>
            </w:r>
            <w:r w:rsidRPr="00B1632F">
              <w:t xml:space="preserve"> </w:t>
            </w:r>
          </w:p>
        </w:tc>
        <w:sdt>
          <w:sdtPr>
            <w:rPr>
              <w:rFonts w:cs="Arial"/>
            </w:rPr>
            <w:id w:val="1766731519"/>
            <w:placeholder>
              <w:docPart w:val="6F549E6E315C44D8A035C32FC5B1B2B8"/>
            </w:placeholder>
            <w:showingPlcHdr/>
            <w:date w:fullDate="2021-09-28T00:00:00Z">
              <w:dateFormat w:val="dd/MM/yyyy"/>
              <w:lid w:val="en-GB"/>
              <w:storeMappedDataAs w:val="dateTime"/>
              <w:calendar w:val="gregorian"/>
            </w:date>
          </w:sdtPr>
          <w:sdtEndPr/>
          <w:sdtContent>
            <w:tc>
              <w:tcPr>
                <w:tcW w:w="2551" w:type="dxa"/>
                <w:tcBorders>
                  <w:left w:val="nil"/>
                </w:tcBorders>
                <w:vAlign w:val="center"/>
              </w:tcPr>
              <w:p w14:paraId="5280E799" w14:textId="77777777" w:rsidR="00447C6A" w:rsidRDefault="00447C6A" w:rsidP="004B5D91">
                <w:pPr>
                  <w:rPr>
                    <w:rFonts w:cs="Arial"/>
                  </w:rPr>
                </w:pPr>
                <w:r w:rsidRPr="003F60A4">
                  <w:rPr>
                    <w:rStyle w:val="PlaceholderText"/>
                  </w:rPr>
                  <w:t>Click here to enter a date.</w:t>
                </w:r>
              </w:p>
            </w:tc>
          </w:sdtContent>
        </w:sdt>
      </w:tr>
      <w:tr w:rsidR="00447C6A" w14:paraId="41674FFB" w14:textId="77777777" w:rsidTr="00897EC9">
        <w:trPr>
          <w:trHeight w:val="340"/>
        </w:trPr>
        <w:tc>
          <w:tcPr>
            <w:tcW w:w="2836" w:type="dxa"/>
            <w:tcBorders>
              <w:right w:val="nil"/>
            </w:tcBorders>
            <w:tcMar>
              <w:top w:w="57" w:type="dxa"/>
              <w:left w:w="85" w:type="dxa"/>
              <w:bottom w:w="28" w:type="dxa"/>
              <w:right w:w="57" w:type="dxa"/>
            </w:tcMar>
            <w:vAlign w:val="center"/>
          </w:tcPr>
          <w:p w14:paraId="20D05F13" w14:textId="68360789" w:rsidR="00447C6A" w:rsidRDefault="00F16C38" w:rsidP="004B5D91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Date assessed:</w:t>
            </w:r>
          </w:p>
        </w:tc>
        <w:sdt>
          <w:sdtPr>
            <w:rPr>
              <w:rFonts w:cs="Arial"/>
            </w:rPr>
            <w:id w:val="-966046312"/>
            <w:placeholder>
              <w:docPart w:val="0006C0A0297C45F1AD35D5AED283976E"/>
            </w:placeholder>
            <w:showingPlcHdr/>
            <w:date w:fullDate="2021-09-28T00:00:00Z">
              <w:dateFormat w:val="dd/MM/yyyy"/>
              <w:lid w:val="en-GB"/>
              <w:storeMappedDataAs w:val="dateTime"/>
              <w:calendar w:val="gregorian"/>
            </w:date>
          </w:sdtPr>
          <w:sdtEndPr/>
          <w:sdtContent>
            <w:tc>
              <w:tcPr>
                <w:tcW w:w="7654" w:type="dxa"/>
                <w:gridSpan w:val="3"/>
                <w:vAlign w:val="center"/>
              </w:tcPr>
              <w:p w14:paraId="178416B1" w14:textId="091237F7" w:rsidR="00447C6A" w:rsidRDefault="00F16C38" w:rsidP="004B5D91">
                <w:pPr>
                  <w:rPr>
                    <w:rFonts w:cs="Arial"/>
                  </w:rPr>
                </w:pPr>
                <w:r w:rsidRPr="003F60A4">
                  <w:rPr>
                    <w:rStyle w:val="PlaceholderText"/>
                  </w:rPr>
                  <w:t>Click here to enter a date.</w:t>
                </w:r>
              </w:p>
            </w:tc>
          </w:sdtContent>
        </w:sdt>
      </w:tr>
      <w:tr w:rsidR="00F16C38" w14:paraId="194D7514" w14:textId="77777777" w:rsidTr="00897EC9">
        <w:trPr>
          <w:trHeight w:val="340"/>
        </w:trPr>
        <w:tc>
          <w:tcPr>
            <w:tcW w:w="2836" w:type="dxa"/>
            <w:tcBorders>
              <w:right w:val="nil"/>
            </w:tcBorders>
            <w:tcMar>
              <w:top w:w="57" w:type="dxa"/>
              <w:left w:w="85" w:type="dxa"/>
              <w:bottom w:w="28" w:type="dxa"/>
              <w:right w:w="57" w:type="dxa"/>
            </w:tcMar>
            <w:vAlign w:val="center"/>
          </w:tcPr>
          <w:p w14:paraId="1E44E6E0" w14:textId="2B841F66" w:rsidR="00F16C38" w:rsidRDefault="00F16C38" w:rsidP="004B5D91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Wheelchair tag</w:t>
            </w:r>
          </w:p>
        </w:tc>
        <w:tc>
          <w:tcPr>
            <w:tcW w:w="7654" w:type="dxa"/>
            <w:gridSpan w:val="3"/>
            <w:vAlign w:val="center"/>
          </w:tcPr>
          <w:p w14:paraId="5459EFB2" w14:textId="0880798F" w:rsidR="00F16C38" w:rsidRDefault="00F16C38" w:rsidP="004B5D91">
            <w:pPr>
              <w:rPr>
                <w:rFonts w:cs="Arial"/>
              </w:rPr>
            </w:pPr>
            <w:r>
              <w:rPr>
                <w:rFonts w:cs="Arial"/>
              </w:rPr>
              <w:t xml:space="preserve">Yes </w:t>
            </w:r>
            <w:sdt>
              <w:sdtPr>
                <w:rPr>
                  <w:rFonts w:cs="Arial"/>
                </w:rPr>
                <w:id w:val="-3568163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>
              <w:rPr>
                <w:rFonts w:cs="Arial"/>
              </w:rPr>
              <w:t xml:space="preserve">    No </w:t>
            </w:r>
            <w:sdt>
              <w:sdtPr>
                <w:rPr>
                  <w:rFonts w:cs="Arial"/>
                </w:rPr>
                <w:id w:val="-17372282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  <w:tr w:rsidR="00F16C38" w14:paraId="17DBDF8F" w14:textId="77777777" w:rsidTr="00897EC9">
        <w:trPr>
          <w:trHeight w:val="340"/>
        </w:trPr>
        <w:tc>
          <w:tcPr>
            <w:tcW w:w="2836" w:type="dxa"/>
            <w:tcBorders>
              <w:right w:val="nil"/>
            </w:tcBorders>
            <w:tcMar>
              <w:top w:w="57" w:type="dxa"/>
              <w:left w:w="85" w:type="dxa"/>
              <w:bottom w:w="28" w:type="dxa"/>
              <w:right w:w="57" w:type="dxa"/>
            </w:tcMar>
            <w:vAlign w:val="center"/>
          </w:tcPr>
          <w:p w14:paraId="6E694752" w14:textId="43FB8F6A" w:rsidR="00F16C38" w:rsidRDefault="00F16C38" w:rsidP="004B5D91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 xml:space="preserve">Passed to </w:t>
            </w:r>
            <w:r w:rsidR="00D349A6">
              <w:rPr>
                <w:rFonts w:cs="Arial"/>
                <w:b/>
              </w:rPr>
              <w:t>day opportunity:</w:t>
            </w:r>
          </w:p>
        </w:tc>
        <w:sdt>
          <w:sdtPr>
            <w:rPr>
              <w:rFonts w:cs="Arial"/>
            </w:rPr>
            <w:id w:val="-1299147438"/>
            <w:placeholder>
              <w:docPart w:val="44F5157090464AC19D42D56737E71F4A"/>
            </w:placeholder>
            <w:showingPlcHdr/>
            <w:date w:fullDate="2021-09-28T00:00:00Z">
              <w:dateFormat w:val="dd/MM/yyyy"/>
              <w:lid w:val="en-GB"/>
              <w:storeMappedDataAs w:val="dateTime"/>
              <w:calendar w:val="gregorian"/>
            </w:date>
          </w:sdtPr>
          <w:sdtEndPr/>
          <w:sdtContent>
            <w:tc>
              <w:tcPr>
                <w:tcW w:w="7654" w:type="dxa"/>
                <w:gridSpan w:val="3"/>
                <w:vAlign w:val="center"/>
              </w:tcPr>
              <w:p w14:paraId="57E218BD" w14:textId="6E80FE47" w:rsidR="00F16C38" w:rsidRDefault="00F16C38" w:rsidP="004B5D91">
                <w:pPr>
                  <w:rPr>
                    <w:rFonts w:cs="Arial"/>
                  </w:rPr>
                </w:pPr>
                <w:r w:rsidRPr="003F60A4">
                  <w:rPr>
                    <w:rStyle w:val="PlaceholderText"/>
                  </w:rPr>
                  <w:t>Click here to enter a date.</w:t>
                </w:r>
              </w:p>
            </w:tc>
          </w:sdtContent>
        </w:sdt>
      </w:tr>
      <w:tr w:rsidR="00F16C38" w14:paraId="13D004B8" w14:textId="77777777" w:rsidTr="00897EC9">
        <w:trPr>
          <w:trHeight w:val="340"/>
        </w:trPr>
        <w:tc>
          <w:tcPr>
            <w:tcW w:w="2836" w:type="dxa"/>
            <w:tcBorders>
              <w:right w:val="nil"/>
            </w:tcBorders>
            <w:tcMar>
              <w:top w:w="57" w:type="dxa"/>
              <w:left w:w="85" w:type="dxa"/>
              <w:bottom w:w="28" w:type="dxa"/>
              <w:right w:w="57" w:type="dxa"/>
            </w:tcMar>
            <w:vAlign w:val="center"/>
          </w:tcPr>
          <w:p w14:paraId="691C1CB5" w14:textId="3624DF3E" w:rsidR="00F16C38" w:rsidRDefault="00F16C38" w:rsidP="004B5D91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Passed to:</w:t>
            </w:r>
          </w:p>
        </w:tc>
        <w:sdt>
          <w:sdtPr>
            <w:rPr>
              <w:rFonts w:cs="Arial"/>
            </w:rPr>
            <w:id w:val="788781649"/>
            <w:placeholder>
              <w:docPart w:val="F261B6A7FAFD413285AD79431C39834B"/>
            </w:placeholder>
            <w:showingPlcHdr/>
          </w:sdtPr>
          <w:sdtEndPr/>
          <w:sdtContent>
            <w:tc>
              <w:tcPr>
                <w:tcW w:w="7654" w:type="dxa"/>
                <w:gridSpan w:val="3"/>
                <w:vAlign w:val="center"/>
              </w:tcPr>
              <w:p w14:paraId="76862896" w14:textId="61EBE87B" w:rsidR="00F16C38" w:rsidRDefault="00F16C38" w:rsidP="004B5D91">
                <w:pPr>
                  <w:rPr>
                    <w:rFonts w:cs="Arial"/>
                  </w:rPr>
                </w:pPr>
                <w:r w:rsidRPr="003F60A4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  <w:tr w:rsidR="00F16C38" w14:paraId="48FEE955" w14:textId="77777777" w:rsidTr="00897EC9">
        <w:trPr>
          <w:trHeight w:val="340"/>
        </w:trPr>
        <w:tc>
          <w:tcPr>
            <w:tcW w:w="2836" w:type="dxa"/>
            <w:tcBorders>
              <w:right w:val="nil"/>
            </w:tcBorders>
            <w:tcMar>
              <w:top w:w="57" w:type="dxa"/>
              <w:left w:w="85" w:type="dxa"/>
              <w:bottom w:w="28" w:type="dxa"/>
              <w:right w:w="57" w:type="dxa"/>
            </w:tcMar>
            <w:vAlign w:val="center"/>
          </w:tcPr>
          <w:p w14:paraId="6BB1B775" w14:textId="0FB5194A" w:rsidR="00F16C38" w:rsidRDefault="00F16C38" w:rsidP="004B5D91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Comments:</w:t>
            </w:r>
          </w:p>
        </w:tc>
        <w:sdt>
          <w:sdtPr>
            <w:rPr>
              <w:rFonts w:cs="Arial"/>
            </w:rPr>
            <w:id w:val="1857607236"/>
            <w:placeholder>
              <w:docPart w:val="A71890A48ED44C569FFB9C686095856E"/>
            </w:placeholder>
            <w:showingPlcHdr/>
          </w:sdtPr>
          <w:sdtEndPr/>
          <w:sdtContent>
            <w:tc>
              <w:tcPr>
                <w:tcW w:w="7654" w:type="dxa"/>
                <w:gridSpan w:val="3"/>
                <w:vAlign w:val="center"/>
              </w:tcPr>
              <w:p w14:paraId="1BD8032F" w14:textId="2DB1C9FC" w:rsidR="00F16C38" w:rsidRDefault="00F16C38" w:rsidP="004B5D91">
                <w:pPr>
                  <w:rPr>
                    <w:rFonts w:cs="Arial"/>
                  </w:rPr>
                </w:pPr>
                <w:r w:rsidRPr="003F60A4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</w:tbl>
    <w:p w14:paraId="26704C0A" w14:textId="77777777" w:rsidR="00F015D0" w:rsidRDefault="00F015D0" w:rsidP="00D52D9A">
      <w:pPr>
        <w:ind w:left="-142"/>
        <w:rPr>
          <w:b/>
          <w:bCs/>
        </w:rPr>
      </w:pPr>
    </w:p>
    <w:p w14:paraId="59BF010B" w14:textId="77777777" w:rsidR="00F015D0" w:rsidRDefault="00F015D0" w:rsidP="00D52D9A">
      <w:pPr>
        <w:ind w:left="-142"/>
        <w:rPr>
          <w:b/>
          <w:bCs/>
        </w:rPr>
      </w:pPr>
    </w:p>
    <w:p w14:paraId="51BA7B7F" w14:textId="77777777" w:rsidR="00F015D0" w:rsidRDefault="00F015D0" w:rsidP="00D52D9A">
      <w:pPr>
        <w:ind w:left="-142"/>
        <w:rPr>
          <w:b/>
          <w:bCs/>
        </w:rPr>
      </w:pPr>
    </w:p>
    <w:p w14:paraId="50F5FB01" w14:textId="77777777" w:rsidR="00F015D0" w:rsidRDefault="00F015D0" w:rsidP="00D52D9A">
      <w:pPr>
        <w:ind w:left="-142"/>
        <w:rPr>
          <w:b/>
          <w:bCs/>
        </w:rPr>
      </w:pPr>
    </w:p>
    <w:tbl>
      <w:tblPr>
        <w:tblW w:w="10482" w:type="dxa"/>
        <w:tblInd w:w="10" w:type="dxa"/>
        <w:tblLook w:val="04A0" w:firstRow="1" w:lastRow="0" w:firstColumn="1" w:lastColumn="0" w:noHBand="0" w:noVBand="1"/>
      </w:tblPr>
      <w:tblGrid>
        <w:gridCol w:w="2247"/>
        <w:gridCol w:w="2157"/>
        <w:gridCol w:w="3054"/>
        <w:gridCol w:w="1144"/>
        <w:gridCol w:w="1880"/>
      </w:tblGrid>
      <w:tr w:rsidR="00F015D0" w:rsidRPr="00F015D0" w14:paraId="5F8A7A29" w14:textId="77777777" w:rsidTr="00F16C38">
        <w:trPr>
          <w:trHeight w:val="315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79B156" w14:textId="77777777" w:rsidR="00F015D0" w:rsidRPr="00F015D0" w:rsidRDefault="00F015D0" w:rsidP="00F015D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94F421" w14:textId="77777777" w:rsidR="00F015D0" w:rsidRPr="00F015D0" w:rsidRDefault="00F015D0" w:rsidP="00F015D0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665F33" w14:textId="77777777" w:rsidR="00F015D0" w:rsidRPr="00F015D0" w:rsidRDefault="00F015D0" w:rsidP="00F015D0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45EDD66" w14:textId="77777777" w:rsidR="00F015D0" w:rsidRPr="00F015D0" w:rsidRDefault="00F015D0" w:rsidP="00F015D0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266082E6" w14:textId="68E9A212" w:rsidR="00F015D0" w:rsidRPr="00F015D0" w:rsidRDefault="00F015D0" w:rsidP="00F015D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F015D0" w:rsidRPr="00F015D0" w14:paraId="1ADB8C29" w14:textId="77777777" w:rsidTr="00F015D0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FDA394" w14:textId="77777777" w:rsidR="00F015D0" w:rsidRPr="00F015D0" w:rsidRDefault="00F015D0" w:rsidP="00F015D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794F3D" w14:textId="77777777" w:rsidR="00F015D0" w:rsidRPr="00F015D0" w:rsidRDefault="00F015D0" w:rsidP="00F015D0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E1B545" w14:textId="77777777" w:rsidR="00F015D0" w:rsidRPr="00F015D0" w:rsidRDefault="00F015D0" w:rsidP="00F015D0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F3F74D" w14:textId="77777777" w:rsidR="00F015D0" w:rsidRPr="00F015D0" w:rsidRDefault="00F015D0" w:rsidP="00F015D0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6319A4" w14:textId="77777777" w:rsidR="00F015D0" w:rsidRPr="00F015D0" w:rsidRDefault="00F015D0" w:rsidP="00F015D0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501E8E74" w14:textId="77777777" w:rsidR="00F015D0" w:rsidRPr="00F015D0" w:rsidRDefault="00F015D0" w:rsidP="00D52D9A">
      <w:pPr>
        <w:ind w:left="-142"/>
        <w:rPr>
          <w:b/>
          <w:bCs/>
        </w:rPr>
      </w:pPr>
    </w:p>
    <w:sectPr w:rsidR="00F015D0" w:rsidRPr="00F015D0" w:rsidSect="00911FE3">
      <w:footerReference w:type="even" r:id="rId10"/>
      <w:footerReference w:type="default" r:id="rId11"/>
      <w:pgSz w:w="11907" w:h="16840" w:code="9"/>
      <w:pgMar w:top="567" w:right="907" w:bottom="142" w:left="1021" w:header="709" w:footer="25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38B0F" w14:textId="77777777" w:rsidR="00191324" w:rsidRDefault="00191324">
      <w:r>
        <w:separator/>
      </w:r>
    </w:p>
  </w:endnote>
  <w:endnote w:type="continuationSeparator" w:id="0">
    <w:p w14:paraId="0B96BF31" w14:textId="77777777" w:rsidR="00191324" w:rsidRDefault="001913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EB6D2" w14:textId="77777777" w:rsidR="00796E58" w:rsidRDefault="00796E58" w:rsidP="001C45E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4488029" w14:textId="77777777" w:rsidR="00796E58" w:rsidRDefault="00796E58" w:rsidP="007D2B1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B5856" w14:textId="77777777" w:rsidR="00796E58" w:rsidRDefault="00796E58" w:rsidP="001C45E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156ED">
      <w:rPr>
        <w:rStyle w:val="PageNumber"/>
        <w:noProof/>
      </w:rPr>
      <w:t>1</w:t>
    </w:r>
    <w:r>
      <w:rPr>
        <w:rStyle w:val="PageNumber"/>
      </w:rPr>
      <w:fldChar w:fldCharType="end"/>
    </w:r>
  </w:p>
  <w:p w14:paraId="5A788966" w14:textId="77777777" w:rsidR="00796E58" w:rsidRDefault="00796E58" w:rsidP="007D2B1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47AE5" w14:textId="77777777" w:rsidR="00191324" w:rsidRDefault="00191324">
      <w:r>
        <w:separator/>
      </w:r>
    </w:p>
  </w:footnote>
  <w:footnote w:type="continuationSeparator" w:id="0">
    <w:p w14:paraId="1AEAAFF7" w14:textId="77777777" w:rsidR="00191324" w:rsidRDefault="001913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A36E4"/>
    <w:multiLevelType w:val="hybridMultilevel"/>
    <w:tmpl w:val="05CCA2D8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4D20774F"/>
    <w:multiLevelType w:val="hybridMultilevel"/>
    <w:tmpl w:val="295AC430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EB601A"/>
    <w:multiLevelType w:val="hybridMultilevel"/>
    <w:tmpl w:val="0C183B04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190E62"/>
    <w:multiLevelType w:val="hybridMultilevel"/>
    <w:tmpl w:val="D132E4AA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B12AF9"/>
    <w:multiLevelType w:val="hybridMultilevel"/>
    <w:tmpl w:val="9982982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1B7371"/>
    <w:multiLevelType w:val="hybridMultilevel"/>
    <w:tmpl w:val="1D6056A0"/>
    <w:lvl w:ilvl="0" w:tplc="0809000F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plc="08090019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809000F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809000F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6" w15:restartNumberingAfterBreak="0">
    <w:nsid w:val="654D7BCC"/>
    <w:multiLevelType w:val="hybridMultilevel"/>
    <w:tmpl w:val="1A36FC02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873835"/>
    <w:multiLevelType w:val="hybridMultilevel"/>
    <w:tmpl w:val="691CED72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76236BDD"/>
    <w:multiLevelType w:val="hybridMultilevel"/>
    <w:tmpl w:val="4072D65A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6E1A88"/>
    <w:multiLevelType w:val="hybridMultilevel"/>
    <w:tmpl w:val="F33A9AFE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D9502A0"/>
    <w:multiLevelType w:val="hybridMultilevel"/>
    <w:tmpl w:val="A1E676DE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22627091">
    <w:abstractNumId w:val="8"/>
  </w:num>
  <w:num w:numId="2" w16cid:durableId="1090275057">
    <w:abstractNumId w:val="7"/>
  </w:num>
  <w:num w:numId="3" w16cid:durableId="8443674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2841834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97814814">
    <w:abstractNumId w:val="1"/>
  </w:num>
  <w:num w:numId="6" w16cid:durableId="131095358">
    <w:abstractNumId w:val="2"/>
  </w:num>
  <w:num w:numId="7" w16cid:durableId="837157457">
    <w:abstractNumId w:val="3"/>
  </w:num>
  <w:num w:numId="8" w16cid:durableId="1011686332">
    <w:abstractNumId w:val="6"/>
  </w:num>
  <w:num w:numId="9" w16cid:durableId="569191460">
    <w:abstractNumId w:val="1"/>
  </w:num>
  <w:num w:numId="10" w16cid:durableId="1723598648">
    <w:abstractNumId w:val="5"/>
  </w:num>
  <w:num w:numId="11" w16cid:durableId="2109570242">
    <w:abstractNumId w:val="9"/>
  </w:num>
  <w:num w:numId="12" w16cid:durableId="1647585983">
    <w:abstractNumId w:val="0"/>
  </w:num>
  <w:num w:numId="13" w16cid:durableId="19313501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291"/>
    <w:rsid w:val="00000F56"/>
    <w:rsid w:val="000075DB"/>
    <w:rsid w:val="000156ED"/>
    <w:rsid w:val="00015F7B"/>
    <w:rsid w:val="00024B78"/>
    <w:rsid w:val="000570DD"/>
    <w:rsid w:val="0008464A"/>
    <w:rsid w:val="00092AC5"/>
    <w:rsid w:val="000C1564"/>
    <w:rsid w:val="000D000C"/>
    <w:rsid w:val="0010348A"/>
    <w:rsid w:val="00124C69"/>
    <w:rsid w:val="00133D64"/>
    <w:rsid w:val="00150FAD"/>
    <w:rsid w:val="00154C86"/>
    <w:rsid w:val="00162888"/>
    <w:rsid w:val="00174BA7"/>
    <w:rsid w:val="001815D4"/>
    <w:rsid w:val="00191324"/>
    <w:rsid w:val="001A112F"/>
    <w:rsid w:val="001A13E8"/>
    <w:rsid w:val="001A6CA6"/>
    <w:rsid w:val="001C45EA"/>
    <w:rsid w:val="001F69A0"/>
    <w:rsid w:val="00217815"/>
    <w:rsid w:val="0022001E"/>
    <w:rsid w:val="00257413"/>
    <w:rsid w:val="002719CC"/>
    <w:rsid w:val="002A43D8"/>
    <w:rsid w:val="002C0EF6"/>
    <w:rsid w:val="002C17DF"/>
    <w:rsid w:val="002C4A13"/>
    <w:rsid w:val="002D6736"/>
    <w:rsid w:val="00343596"/>
    <w:rsid w:val="00344AEA"/>
    <w:rsid w:val="0035134D"/>
    <w:rsid w:val="00361260"/>
    <w:rsid w:val="00383C48"/>
    <w:rsid w:val="00390466"/>
    <w:rsid w:val="00393A30"/>
    <w:rsid w:val="003A0ADC"/>
    <w:rsid w:val="003A1291"/>
    <w:rsid w:val="003A31E8"/>
    <w:rsid w:val="003D11C8"/>
    <w:rsid w:val="003D5024"/>
    <w:rsid w:val="003D6545"/>
    <w:rsid w:val="003E080B"/>
    <w:rsid w:val="003F1C46"/>
    <w:rsid w:val="00410453"/>
    <w:rsid w:val="00447C6A"/>
    <w:rsid w:val="00453E47"/>
    <w:rsid w:val="0046421D"/>
    <w:rsid w:val="004668D6"/>
    <w:rsid w:val="004918DD"/>
    <w:rsid w:val="004E1538"/>
    <w:rsid w:val="005056C6"/>
    <w:rsid w:val="005148BF"/>
    <w:rsid w:val="00520DAA"/>
    <w:rsid w:val="00531ECA"/>
    <w:rsid w:val="00532497"/>
    <w:rsid w:val="00535BD0"/>
    <w:rsid w:val="00544E17"/>
    <w:rsid w:val="00556AC6"/>
    <w:rsid w:val="0056172B"/>
    <w:rsid w:val="005647B6"/>
    <w:rsid w:val="005662E4"/>
    <w:rsid w:val="005B6FA5"/>
    <w:rsid w:val="005C046E"/>
    <w:rsid w:val="005F2BDC"/>
    <w:rsid w:val="00635076"/>
    <w:rsid w:val="006C7840"/>
    <w:rsid w:val="00701FF8"/>
    <w:rsid w:val="00710A8E"/>
    <w:rsid w:val="007260C1"/>
    <w:rsid w:val="0073376F"/>
    <w:rsid w:val="007568DD"/>
    <w:rsid w:val="00777909"/>
    <w:rsid w:val="00796E58"/>
    <w:rsid w:val="007A39D9"/>
    <w:rsid w:val="007A542F"/>
    <w:rsid w:val="007A643D"/>
    <w:rsid w:val="007D2B1F"/>
    <w:rsid w:val="007E4631"/>
    <w:rsid w:val="008401D3"/>
    <w:rsid w:val="00881E4D"/>
    <w:rsid w:val="008A7858"/>
    <w:rsid w:val="008B5FD0"/>
    <w:rsid w:val="008C72E0"/>
    <w:rsid w:val="008E4BBB"/>
    <w:rsid w:val="008F0F34"/>
    <w:rsid w:val="00911FE3"/>
    <w:rsid w:val="00927406"/>
    <w:rsid w:val="00931B38"/>
    <w:rsid w:val="0095442B"/>
    <w:rsid w:val="00967C57"/>
    <w:rsid w:val="00974CEA"/>
    <w:rsid w:val="00977C2B"/>
    <w:rsid w:val="00987A0F"/>
    <w:rsid w:val="00991AEE"/>
    <w:rsid w:val="009A2C6F"/>
    <w:rsid w:val="009A6517"/>
    <w:rsid w:val="009B149C"/>
    <w:rsid w:val="009E01E5"/>
    <w:rsid w:val="009F2BB9"/>
    <w:rsid w:val="00A55FFF"/>
    <w:rsid w:val="00A8765B"/>
    <w:rsid w:val="00A97DD4"/>
    <w:rsid w:val="00AA5E2A"/>
    <w:rsid w:val="00AB489C"/>
    <w:rsid w:val="00AB77D2"/>
    <w:rsid w:val="00AE123A"/>
    <w:rsid w:val="00AF24FF"/>
    <w:rsid w:val="00B0381C"/>
    <w:rsid w:val="00B340F7"/>
    <w:rsid w:val="00B56EDA"/>
    <w:rsid w:val="00B639C1"/>
    <w:rsid w:val="00B94742"/>
    <w:rsid w:val="00BE1EA0"/>
    <w:rsid w:val="00BE66B9"/>
    <w:rsid w:val="00BF3562"/>
    <w:rsid w:val="00C25399"/>
    <w:rsid w:val="00C270B5"/>
    <w:rsid w:val="00C371AD"/>
    <w:rsid w:val="00C449EB"/>
    <w:rsid w:val="00C514CA"/>
    <w:rsid w:val="00C56745"/>
    <w:rsid w:val="00C632BA"/>
    <w:rsid w:val="00CA0D64"/>
    <w:rsid w:val="00CA1981"/>
    <w:rsid w:val="00CC0695"/>
    <w:rsid w:val="00CC7999"/>
    <w:rsid w:val="00D0576F"/>
    <w:rsid w:val="00D20CA1"/>
    <w:rsid w:val="00D23495"/>
    <w:rsid w:val="00D349A6"/>
    <w:rsid w:val="00D4365B"/>
    <w:rsid w:val="00D52D9A"/>
    <w:rsid w:val="00D55347"/>
    <w:rsid w:val="00D708D7"/>
    <w:rsid w:val="00D907F6"/>
    <w:rsid w:val="00DB0BA3"/>
    <w:rsid w:val="00DC4339"/>
    <w:rsid w:val="00DD057B"/>
    <w:rsid w:val="00E04566"/>
    <w:rsid w:val="00E26CE6"/>
    <w:rsid w:val="00E373C2"/>
    <w:rsid w:val="00E516C2"/>
    <w:rsid w:val="00E56EE8"/>
    <w:rsid w:val="00E63D74"/>
    <w:rsid w:val="00E93EF9"/>
    <w:rsid w:val="00EA6C51"/>
    <w:rsid w:val="00EB28F5"/>
    <w:rsid w:val="00EF1345"/>
    <w:rsid w:val="00F015D0"/>
    <w:rsid w:val="00F16C38"/>
    <w:rsid w:val="00F27B6A"/>
    <w:rsid w:val="00F30D93"/>
    <w:rsid w:val="00F44610"/>
    <w:rsid w:val="00F45CE7"/>
    <w:rsid w:val="00F544D1"/>
    <w:rsid w:val="00F628EC"/>
    <w:rsid w:val="00F820F7"/>
    <w:rsid w:val="00FC1D12"/>
    <w:rsid w:val="00FD1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911FB8"/>
  <w15:chartTrackingRefBased/>
  <w15:docId w15:val="{B0962900-BD33-4318-9335-83DAF5ABC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4AEA"/>
    <w:rPr>
      <w:rFonts w:ascii="Arial" w:hAnsi="Arial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qFormat/>
    <w:rsid w:val="00777909"/>
    <w:pPr>
      <w:keepNext/>
      <w:spacing w:before="240" w:after="60"/>
      <w:outlineLvl w:val="1"/>
    </w:pPr>
    <w:rPr>
      <w:rFonts w:cs="Arial"/>
      <w:b/>
      <w:bCs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93A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aliases w:val=" Char9"/>
    <w:basedOn w:val="Normal"/>
    <w:link w:val="HeaderChar"/>
    <w:rsid w:val="00393A30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393A30"/>
    <w:pPr>
      <w:tabs>
        <w:tab w:val="center" w:pos="4153"/>
        <w:tab w:val="right" w:pos="8306"/>
      </w:tabs>
    </w:pPr>
  </w:style>
  <w:style w:type="character" w:customStyle="1" w:styleId="HeaderChar">
    <w:name w:val="Header Char"/>
    <w:aliases w:val=" Char9 Char"/>
    <w:link w:val="Header"/>
    <w:rsid w:val="003A1291"/>
    <w:rPr>
      <w:rFonts w:ascii="Arial" w:hAnsi="Arial"/>
      <w:sz w:val="24"/>
      <w:szCs w:val="24"/>
    </w:rPr>
  </w:style>
  <w:style w:type="character" w:styleId="PageNumber">
    <w:name w:val="page number"/>
    <w:basedOn w:val="DefaultParagraphFont"/>
    <w:rsid w:val="007D2B1F"/>
  </w:style>
  <w:style w:type="paragraph" w:styleId="BalloonText">
    <w:name w:val="Balloon Text"/>
    <w:basedOn w:val="Normal"/>
    <w:link w:val="BalloonTextChar"/>
    <w:uiPriority w:val="99"/>
    <w:semiHidden/>
    <w:unhideWhenUsed/>
    <w:rsid w:val="00FC1D1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C1D12"/>
    <w:rPr>
      <w:rFonts w:ascii="Tahoma" w:hAnsi="Tahoma" w:cs="Tahoma"/>
      <w:sz w:val="16"/>
      <w:szCs w:val="16"/>
    </w:rPr>
  </w:style>
  <w:style w:type="paragraph" w:customStyle="1" w:styleId="CharChar1CharCharChar">
    <w:name w:val="Char Char1 Char Char Char"/>
    <w:basedOn w:val="Normal"/>
    <w:rsid w:val="00E26CE6"/>
    <w:pPr>
      <w:spacing w:after="160" w:line="240" w:lineRule="exact"/>
      <w:ind w:left="114"/>
    </w:pPr>
    <w:rPr>
      <w:rFonts w:ascii="Verdana" w:hAnsi="Verdana" w:cs="Verdana"/>
      <w:sz w:val="22"/>
      <w:szCs w:val="22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520DAA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E63D7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99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4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6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4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2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p285\Application%20Data\Microsoft\Templates\form%20template.d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F0AC10-24F2-4B1E-B2F8-BEA4E6357F16}"/>
      </w:docPartPr>
      <w:docPartBody>
        <w:p w:rsidR="00B47AD3" w:rsidRDefault="004D1C2E">
          <w:r w:rsidRPr="003F60A4">
            <w:rPr>
              <w:rStyle w:val="PlaceholderText"/>
            </w:rPr>
            <w:t>Click here to enter text.</w:t>
          </w:r>
        </w:p>
      </w:docPartBody>
    </w:docPart>
    <w:docPart>
      <w:docPartPr>
        <w:name w:val="962313F3ABC2462D9D225172693026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347C1C-50B2-4A5A-B712-7BD01D635A47}"/>
      </w:docPartPr>
      <w:docPartBody>
        <w:p w:rsidR="00B47AD3" w:rsidRDefault="004D1C2E" w:rsidP="004D1C2E">
          <w:pPr>
            <w:pStyle w:val="962313F3ABC2462D9D22517269302692"/>
          </w:pPr>
          <w:r w:rsidRPr="003F60A4">
            <w:rPr>
              <w:rStyle w:val="PlaceholderText"/>
            </w:rPr>
            <w:t>Click here to enter text.</w:t>
          </w:r>
        </w:p>
      </w:docPartBody>
    </w:docPart>
    <w:docPart>
      <w:docPartPr>
        <w:name w:val="8BF55BD4D1E944928A10E8FD97C96C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712711-8DCE-4425-A2E3-A673D46CB84A}"/>
      </w:docPartPr>
      <w:docPartBody>
        <w:p w:rsidR="00B47AD3" w:rsidRDefault="004D1C2E" w:rsidP="004D1C2E">
          <w:pPr>
            <w:pStyle w:val="8BF55BD4D1E944928A10E8FD97C96CE8"/>
          </w:pPr>
          <w:r w:rsidRPr="003F60A4">
            <w:rPr>
              <w:rStyle w:val="PlaceholderText"/>
            </w:rPr>
            <w:t>Click here to enter text.</w:t>
          </w:r>
        </w:p>
      </w:docPartBody>
    </w:docPart>
    <w:docPart>
      <w:docPartPr>
        <w:name w:val="2529E47FF4B04442A6F2A20776DDC0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49BD42-C3F4-4DAD-8C66-28C00EB19422}"/>
      </w:docPartPr>
      <w:docPartBody>
        <w:p w:rsidR="00B47AD3" w:rsidRDefault="004D1C2E" w:rsidP="004D1C2E">
          <w:pPr>
            <w:pStyle w:val="2529E47FF4B04442A6F2A20776DDC04A"/>
          </w:pPr>
          <w:r w:rsidRPr="003F60A4">
            <w:rPr>
              <w:rStyle w:val="PlaceholderText"/>
            </w:rPr>
            <w:t>Click here to enter text.</w:t>
          </w:r>
        </w:p>
      </w:docPartBody>
    </w:docPart>
    <w:docPart>
      <w:docPartPr>
        <w:name w:val="8EB7226643EA49A9832D9B46064484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11793B-152E-4462-B16F-818803563C49}"/>
      </w:docPartPr>
      <w:docPartBody>
        <w:p w:rsidR="00B47AD3" w:rsidRDefault="004D1C2E" w:rsidP="004D1C2E">
          <w:pPr>
            <w:pStyle w:val="8EB7226643EA49A9832D9B46064484C4"/>
          </w:pPr>
          <w:r w:rsidRPr="003F60A4">
            <w:rPr>
              <w:rStyle w:val="PlaceholderText"/>
            </w:rPr>
            <w:t>Click here to enter text.</w:t>
          </w:r>
        </w:p>
      </w:docPartBody>
    </w:docPart>
    <w:docPart>
      <w:docPartPr>
        <w:name w:val="5FF7B52FF5F44E3699FF8AAE9C6664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BC8CB5-38B3-46FA-84D2-26FEFF401BF7}"/>
      </w:docPartPr>
      <w:docPartBody>
        <w:p w:rsidR="00B47AD3" w:rsidRDefault="004D1C2E" w:rsidP="004D1C2E">
          <w:pPr>
            <w:pStyle w:val="5FF7B52FF5F44E3699FF8AAE9C666446"/>
          </w:pPr>
          <w:r w:rsidRPr="003F60A4">
            <w:rPr>
              <w:rStyle w:val="PlaceholderText"/>
            </w:rPr>
            <w:t>Click here to enter text.</w:t>
          </w:r>
        </w:p>
      </w:docPartBody>
    </w:docPart>
    <w:docPart>
      <w:docPartPr>
        <w:name w:val="54C2844F5CEF452582AC6AF9B64AB5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134786-AA9B-495B-9265-73FAA0D7FBFB}"/>
      </w:docPartPr>
      <w:docPartBody>
        <w:p w:rsidR="00B47AD3" w:rsidRDefault="004D1C2E" w:rsidP="004D1C2E">
          <w:pPr>
            <w:pStyle w:val="54C2844F5CEF452582AC6AF9B64AB542"/>
          </w:pPr>
          <w:r w:rsidRPr="003F60A4">
            <w:rPr>
              <w:rStyle w:val="PlaceholderText"/>
            </w:rPr>
            <w:t>Click here to enter text.</w:t>
          </w:r>
        </w:p>
      </w:docPartBody>
    </w:docPart>
    <w:docPart>
      <w:docPartPr>
        <w:name w:val="AD7FF2F4BC654EEEA79DED2276D4C7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425621-03D6-43E3-88EF-C82EAB7C643E}"/>
      </w:docPartPr>
      <w:docPartBody>
        <w:p w:rsidR="00B47AD3" w:rsidRDefault="004D1C2E" w:rsidP="004D1C2E">
          <w:pPr>
            <w:pStyle w:val="AD7FF2F4BC654EEEA79DED2276D4C791"/>
          </w:pPr>
          <w:r w:rsidRPr="003F60A4">
            <w:rPr>
              <w:rStyle w:val="PlaceholderText"/>
            </w:rPr>
            <w:t>Click here to enter text.</w:t>
          </w:r>
        </w:p>
      </w:docPartBody>
    </w:docPart>
    <w:docPart>
      <w:docPartPr>
        <w:name w:val="306E2262372042B2BB534DD3945695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6CC94C-5B74-4AAF-8FD6-AA91743D2856}"/>
      </w:docPartPr>
      <w:docPartBody>
        <w:p w:rsidR="00B47AD3" w:rsidRDefault="004D1C2E" w:rsidP="004D1C2E">
          <w:pPr>
            <w:pStyle w:val="306E2262372042B2BB534DD394569529"/>
          </w:pPr>
          <w:r w:rsidRPr="003F60A4">
            <w:rPr>
              <w:rStyle w:val="PlaceholderText"/>
            </w:rPr>
            <w:t>Click here to enter text.</w:t>
          </w:r>
        </w:p>
      </w:docPartBody>
    </w:docPart>
    <w:docPart>
      <w:docPartPr>
        <w:name w:val="7AB74B082AD34B89935F14858BB2F1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CED23C-D1FD-474C-B428-BCF09567D090}"/>
      </w:docPartPr>
      <w:docPartBody>
        <w:p w:rsidR="00B47AD3" w:rsidRDefault="004D1C2E" w:rsidP="004D1C2E">
          <w:pPr>
            <w:pStyle w:val="7AB74B082AD34B89935F14858BB2F112"/>
          </w:pPr>
          <w:r w:rsidRPr="003F60A4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B16256-FB6F-47C6-A83B-C376A2662502}"/>
      </w:docPartPr>
      <w:docPartBody>
        <w:p w:rsidR="00B47AD3" w:rsidRDefault="004D1C2E">
          <w:r w:rsidRPr="003F60A4">
            <w:rPr>
              <w:rStyle w:val="PlaceholderText"/>
            </w:rPr>
            <w:t>Click here to enter a date.</w:t>
          </w:r>
        </w:p>
      </w:docPartBody>
    </w:docPart>
    <w:docPart>
      <w:docPartPr>
        <w:name w:val="63CEBD21B5DE4C2A9DBB195D328C16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E72511-83ED-4596-8AC6-A8F0183C9D9A}"/>
      </w:docPartPr>
      <w:docPartBody>
        <w:p w:rsidR="00B47AD3" w:rsidRDefault="004D1C2E" w:rsidP="004D1C2E">
          <w:pPr>
            <w:pStyle w:val="63CEBD21B5DE4C2A9DBB195D328C16F3"/>
          </w:pPr>
          <w:r w:rsidRPr="003F60A4">
            <w:rPr>
              <w:rStyle w:val="PlaceholderText"/>
            </w:rPr>
            <w:t>Click here to enter text.</w:t>
          </w:r>
        </w:p>
      </w:docPartBody>
    </w:docPart>
    <w:docPart>
      <w:docPartPr>
        <w:name w:val="15F534C605DE4DD19DABEC289BDF8E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3F34CE-F4C0-438A-BB21-B008027E7184}"/>
      </w:docPartPr>
      <w:docPartBody>
        <w:p w:rsidR="00B47AD3" w:rsidRDefault="004D1C2E" w:rsidP="004D1C2E">
          <w:pPr>
            <w:pStyle w:val="15F534C605DE4DD19DABEC289BDF8E94"/>
          </w:pPr>
          <w:r w:rsidRPr="003F60A4">
            <w:rPr>
              <w:rStyle w:val="PlaceholderText"/>
            </w:rPr>
            <w:t>Click here to enter text.</w:t>
          </w:r>
        </w:p>
      </w:docPartBody>
    </w:docPart>
    <w:docPart>
      <w:docPartPr>
        <w:name w:val="BEAA57DE511547858C7F922C59A4E1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255D74-A21E-4D76-B6DD-E161EAA57197}"/>
      </w:docPartPr>
      <w:docPartBody>
        <w:p w:rsidR="00472294" w:rsidRDefault="00472294" w:rsidP="00472294">
          <w:pPr>
            <w:pStyle w:val="BEAA57DE511547858C7F922C59A4E111"/>
          </w:pPr>
          <w:r w:rsidRPr="003F60A4">
            <w:rPr>
              <w:rStyle w:val="PlaceholderText"/>
            </w:rPr>
            <w:t>Click here to enter text.</w:t>
          </w:r>
        </w:p>
      </w:docPartBody>
    </w:docPart>
    <w:docPart>
      <w:docPartPr>
        <w:name w:val="AE7589880A9F408E85705AB6CC1667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3EC5D1-6F4B-4431-B705-540BC1CAE81A}"/>
      </w:docPartPr>
      <w:docPartBody>
        <w:p w:rsidR="00472294" w:rsidRDefault="00472294" w:rsidP="00472294">
          <w:pPr>
            <w:pStyle w:val="AE7589880A9F408E85705AB6CC16670B"/>
          </w:pPr>
          <w:r w:rsidRPr="003F60A4">
            <w:rPr>
              <w:rStyle w:val="PlaceholderText"/>
            </w:rPr>
            <w:t>Click here to enter text.</w:t>
          </w:r>
        </w:p>
      </w:docPartBody>
    </w:docPart>
    <w:docPart>
      <w:docPartPr>
        <w:name w:val="D2E9B44F4D094BA292A9E29E2FBDF2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3BB788-CCE5-4151-82AD-70AE33AF98C2}"/>
      </w:docPartPr>
      <w:docPartBody>
        <w:p w:rsidR="00472294" w:rsidRDefault="00472294" w:rsidP="00472294">
          <w:pPr>
            <w:pStyle w:val="D2E9B44F4D094BA292A9E29E2FBDF202"/>
          </w:pPr>
          <w:r w:rsidRPr="003F60A4">
            <w:rPr>
              <w:rStyle w:val="PlaceholderText"/>
            </w:rPr>
            <w:t>Click here to enter text.</w:t>
          </w:r>
        </w:p>
      </w:docPartBody>
    </w:docPart>
    <w:docPart>
      <w:docPartPr>
        <w:name w:val="7AE92AC7C6C841C589786E1E81DD0C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6D5104-E1F7-45CE-9DBF-BBA15B0C2E37}"/>
      </w:docPartPr>
      <w:docPartBody>
        <w:p w:rsidR="00472294" w:rsidRDefault="00472294" w:rsidP="00472294">
          <w:pPr>
            <w:pStyle w:val="7AE92AC7C6C841C589786E1E81DD0C60"/>
          </w:pPr>
          <w:r w:rsidRPr="003F60A4">
            <w:rPr>
              <w:rStyle w:val="PlaceholderText"/>
            </w:rPr>
            <w:t>Click here to enter text.</w:t>
          </w:r>
        </w:p>
      </w:docPartBody>
    </w:docPart>
    <w:docPart>
      <w:docPartPr>
        <w:name w:val="C4B8392799994569ADBD455DDB1DB4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C59842-A6D9-43AC-AFFC-586669A8AC73}"/>
      </w:docPartPr>
      <w:docPartBody>
        <w:p w:rsidR="00472294" w:rsidRDefault="00472294" w:rsidP="00472294">
          <w:pPr>
            <w:pStyle w:val="C4B8392799994569ADBD455DDB1DB456"/>
          </w:pPr>
          <w:r w:rsidRPr="003F60A4">
            <w:rPr>
              <w:rStyle w:val="PlaceholderText"/>
            </w:rPr>
            <w:t>Click here to enter text.</w:t>
          </w:r>
        </w:p>
      </w:docPartBody>
    </w:docPart>
    <w:docPart>
      <w:docPartPr>
        <w:name w:val="E06CFACD08C04BF98BFE504B12C288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B47660-08BC-47CE-8B34-831E7C52472E}"/>
      </w:docPartPr>
      <w:docPartBody>
        <w:p w:rsidR="00472294" w:rsidRDefault="00472294" w:rsidP="00472294">
          <w:pPr>
            <w:pStyle w:val="E06CFACD08C04BF98BFE504B12C28898"/>
          </w:pPr>
          <w:r w:rsidRPr="003F60A4">
            <w:rPr>
              <w:rStyle w:val="PlaceholderText"/>
            </w:rPr>
            <w:t>Click here to enter text.</w:t>
          </w:r>
        </w:p>
      </w:docPartBody>
    </w:docPart>
    <w:docPart>
      <w:docPartPr>
        <w:name w:val="169AB226E9EA4F1DAA9D8BC1E0E87D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9779FE-165B-4D65-A392-D0C80ED57421}"/>
      </w:docPartPr>
      <w:docPartBody>
        <w:p w:rsidR="00472294" w:rsidRDefault="00472294" w:rsidP="00472294">
          <w:pPr>
            <w:pStyle w:val="169AB226E9EA4F1DAA9D8BC1E0E87D70"/>
          </w:pPr>
          <w:r w:rsidRPr="003F60A4">
            <w:rPr>
              <w:rStyle w:val="PlaceholderText"/>
            </w:rPr>
            <w:t>Click here to enter text.</w:t>
          </w:r>
        </w:p>
      </w:docPartBody>
    </w:docPart>
    <w:docPart>
      <w:docPartPr>
        <w:name w:val="FC7F699C435D4D079C7C9693D77DC1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44B80B-89C7-47DA-A3F6-D56662652CA3}"/>
      </w:docPartPr>
      <w:docPartBody>
        <w:p w:rsidR="00472294" w:rsidRDefault="00472294" w:rsidP="00472294">
          <w:pPr>
            <w:pStyle w:val="FC7F699C435D4D079C7C9693D77DC14B"/>
          </w:pPr>
          <w:r w:rsidRPr="003F60A4">
            <w:rPr>
              <w:rStyle w:val="PlaceholderText"/>
            </w:rPr>
            <w:t>Click here to enter text.</w:t>
          </w:r>
        </w:p>
      </w:docPartBody>
    </w:docPart>
    <w:docPart>
      <w:docPartPr>
        <w:name w:val="60D2DA7B937843509C7503E5404F89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047658-138C-4B08-8E8C-8D9DAE4BCABA}"/>
      </w:docPartPr>
      <w:docPartBody>
        <w:p w:rsidR="00472294" w:rsidRDefault="00472294" w:rsidP="00472294">
          <w:pPr>
            <w:pStyle w:val="60D2DA7B937843509C7503E5404F8926"/>
          </w:pPr>
          <w:r w:rsidRPr="003F60A4">
            <w:rPr>
              <w:rStyle w:val="PlaceholderText"/>
            </w:rPr>
            <w:t>Click here to enter text.</w:t>
          </w:r>
        </w:p>
      </w:docPartBody>
    </w:docPart>
    <w:docPart>
      <w:docPartPr>
        <w:name w:val="6F549E6E315C44D8A035C32FC5B1B2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E3491F-A01C-4978-8DDF-5D38D64BD5F1}"/>
      </w:docPartPr>
      <w:docPartBody>
        <w:p w:rsidR="00472294" w:rsidRDefault="00472294" w:rsidP="00472294">
          <w:pPr>
            <w:pStyle w:val="6F549E6E315C44D8A035C32FC5B1B2B8"/>
          </w:pPr>
          <w:r w:rsidRPr="003F60A4">
            <w:rPr>
              <w:rStyle w:val="PlaceholderText"/>
            </w:rPr>
            <w:t>Click here to enter a date.</w:t>
          </w:r>
        </w:p>
      </w:docPartBody>
    </w:docPart>
    <w:docPart>
      <w:docPartPr>
        <w:name w:val="A71890A48ED44C569FFB9C68609585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D89B74-B081-4A44-8A90-8F0C968549BA}"/>
      </w:docPartPr>
      <w:docPartBody>
        <w:p w:rsidR="00472294" w:rsidRDefault="00472294" w:rsidP="00472294">
          <w:pPr>
            <w:pStyle w:val="A71890A48ED44C569FFB9C686095856E"/>
          </w:pPr>
          <w:r w:rsidRPr="003F60A4">
            <w:rPr>
              <w:rStyle w:val="PlaceholderText"/>
            </w:rPr>
            <w:t>Click here to enter text.</w:t>
          </w:r>
        </w:p>
      </w:docPartBody>
    </w:docPart>
    <w:docPart>
      <w:docPartPr>
        <w:name w:val="F261B6A7FAFD413285AD79431C3983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BADD57-A21C-4CD2-8679-58AF90F57C34}"/>
      </w:docPartPr>
      <w:docPartBody>
        <w:p w:rsidR="00472294" w:rsidRDefault="00472294" w:rsidP="00472294">
          <w:pPr>
            <w:pStyle w:val="F261B6A7FAFD413285AD79431C39834B"/>
          </w:pPr>
          <w:r w:rsidRPr="003F60A4">
            <w:rPr>
              <w:rStyle w:val="PlaceholderText"/>
            </w:rPr>
            <w:t>Click here to enter text.</w:t>
          </w:r>
        </w:p>
      </w:docPartBody>
    </w:docPart>
    <w:docPart>
      <w:docPartPr>
        <w:name w:val="0006C0A0297C45F1AD35D5AED28397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9BAF67-5EC9-4BCA-86F6-C460EF115357}"/>
      </w:docPartPr>
      <w:docPartBody>
        <w:p w:rsidR="00472294" w:rsidRDefault="00472294" w:rsidP="00472294">
          <w:pPr>
            <w:pStyle w:val="0006C0A0297C45F1AD35D5AED283976E"/>
          </w:pPr>
          <w:r w:rsidRPr="003F60A4">
            <w:rPr>
              <w:rStyle w:val="PlaceholderText"/>
            </w:rPr>
            <w:t>Click here to enter a date.</w:t>
          </w:r>
        </w:p>
      </w:docPartBody>
    </w:docPart>
    <w:docPart>
      <w:docPartPr>
        <w:name w:val="44F5157090464AC19D42D56737E71F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E6F159-7677-4F9C-B920-10D0DD0FEB0D}"/>
      </w:docPartPr>
      <w:docPartBody>
        <w:p w:rsidR="00472294" w:rsidRDefault="00472294" w:rsidP="00472294">
          <w:pPr>
            <w:pStyle w:val="44F5157090464AC19D42D56737E71F4A"/>
          </w:pPr>
          <w:r w:rsidRPr="003F60A4">
            <w:rPr>
              <w:rStyle w:val="PlaceholderText"/>
            </w:rPr>
            <w:t>Click here to enter a date.</w:t>
          </w:r>
        </w:p>
      </w:docPartBody>
    </w:docPart>
    <w:docPart>
      <w:docPartPr>
        <w:name w:val="36B02C54B2554B4BBB52AFFEA58796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8290CB-5159-420E-B161-895BF71603CF}"/>
      </w:docPartPr>
      <w:docPartBody>
        <w:p w:rsidR="00472294" w:rsidRDefault="00472294" w:rsidP="00472294">
          <w:pPr>
            <w:pStyle w:val="36B02C54B2554B4BBB52AFFEA587969B"/>
          </w:pPr>
          <w:r w:rsidRPr="003F60A4">
            <w:rPr>
              <w:rStyle w:val="PlaceholderText"/>
            </w:rPr>
            <w:t>Click here to enter text.</w:t>
          </w:r>
        </w:p>
      </w:docPartBody>
    </w:docPart>
    <w:docPart>
      <w:docPartPr>
        <w:name w:val="9B78FCF164F841F7B3650689B4F16A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FA0917-99EB-4C13-8E0C-DD760B8E39F3}"/>
      </w:docPartPr>
      <w:docPartBody>
        <w:p w:rsidR="00472294" w:rsidRDefault="00472294" w:rsidP="00472294">
          <w:pPr>
            <w:pStyle w:val="9B78FCF164F841F7B3650689B4F16A38"/>
          </w:pPr>
          <w:r w:rsidRPr="003F60A4">
            <w:rPr>
              <w:rStyle w:val="PlaceholderText"/>
            </w:rPr>
            <w:t>Click here to enter text.</w:t>
          </w:r>
        </w:p>
      </w:docPartBody>
    </w:docPart>
    <w:docPart>
      <w:docPartPr>
        <w:name w:val="5D03BE2A27084CAAACF7DD338EAED8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D62636-BDA1-4355-A9B2-21CB3AD06A1E}"/>
      </w:docPartPr>
      <w:docPartBody>
        <w:p w:rsidR="00472294" w:rsidRDefault="00472294" w:rsidP="00472294">
          <w:pPr>
            <w:pStyle w:val="5D03BE2A27084CAAACF7DD338EAED885"/>
          </w:pPr>
          <w:r w:rsidRPr="003F60A4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C2E"/>
    <w:rsid w:val="00472294"/>
    <w:rsid w:val="004D1C2E"/>
    <w:rsid w:val="00531ECA"/>
    <w:rsid w:val="007568DD"/>
    <w:rsid w:val="008B6162"/>
    <w:rsid w:val="008E4BBB"/>
    <w:rsid w:val="00B47AD3"/>
    <w:rsid w:val="00C76DCF"/>
    <w:rsid w:val="00DD680E"/>
    <w:rsid w:val="00E93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72294"/>
    <w:rPr>
      <w:color w:val="808080"/>
    </w:rPr>
  </w:style>
  <w:style w:type="paragraph" w:customStyle="1" w:styleId="962313F3ABC2462D9D22517269302692">
    <w:name w:val="962313F3ABC2462D9D22517269302692"/>
    <w:rsid w:val="004D1C2E"/>
  </w:style>
  <w:style w:type="paragraph" w:customStyle="1" w:styleId="8BF55BD4D1E944928A10E8FD97C96CE8">
    <w:name w:val="8BF55BD4D1E944928A10E8FD97C96CE8"/>
    <w:rsid w:val="004D1C2E"/>
  </w:style>
  <w:style w:type="paragraph" w:customStyle="1" w:styleId="2529E47FF4B04442A6F2A20776DDC04A">
    <w:name w:val="2529E47FF4B04442A6F2A20776DDC04A"/>
    <w:rsid w:val="004D1C2E"/>
  </w:style>
  <w:style w:type="paragraph" w:customStyle="1" w:styleId="8EB7226643EA49A9832D9B46064484C4">
    <w:name w:val="8EB7226643EA49A9832D9B46064484C4"/>
    <w:rsid w:val="004D1C2E"/>
  </w:style>
  <w:style w:type="paragraph" w:customStyle="1" w:styleId="5FF7B52FF5F44E3699FF8AAE9C666446">
    <w:name w:val="5FF7B52FF5F44E3699FF8AAE9C666446"/>
    <w:rsid w:val="004D1C2E"/>
  </w:style>
  <w:style w:type="paragraph" w:customStyle="1" w:styleId="54C2844F5CEF452582AC6AF9B64AB542">
    <w:name w:val="54C2844F5CEF452582AC6AF9B64AB542"/>
    <w:rsid w:val="004D1C2E"/>
  </w:style>
  <w:style w:type="paragraph" w:customStyle="1" w:styleId="AD7FF2F4BC654EEEA79DED2276D4C791">
    <w:name w:val="AD7FF2F4BC654EEEA79DED2276D4C791"/>
    <w:rsid w:val="004D1C2E"/>
  </w:style>
  <w:style w:type="paragraph" w:customStyle="1" w:styleId="306E2262372042B2BB534DD394569529">
    <w:name w:val="306E2262372042B2BB534DD394569529"/>
    <w:rsid w:val="004D1C2E"/>
  </w:style>
  <w:style w:type="paragraph" w:customStyle="1" w:styleId="7AB74B082AD34B89935F14858BB2F112">
    <w:name w:val="7AB74B082AD34B89935F14858BB2F112"/>
    <w:rsid w:val="004D1C2E"/>
  </w:style>
  <w:style w:type="paragraph" w:customStyle="1" w:styleId="63CEBD21B5DE4C2A9DBB195D328C16F3">
    <w:name w:val="63CEBD21B5DE4C2A9DBB195D328C16F3"/>
    <w:rsid w:val="004D1C2E"/>
  </w:style>
  <w:style w:type="paragraph" w:customStyle="1" w:styleId="15F534C605DE4DD19DABEC289BDF8E94">
    <w:name w:val="15F534C605DE4DD19DABEC289BDF8E94"/>
    <w:rsid w:val="004D1C2E"/>
  </w:style>
  <w:style w:type="paragraph" w:customStyle="1" w:styleId="BEAA57DE511547858C7F922C59A4E111">
    <w:name w:val="BEAA57DE511547858C7F922C59A4E111"/>
    <w:rsid w:val="0047229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E7589880A9F408E85705AB6CC16670B">
    <w:name w:val="AE7589880A9F408E85705AB6CC16670B"/>
    <w:rsid w:val="0047229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2E9B44F4D094BA292A9E29E2FBDF202">
    <w:name w:val="D2E9B44F4D094BA292A9E29E2FBDF202"/>
    <w:rsid w:val="0047229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AE92AC7C6C841C589786E1E81DD0C60">
    <w:name w:val="7AE92AC7C6C841C589786E1E81DD0C60"/>
    <w:rsid w:val="0047229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4B8392799994569ADBD455DDB1DB456">
    <w:name w:val="C4B8392799994569ADBD455DDB1DB456"/>
    <w:rsid w:val="0047229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06CFACD08C04BF98BFE504B12C28898">
    <w:name w:val="E06CFACD08C04BF98BFE504B12C28898"/>
    <w:rsid w:val="0047229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69AB226E9EA4F1DAA9D8BC1E0E87D70">
    <w:name w:val="169AB226E9EA4F1DAA9D8BC1E0E87D70"/>
    <w:rsid w:val="0047229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C7F699C435D4D079C7C9693D77DC14B">
    <w:name w:val="FC7F699C435D4D079C7C9693D77DC14B"/>
    <w:rsid w:val="0047229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0D2DA7B937843509C7503E5404F8926">
    <w:name w:val="60D2DA7B937843509C7503E5404F8926"/>
    <w:rsid w:val="0047229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F549E6E315C44D8A035C32FC5B1B2B8">
    <w:name w:val="6F549E6E315C44D8A035C32FC5B1B2B8"/>
    <w:rsid w:val="0047229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71890A48ED44C569FFB9C686095856E">
    <w:name w:val="A71890A48ED44C569FFB9C686095856E"/>
    <w:rsid w:val="0047229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261B6A7FAFD413285AD79431C39834B">
    <w:name w:val="F261B6A7FAFD413285AD79431C39834B"/>
    <w:rsid w:val="0047229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006C0A0297C45F1AD35D5AED283976E">
    <w:name w:val="0006C0A0297C45F1AD35D5AED283976E"/>
    <w:rsid w:val="0047229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4F5157090464AC19D42D56737E71F4A">
    <w:name w:val="44F5157090464AC19D42D56737E71F4A"/>
    <w:rsid w:val="0047229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6B02C54B2554B4BBB52AFFEA587969B">
    <w:name w:val="36B02C54B2554B4BBB52AFFEA587969B"/>
    <w:rsid w:val="0047229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B78FCF164F841F7B3650689B4F16A38">
    <w:name w:val="9B78FCF164F841F7B3650689B4F16A38"/>
    <w:rsid w:val="0047229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D03BE2A27084CAAACF7DD338EAED885">
    <w:name w:val="5D03BE2A27084CAAACF7DD338EAED885"/>
    <w:rsid w:val="00472294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0882D285008B449534F1CC8720F8A5" ma:contentTypeVersion="28" ma:contentTypeDescription="Create a new document." ma:contentTypeScope="" ma:versionID="dda0eacd105698d4a4303d8f1e61881b">
  <xsd:schema xmlns:xsd="http://www.w3.org/2001/XMLSchema" xmlns:xs="http://www.w3.org/2001/XMLSchema" xmlns:p="http://schemas.microsoft.com/office/2006/metadata/properties" xmlns:ns2="7f7c714c-a929-4ba2-820d-d24d9401169e" xmlns:ns3="9e8feb4a-2e94-44b3-a528-01d62593f1ac" xmlns:ns4="88cc1ac3-d661-4513-9676-173c55b04fe2" targetNamespace="http://schemas.microsoft.com/office/2006/metadata/properties" ma:root="true" ma:fieldsID="93627ff29bafed540ef215d095a6f759" ns2:_="" ns3:_="" ns4:_="">
    <xsd:import namespace="7f7c714c-a929-4ba2-820d-d24d9401169e"/>
    <xsd:import namespace="9e8feb4a-2e94-44b3-a528-01d62593f1ac"/>
    <xsd:import namespace="88cc1ac3-d661-4513-9676-173c55b04f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DocumentTyp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Location" minOccurs="0"/>
                <xsd:element ref="ns2:Status" minOccurs="0"/>
                <xsd:element ref="ns2:MediaServiceSearchProperties" minOccurs="0"/>
                <xsd:element ref="ns2:VersionNo_x002e_" minOccurs="0"/>
                <xsd:element ref="ns2:ResponsibleTeam" minOccurs="0"/>
                <xsd:element ref="ns2:Originaldate" minOccurs="0"/>
                <xsd:element ref="ns2:Daterevised" minOccurs="0"/>
                <xsd:element ref="ns2:Library" minOccurs="0"/>
                <xsd:element ref="ns2:Responsibleteam0" minOccurs="0"/>
                <xsd:element ref="ns2:Comment" minOccurs="0"/>
                <xsd:element ref="ns2:Futurereview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7c714c-a929-4ba2-820d-d24d940116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DocumentType" ma:index="18" nillable="true" ma:displayName="Document Type" ma:format="Dropdown" ma:internalName="DocumentType">
      <xsd:simpleType>
        <xsd:restriction base="dms:Text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2976cec-d0ce-485f-bc4a-34973482e7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  <xsd:element name="Status" ma:index="26" nillable="true" ma:displayName="Status" ma:internalName="Status">
      <xsd:simpleType>
        <xsd:restriction base="dms:Text">
          <xsd:maxLength value="255"/>
        </xsd:restrict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VersionNo_x002e_" ma:index="28" nillable="true" ma:displayName="Version No." ma:description="Document version number to be recorded " ma:format="Dropdown" ma:internalName="VersionNo_x002e_">
      <xsd:simpleType>
        <xsd:restriction base="dms:Text">
          <xsd:maxLength value="255"/>
        </xsd:restriction>
      </xsd:simpleType>
    </xsd:element>
    <xsd:element name="ResponsibleTeam" ma:index="29" nillable="true" ma:displayName="Responsibility" ma:description="Team or person with responsibility for updating publication" ma:format="Dropdown" ma:list="UserInfo" ma:SharePointGroup="0" ma:internalName="ResponsibleTeam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Originaldate" ma:index="30" nillable="true" ma:displayName="Original date" ma:description="Original publication date" ma:format="DateOnly" ma:internalName="Originaldate">
      <xsd:simpleType>
        <xsd:restriction base="dms:DateTime"/>
      </xsd:simpleType>
    </xsd:element>
    <xsd:element name="Daterevised" ma:index="31" nillable="true" ma:displayName="Reviewed Date" ma:description="Date publication updated" ma:format="DateOnly" ma:internalName="Daterevised">
      <xsd:simpleType>
        <xsd:restriction base="dms:DateTime"/>
      </xsd:simpleType>
    </xsd:element>
    <xsd:element name="Library" ma:index="32" nillable="true" ma:displayName="Library" ma:description="Type of Library publication/document found in" ma:format="Dropdown" ma:internalName="Library">
      <xsd:simpleType>
        <xsd:restriction base="dms:Text">
          <xsd:maxLength value="255"/>
        </xsd:restriction>
      </xsd:simpleType>
    </xsd:element>
    <xsd:element name="Responsibleteam0" ma:index="33" nillable="true" ma:displayName="Responsible team" ma:format="Dropdown" ma:internalName="Responsibleteam0">
      <xsd:simpleType>
        <xsd:restriction base="dms:Note"/>
      </xsd:simpleType>
    </xsd:element>
    <xsd:element name="Comment" ma:index="34" nillable="true" ma:displayName="Comment" ma:format="Dropdown" ma:internalName="Comment">
      <xsd:simpleType>
        <xsd:restriction base="dms:Note">
          <xsd:maxLength value="255"/>
        </xsd:restriction>
      </xsd:simpleType>
    </xsd:element>
    <xsd:element name="Futurereviewdate" ma:index="35" nillable="true" ma:displayName="Future review date" ma:format="Dropdown" ma:internalName="Futurereviewdat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8feb4a-2e94-44b3-a528-01d62593f1a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cc1ac3-d661-4513-9676-173c55b04fe2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82c74ed-626c-4d89-8498-f621f8e93123}" ma:internalName="TaxCatchAll" ma:showField="CatchAllData" ma:web="9e8feb4a-2e94-44b3-a528-01d62593f1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sponsibleTeam xmlns="7f7c714c-a929-4ba2-820d-d24d9401169e">
      <UserInfo>
        <DisplayName/>
        <AccountId xsi:nil="true"/>
        <AccountType/>
      </UserInfo>
    </ResponsibleTeam>
    <Daterevised xmlns="7f7c714c-a929-4ba2-820d-d24d9401169e" xsi:nil="true"/>
    <VersionNo_x002e_ xmlns="7f7c714c-a929-4ba2-820d-d24d9401169e" xsi:nil="true"/>
    <Status xmlns="7f7c714c-a929-4ba2-820d-d24d9401169e" xsi:nil="true"/>
    <Comment xmlns="7f7c714c-a929-4ba2-820d-d24d9401169e" xsi:nil="true"/>
    <TaxCatchAll xmlns="88cc1ac3-d661-4513-9676-173c55b04fe2" xsi:nil="true"/>
    <lcf76f155ced4ddcb4097134ff3c332f xmlns="7f7c714c-a929-4ba2-820d-d24d9401169e">
      <Terms xmlns="http://schemas.microsoft.com/office/infopath/2007/PartnerControls"/>
    </lcf76f155ced4ddcb4097134ff3c332f>
    <DocumentType xmlns="7f7c714c-a929-4ba2-820d-d24d9401169e" xsi:nil="true"/>
    <Futurereviewdate xmlns="7f7c714c-a929-4ba2-820d-d24d9401169e" xsi:nil="true"/>
    <Originaldate xmlns="7f7c714c-a929-4ba2-820d-d24d9401169e" xsi:nil="true"/>
    <Library xmlns="7f7c714c-a929-4ba2-820d-d24d9401169e" xsi:nil="true"/>
    <Responsibleteam0 xmlns="7f7c714c-a929-4ba2-820d-d24d9401169e" xsi:nil="true"/>
  </documentManagement>
</p:properties>
</file>

<file path=customXml/itemProps1.xml><?xml version="1.0" encoding="utf-8"?>
<ds:datastoreItem xmlns:ds="http://schemas.openxmlformats.org/officeDocument/2006/customXml" ds:itemID="{1501ABC5-CBEF-4000-93E5-D81C1603325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6EEF4D1-85D8-4845-A7D1-70036A0DEDD3}"/>
</file>

<file path=customXml/itemProps3.xml><?xml version="1.0" encoding="utf-8"?>
<ds:datastoreItem xmlns:ds="http://schemas.openxmlformats.org/officeDocument/2006/customXml" ds:itemID="{17DDB64E-2FC8-4D3A-9832-EBD1C76A360E}"/>
</file>

<file path=customXml/itemProps4.xml><?xml version="1.0" encoding="utf-8"?>
<ds:datastoreItem xmlns:ds="http://schemas.openxmlformats.org/officeDocument/2006/customXml" ds:itemID="{A51C1EEA-8CE5-4595-8AE4-F44C26B01084}"/>
</file>

<file path=docMetadata/LabelInfo.xml><?xml version="1.0" encoding="utf-8"?>
<clbl:labelList xmlns:clbl="http://schemas.microsoft.com/office/2020/mipLabelMetadata">
  <clbl:label id="{8fd7c08e-9c24-436d-a6ad-a8ecb8394d49}" enabled="1" method="Standard" siteId="{6e5a37bb-a961-4e4f-baae-2798a2245f3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form template</Template>
  <TotalTime>1</TotalTime>
  <Pages>2</Pages>
  <Words>380</Words>
  <Characters>1829</Characters>
  <Application>Microsoft Office Word</Application>
  <DocSecurity>4</DocSecurity>
  <Lines>127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Nottinghamshire County Council</Company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Alison Parker</dc:creator>
  <cp:keywords/>
  <cp:lastModifiedBy>Helen Manser</cp:lastModifiedBy>
  <cp:revision>2</cp:revision>
  <cp:lastPrinted>2013-11-07T08:37:00Z</cp:lastPrinted>
  <dcterms:created xsi:type="dcterms:W3CDTF">2025-10-24T12:09:00Z</dcterms:created>
  <dcterms:modified xsi:type="dcterms:W3CDTF">2025-10-24T12:09:00Z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0x010100260882D285008B449534F1CC8720F8A5</vt:lpwstr>
  </property>
</Properties>
</file>