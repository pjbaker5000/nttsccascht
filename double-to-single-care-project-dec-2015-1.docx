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9" w:type="dxa"/>
        <w:tblInd w:w="-142" w:type="dxa"/>
        <w:tblLook w:val="01E0" w:firstRow="1" w:lastRow="1" w:firstColumn="1" w:lastColumn="1" w:noHBand="0" w:noVBand="0"/>
      </w:tblPr>
      <w:tblGrid>
        <w:gridCol w:w="5400"/>
        <w:gridCol w:w="2216"/>
        <w:gridCol w:w="2873"/>
      </w:tblGrid>
      <w:tr w:rsidR="00E26CE6" w:rsidRPr="001C5E7C" w14:paraId="398FF9D9" w14:textId="77777777" w:rsidTr="000A002D">
        <w:trPr>
          <w:trHeight w:val="574"/>
        </w:trPr>
        <w:tc>
          <w:tcPr>
            <w:tcW w:w="5400" w:type="dxa"/>
            <w:shd w:val="clear" w:color="auto" w:fill="auto"/>
          </w:tcPr>
          <w:p w14:paraId="398FF9D5" w14:textId="77777777" w:rsidR="00E26CE6" w:rsidRPr="001C5E7C" w:rsidRDefault="002C4A13" w:rsidP="00C56745">
            <w:pPr>
              <w:tabs>
                <w:tab w:val="left" w:pos="3780"/>
              </w:tabs>
              <w:ind w:right="-1414"/>
              <w:rPr>
                <w:b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98FFA8E" wp14:editId="398FFA8F">
                  <wp:extent cx="1731818" cy="290499"/>
                  <wp:effectExtent l="0" t="0" r="1905" b="0"/>
                  <wp:docPr id="1" name="Picture 1" descr="NCC-l-head-cmy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CC-l-head-cmy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711" cy="300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6" w:type="dxa"/>
            <w:shd w:val="clear" w:color="auto" w:fill="auto"/>
          </w:tcPr>
          <w:p w14:paraId="398FF9D6" w14:textId="77777777" w:rsidR="00E26CE6" w:rsidRPr="001C5E7C" w:rsidRDefault="002C4A13" w:rsidP="00C56745">
            <w:pPr>
              <w:tabs>
                <w:tab w:val="left" w:pos="3780"/>
              </w:tabs>
              <w:ind w:right="-196"/>
              <w:jc w:val="center"/>
              <w:rPr>
                <w:b/>
                <w:u w:val="single"/>
              </w:rPr>
            </w:pPr>
            <w:r w:rsidRPr="007F5CCC">
              <w:rPr>
                <w:rFonts w:ascii="Times New Roman" w:hAnsi="Times New Roman"/>
                <w:b/>
                <w:noProof/>
              </w:rPr>
              <w:drawing>
                <wp:inline distT="0" distB="0" distL="0" distR="0" wp14:anchorId="398FFA90" wp14:editId="398FFA91">
                  <wp:extent cx="484910" cy="335706"/>
                  <wp:effectExtent l="0" t="0" r="0" b="7620"/>
                  <wp:docPr id="2" name="Picture 2" descr="I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395" cy="337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3" w:type="dxa"/>
            <w:shd w:val="clear" w:color="auto" w:fill="auto"/>
          </w:tcPr>
          <w:p w14:paraId="398FF9D7" w14:textId="77777777" w:rsidR="00EB0995" w:rsidRDefault="00EB0995" w:rsidP="00C56745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 w:rsidRPr="00EB0995">
              <w:rPr>
                <w:rFonts w:cs="Arial"/>
                <w:b/>
                <w:sz w:val="22"/>
                <w:szCs w:val="22"/>
              </w:rPr>
              <w:t xml:space="preserve">D2S/1   </w:t>
            </w:r>
          </w:p>
          <w:p w14:paraId="398FF9D8" w14:textId="77777777" w:rsidR="00E26CE6" w:rsidRPr="000A002D" w:rsidRDefault="00EB0995" w:rsidP="000A002D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 w:rsidRPr="00EB0995">
              <w:rPr>
                <w:rFonts w:cs="Arial"/>
                <w:b/>
                <w:sz w:val="22"/>
                <w:szCs w:val="22"/>
              </w:rPr>
              <w:t>December 201</w:t>
            </w:r>
            <w:r w:rsidR="000A002D">
              <w:rPr>
                <w:rFonts w:cs="Arial"/>
                <w:b/>
                <w:sz w:val="22"/>
                <w:szCs w:val="22"/>
              </w:rPr>
              <w:t>5</w:t>
            </w:r>
          </w:p>
        </w:tc>
      </w:tr>
    </w:tbl>
    <w:p w14:paraId="398FF9DA" w14:textId="77777777" w:rsidR="00532497" w:rsidRPr="00570257" w:rsidRDefault="00532497">
      <w:pPr>
        <w:rPr>
          <w:b/>
          <w:sz w:val="12"/>
          <w:szCs w:val="12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0"/>
      </w:tblGrid>
      <w:tr w:rsidR="00BE66B9" w14:paraId="398FF9DD" w14:textId="77777777" w:rsidTr="00927406">
        <w:trPr>
          <w:trHeight w:val="496"/>
        </w:trPr>
        <w:tc>
          <w:tcPr>
            <w:tcW w:w="10490" w:type="dxa"/>
            <w:shd w:val="clear" w:color="auto" w:fill="000000"/>
            <w:vAlign w:val="center"/>
          </w:tcPr>
          <w:p w14:paraId="398FF9DB" w14:textId="77777777" w:rsidR="00EB0995" w:rsidRPr="00EB0995" w:rsidRDefault="00EB0995" w:rsidP="00EB0995">
            <w:pPr>
              <w:jc w:val="center"/>
              <w:rPr>
                <w:b/>
                <w:color w:val="FFFFFF"/>
                <w:sz w:val="28"/>
                <w:szCs w:val="28"/>
                <w:lang w:val="en-US"/>
              </w:rPr>
            </w:pPr>
            <w:r w:rsidRPr="00EB0995">
              <w:rPr>
                <w:b/>
                <w:color w:val="FFFFFF"/>
                <w:sz w:val="28"/>
                <w:szCs w:val="28"/>
                <w:lang w:val="en-US"/>
              </w:rPr>
              <w:t>NOTTINGHAMSHIRE COUNTY COUNCIL</w:t>
            </w:r>
            <w:r w:rsidRPr="00EB0995">
              <w:rPr>
                <w:b/>
                <w:color w:val="FFFFFF"/>
                <w:sz w:val="28"/>
                <w:szCs w:val="28"/>
                <w:lang w:val="en-US"/>
              </w:rPr>
              <w:tab/>
            </w:r>
          </w:p>
          <w:p w14:paraId="398FF9DC" w14:textId="77777777" w:rsidR="00BE66B9" w:rsidRPr="00C56745" w:rsidRDefault="00EB0995" w:rsidP="00EB0995">
            <w:pPr>
              <w:jc w:val="center"/>
              <w:rPr>
                <w:b/>
                <w:color w:val="FFFFFF"/>
                <w:sz w:val="28"/>
                <w:szCs w:val="28"/>
              </w:rPr>
            </w:pPr>
            <w:r w:rsidRPr="00EB0995">
              <w:rPr>
                <w:b/>
                <w:color w:val="FFFFFF"/>
                <w:sz w:val="28"/>
                <w:szCs w:val="28"/>
                <w:lang w:val="en-US"/>
              </w:rPr>
              <w:t>DOUBLE TO SINGLE CARE PROJECT ORDER FORM</w:t>
            </w:r>
          </w:p>
        </w:tc>
      </w:tr>
    </w:tbl>
    <w:p w14:paraId="398FF9DE" w14:textId="77777777" w:rsidR="00BE66B9" w:rsidRPr="00570257" w:rsidRDefault="00BE66B9">
      <w:pPr>
        <w:rPr>
          <w:sz w:val="12"/>
          <w:szCs w:val="12"/>
        </w:rPr>
      </w:pPr>
    </w:p>
    <w:tbl>
      <w:tblPr>
        <w:tblStyle w:val="TableGrid"/>
        <w:tblW w:w="10485" w:type="dxa"/>
        <w:tblInd w:w="-1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10485"/>
      </w:tblGrid>
      <w:tr w:rsidR="007E7A84" w:rsidRPr="007E7A84" w14:paraId="398FF9E0" w14:textId="77777777" w:rsidTr="00B57BA7">
        <w:trPr>
          <w:trHeight w:val="649"/>
        </w:trPr>
        <w:tc>
          <w:tcPr>
            <w:tcW w:w="10485" w:type="dxa"/>
            <w:shd w:val="clear" w:color="auto" w:fill="E7E6E6" w:themeFill="background2"/>
            <w:vAlign w:val="center"/>
          </w:tcPr>
          <w:p w14:paraId="398FF9DF" w14:textId="77777777" w:rsidR="007E7A84" w:rsidRPr="007E7A84" w:rsidRDefault="007E7A84" w:rsidP="001D21E8">
            <w:pPr>
              <w:jc w:val="center"/>
              <w:rPr>
                <w:rFonts w:cs="Arial"/>
              </w:rPr>
            </w:pPr>
            <w:r w:rsidRPr="001D21E8">
              <w:rPr>
                <w:rFonts w:cs="Arial"/>
                <w:b/>
              </w:rPr>
              <w:t xml:space="preserve">The form is </w:t>
            </w:r>
            <w:r w:rsidRPr="001D21E8">
              <w:rPr>
                <w:rFonts w:cs="Arial"/>
                <w:b/>
                <w:u w:val="single"/>
              </w:rPr>
              <w:t>only to be used</w:t>
            </w:r>
            <w:r w:rsidRPr="001D21E8">
              <w:rPr>
                <w:rFonts w:cs="Arial"/>
                <w:b/>
              </w:rPr>
              <w:t xml:space="preserve"> for gantry hoists, ceiling tracks, 4 way glides, ETAC satin sheets,</w:t>
            </w:r>
            <w:r w:rsidR="001D21E8">
              <w:rPr>
                <w:rFonts w:cs="Arial"/>
                <w:b/>
              </w:rPr>
              <w:t xml:space="preserve"> </w:t>
            </w:r>
            <w:r w:rsidRPr="001D21E8">
              <w:rPr>
                <w:rFonts w:cs="Arial"/>
                <w:b/>
              </w:rPr>
              <w:t>body support wedge, and molift raiser for the double to single care project</w:t>
            </w:r>
          </w:p>
        </w:tc>
      </w:tr>
    </w:tbl>
    <w:p w14:paraId="398FF9E1" w14:textId="77777777" w:rsidR="007E7A84" w:rsidRPr="00570257" w:rsidRDefault="007E7A84" w:rsidP="00927406">
      <w:pPr>
        <w:ind w:left="-142"/>
        <w:rPr>
          <w:sz w:val="12"/>
          <w:szCs w:val="12"/>
        </w:rPr>
      </w:pPr>
    </w:p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2836"/>
        <w:gridCol w:w="425"/>
        <w:gridCol w:w="3118"/>
        <w:gridCol w:w="1560"/>
        <w:gridCol w:w="227"/>
        <w:gridCol w:w="1048"/>
        <w:gridCol w:w="236"/>
        <w:gridCol w:w="1040"/>
      </w:tblGrid>
      <w:tr w:rsidR="00151B48" w:rsidRPr="007E7A84" w14:paraId="398FF9E4" w14:textId="77777777" w:rsidTr="00B57BA7">
        <w:trPr>
          <w:trHeight w:val="397"/>
        </w:trPr>
        <w:tc>
          <w:tcPr>
            <w:tcW w:w="10490" w:type="dxa"/>
            <w:gridSpan w:val="8"/>
            <w:shd w:val="clear" w:color="auto" w:fill="F2F2F2" w:themeFill="background1" w:themeFillShade="F2"/>
            <w:vAlign w:val="center"/>
          </w:tcPr>
          <w:p w14:paraId="398FF9E2" w14:textId="77777777" w:rsidR="00151B48" w:rsidRPr="007E7A84" w:rsidRDefault="00151B48" w:rsidP="000A002D">
            <w:pPr>
              <w:tabs>
                <w:tab w:val="left" w:pos="6175"/>
              </w:tabs>
              <w:jc w:val="center"/>
              <w:rPr>
                <w:rFonts w:cs="Arial"/>
                <w:b/>
                <w:sz w:val="22"/>
                <w:szCs w:val="22"/>
              </w:rPr>
            </w:pPr>
            <w:r w:rsidRPr="007E7A84">
              <w:rPr>
                <w:rFonts w:cs="Arial"/>
                <w:b/>
                <w:sz w:val="22"/>
                <w:szCs w:val="22"/>
              </w:rPr>
              <w:t>NOTTINGHAMSHIRE AND NOTTINGHAM CITY ICES</w:t>
            </w:r>
          </w:p>
          <w:p w14:paraId="398FF9E3" w14:textId="77777777" w:rsidR="00151B48" w:rsidRDefault="00151B48" w:rsidP="000A002D">
            <w:pPr>
              <w:jc w:val="center"/>
              <w:rPr>
                <w:sz w:val="22"/>
                <w:szCs w:val="22"/>
              </w:rPr>
            </w:pPr>
            <w:r w:rsidRPr="007E7A84">
              <w:rPr>
                <w:rFonts w:cs="Arial"/>
                <w:b/>
                <w:sz w:val="22"/>
                <w:szCs w:val="22"/>
              </w:rPr>
              <w:t>NON STANDARD SPECIAL EQUIPMENT REQUISITION</w:t>
            </w:r>
          </w:p>
        </w:tc>
      </w:tr>
      <w:tr w:rsidR="00151B48" w:rsidRPr="007E7A84" w14:paraId="398FF9E7" w14:textId="77777777" w:rsidTr="00570257">
        <w:trPr>
          <w:trHeight w:val="340"/>
        </w:trPr>
        <w:tc>
          <w:tcPr>
            <w:tcW w:w="2836" w:type="dxa"/>
            <w:vAlign w:val="center"/>
          </w:tcPr>
          <w:p w14:paraId="398FF9E5" w14:textId="77777777" w:rsidR="00151B48" w:rsidRPr="00290181" w:rsidRDefault="00151B48" w:rsidP="000A002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BRC booking reference:</w:t>
            </w:r>
          </w:p>
        </w:tc>
        <w:sdt>
          <w:sdtPr>
            <w:rPr>
              <w:rStyle w:val="Invisiblefont11"/>
            </w:rPr>
            <w:id w:val="2087640208"/>
            <w:placeholder>
              <w:docPart w:val="9FAB91DC1E6B431B8B0C5B377940FC53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654" w:type="dxa"/>
                <w:gridSpan w:val="7"/>
                <w:vAlign w:val="center"/>
              </w:tcPr>
              <w:p w14:paraId="398FF9E6" w14:textId="77777777" w:rsidR="00151B48" w:rsidRDefault="001D21E8" w:rsidP="000A002D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7E7A84" w:rsidRPr="007E7A84" w14:paraId="398FF9EA" w14:textId="77777777" w:rsidTr="00570257">
        <w:trPr>
          <w:trHeight w:val="340"/>
        </w:trPr>
        <w:tc>
          <w:tcPr>
            <w:tcW w:w="2836" w:type="dxa"/>
            <w:vAlign w:val="center"/>
          </w:tcPr>
          <w:p w14:paraId="398FF9E8" w14:textId="77777777" w:rsidR="007E7A84" w:rsidRPr="00290181" w:rsidRDefault="007E7A84" w:rsidP="000A002D">
            <w:pPr>
              <w:rPr>
                <w:b/>
                <w:sz w:val="22"/>
                <w:szCs w:val="22"/>
              </w:rPr>
            </w:pPr>
            <w:r w:rsidRPr="00290181">
              <w:rPr>
                <w:b/>
                <w:sz w:val="22"/>
                <w:szCs w:val="22"/>
              </w:rPr>
              <w:t>Referral for:</w:t>
            </w:r>
          </w:p>
        </w:tc>
        <w:tc>
          <w:tcPr>
            <w:tcW w:w="7654" w:type="dxa"/>
            <w:gridSpan w:val="7"/>
            <w:vAlign w:val="center"/>
          </w:tcPr>
          <w:p w14:paraId="398FF9E9" w14:textId="77777777" w:rsidR="007E7A84" w:rsidRPr="007E7A84" w:rsidRDefault="007E7A84" w:rsidP="008330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Delivery </w:t>
            </w:r>
            <w:sdt>
              <w:sdtPr>
                <w:rPr>
                  <w:sz w:val="22"/>
                  <w:szCs w:val="22"/>
                </w:rPr>
                <w:id w:val="-800002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79B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Collection </w:t>
            </w:r>
            <w:sdt>
              <w:sdtPr>
                <w:rPr>
                  <w:sz w:val="22"/>
                  <w:szCs w:val="22"/>
                </w:rPr>
                <w:id w:val="-948699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0A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Information </w:t>
            </w:r>
            <w:sdt>
              <w:sdtPr>
                <w:rPr>
                  <w:sz w:val="22"/>
                  <w:szCs w:val="22"/>
                </w:rPr>
                <w:id w:val="1978026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0A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7E7A84" w:rsidRPr="007E7A84" w14:paraId="398FF9ED" w14:textId="77777777" w:rsidTr="00570257">
        <w:trPr>
          <w:trHeight w:val="340"/>
        </w:trPr>
        <w:tc>
          <w:tcPr>
            <w:tcW w:w="2836" w:type="dxa"/>
            <w:vAlign w:val="center"/>
          </w:tcPr>
          <w:p w14:paraId="398FF9EB" w14:textId="77777777" w:rsidR="007E7A84" w:rsidRPr="00290181" w:rsidRDefault="007E7A84" w:rsidP="000A002D">
            <w:pPr>
              <w:rPr>
                <w:b/>
                <w:sz w:val="22"/>
                <w:szCs w:val="22"/>
              </w:rPr>
            </w:pPr>
            <w:r w:rsidRPr="00290181">
              <w:rPr>
                <w:b/>
                <w:sz w:val="22"/>
                <w:szCs w:val="22"/>
              </w:rPr>
              <w:t>Client code:</w:t>
            </w:r>
          </w:p>
        </w:tc>
        <w:tc>
          <w:tcPr>
            <w:tcW w:w="7654" w:type="dxa"/>
            <w:gridSpan w:val="7"/>
            <w:vAlign w:val="center"/>
          </w:tcPr>
          <w:p w14:paraId="398FF9EC" w14:textId="77777777" w:rsidR="007E7A84" w:rsidRPr="007E7A84" w:rsidRDefault="007E7A84" w:rsidP="008330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 </w:t>
            </w:r>
            <w:sdt>
              <w:sdtPr>
                <w:rPr>
                  <w:sz w:val="22"/>
                  <w:szCs w:val="22"/>
                </w:rPr>
                <w:id w:val="-886027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0A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AD </w:t>
            </w:r>
            <w:sdt>
              <w:sdtPr>
                <w:rPr>
                  <w:sz w:val="22"/>
                  <w:szCs w:val="22"/>
                </w:rPr>
                <w:id w:val="360019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0A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CH </w:t>
            </w:r>
            <w:sdt>
              <w:sdtPr>
                <w:rPr>
                  <w:sz w:val="22"/>
                  <w:szCs w:val="22"/>
                </w:rPr>
                <w:id w:val="-8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0A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7E7A84" w:rsidRPr="007E7A84" w14:paraId="398FF9F0" w14:textId="77777777" w:rsidTr="00570257">
        <w:trPr>
          <w:trHeight w:val="340"/>
        </w:trPr>
        <w:tc>
          <w:tcPr>
            <w:tcW w:w="2836" w:type="dxa"/>
            <w:vAlign w:val="center"/>
          </w:tcPr>
          <w:p w14:paraId="398FF9EE" w14:textId="77777777" w:rsidR="007E7A84" w:rsidRPr="00290181" w:rsidRDefault="00290181" w:rsidP="000A002D">
            <w:pPr>
              <w:rPr>
                <w:b/>
                <w:sz w:val="22"/>
                <w:szCs w:val="22"/>
              </w:rPr>
            </w:pPr>
            <w:r w:rsidRPr="00290181">
              <w:rPr>
                <w:b/>
                <w:sz w:val="22"/>
                <w:szCs w:val="22"/>
              </w:rPr>
              <w:t>Gender:</w:t>
            </w:r>
          </w:p>
        </w:tc>
        <w:tc>
          <w:tcPr>
            <w:tcW w:w="7654" w:type="dxa"/>
            <w:gridSpan w:val="7"/>
            <w:vAlign w:val="center"/>
          </w:tcPr>
          <w:p w14:paraId="398FF9EF" w14:textId="77777777" w:rsidR="007E7A84" w:rsidRPr="007E7A84" w:rsidRDefault="00290181" w:rsidP="008330A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Male </w:t>
            </w:r>
            <w:sdt>
              <w:sdtPr>
                <w:rPr>
                  <w:sz w:val="22"/>
                  <w:szCs w:val="22"/>
                </w:rPr>
                <w:id w:val="-121820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0A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Female </w:t>
            </w:r>
            <w:sdt>
              <w:sdtPr>
                <w:rPr>
                  <w:sz w:val="22"/>
                  <w:szCs w:val="22"/>
                </w:rPr>
                <w:id w:val="-16847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30A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90181" w:rsidRPr="007E7A84" w14:paraId="398FF9F3" w14:textId="77777777" w:rsidTr="00570257">
        <w:trPr>
          <w:trHeight w:val="340"/>
        </w:trPr>
        <w:tc>
          <w:tcPr>
            <w:tcW w:w="2836" w:type="dxa"/>
            <w:vAlign w:val="center"/>
          </w:tcPr>
          <w:p w14:paraId="398FF9F1" w14:textId="77777777" w:rsidR="00290181" w:rsidRPr="00290181" w:rsidRDefault="00290181" w:rsidP="000A002D">
            <w:pPr>
              <w:rPr>
                <w:b/>
                <w:sz w:val="22"/>
                <w:szCs w:val="22"/>
              </w:rPr>
            </w:pPr>
            <w:r w:rsidRPr="00290181">
              <w:rPr>
                <w:b/>
                <w:sz w:val="22"/>
                <w:szCs w:val="22"/>
              </w:rPr>
              <w:t>Ethnic code:</w:t>
            </w:r>
          </w:p>
        </w:tc>
        <w:sdt>
          <w:sdtPr>
            <w:rPr>
              <w:rStyle w:val="Invisiblefont11"/>
            </w:rPr>
            <w:id w:val="388233492"/>
            <w:placeholder>
              <w:docPart w:val="481179F7669E4D91AC253DA0EDD28D7A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654" w:type="dxa"/>
                <w:gridSpan w:val="7"/>
                <w:vAlign w:val="center"/>
              </w:tcPr>
              <w:p w14:paraId="398FF9F2" w14:textId="77777777" w:rsidR="00290181" w:rsidRDefault="001D21E8" w:rsidP="000A002D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290181" w:rsidRPr="007E7A84" w14:paraId="398FF9F6" w14:textId="77777777" w:rsidTr="00570257">
        <w:trPr>
          <w:trHeight w:val="340"/>
        </w:trPr>
        <w:tc>
          <w:tcPr>
            <w:tcW w:w="2836" w:type="dxa"/>
            <w:vAlign w:val="center"/>
          </w:tcPr>
          <w:p w14:paraId="398FF9F4" w14:textId="77777777" w:rsidR="00290181" w:rsidRPr="00290181" w:rsidRDefault="00290181" w:rsidP="000A002D">
            <w:pPr>
              <w:rPr>
                <w:b/>
                <w:sz w:val="22"/>
                <w:szCs w:val="22"/>
              </w:rPr>
            </w:pPr>
            <w:r w:rsidRPr="00290181">
              <w:rPr>
                <w:b/>
                <w:sz w:val="22"/>
                <w:szCs w:val="22"/>
              </w:rPr>
              <w:t>Disability code:</w:t>
            </w:r>
          </w:p>
        </w:tc>
        <w:sdt>
          <w:sdtPr>
            <w:rPr>
              <w:rStyle w:val="Invisiblefont11"/>
            </w:rPr>
            <w:id w:val="-43223570"/>
            <w:placeholder>
              <w:docPart w:val="EFC646CB550E4B4094DAF48D1239797E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654" w:type="dxa"/>
                <w:gridSpan w:val="7"/>
                <w:vAlign w:val="center"/>
              </w:tcPr>
              <w:p w14:paraId="398FF9F5" w14:textId="77777777" w:rsidR="00290181" w:rsidRDefault="001D21E8" w:rsidP="000A002D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290181" w:rsidRPr="007E7A84" w14:paraId="398FF9F9" w14:textId="77777777" w:rsidTr="00570257">
        <w:trPr>
          <w:trHeight w:val="340"/>
        </w:trPr>
        <w:tc>
          <w:tcPr>
            <w:tcW w:w="2836" w:type="dxa"/>
            <w:vAlign w:val="center"/>
          </w:tcPr>
          <w:p w14:paraId="398FF9F7" w14:textId="77777777" w:rsidR="00290181" w:rsidRPr="00290181" w:rsidRDefault="00290181" w:rsidP="000A002D">
            <w:pPr>
              <w:rPr>
                <w:b/>
                <w:sz w:val="22"/>
                <w:szCs w:val="22"/>
              </w:rPr>
            </w:pPr>
            <w:r w:rsidRPr="00290181">
              <w:rPr>
                <w:b/>
                <w:sz w:val="22"/>
                <w:szCs w:val="22"/>
              </w:rPr>
              <w:t>Requisition for special:</w:t>
            </w:r>
          </w:p>
        </w:tc>
        <w:tc>
          <w:tcPr>
            <w:tcW w:w="7654" w:type="dxa"/>
            <w:gridSpan w:val="7"/>
            <w:vAlign w:val="center"/>
          </w:tcPr>
          <w:p w14:paraId="398FF9F8" w14:textId="77777777" w:rsidR="00290181" w:rsidRDefault="00290181" w:rsidP="000A0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Reconditioned from s</w:t>
            </w:r>
            <w:r w:rsidRPr="00290181">
              <w:rPr>
                <w:sz w:val="22"/>
                <w:szCs w:val="22"/>
              </w:rPr>
              <w:t>tock</w:t>
            </w:r>
            <w:r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1559906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New order </w:t>
            </w:r>
            <w:sdt>
              <w:sdtPr>
                <w:rPr>
                  <w:sz w:val="22"/>
                  <w:szCs w:val="22"/>
                </w:rPr>
                <w:id w:val="878822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Split funding request </w:t>
            </w:r>
            <w:sdt>
              <w:sdtPr>
                <w:rPr>
                  <w:sz w:val="22"/>
                  <w:szCs w:val="22"/>
                </w:rPr>
                <w:id w:val="-111312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7E7A84" w:rsidRPr="007E7A84" w14:paraId="398FF9FC" w14:textId="77777777" w:rsidTr="00570257">
        <w:trPr>
          <w:trHeight w:val="340"/>
        </w:trPr>
        <w:tc>
          <w:tcPr>
            <w:tcW w:w="2836" w:type="dxa"/>
            <w:vAlign w:val="center"/>
          </w:tcPr>
          <w:p w14:paraId="398FF9FA" w14:textId="77777777" w:rsidR="007E7A84" w:rsidRPr="00290181" w:rsidRDefault="00290181" w:rsidP="000A002D">
            <w:pPr>
              <w:rPr>
                <w:b/>
                <w:sz w:val="22"/>
                <w:szCs w:val="22"/>
              </w:rPr>
            </w:pPr>
            <w:r w:rsidRPr="00290181">
              <w:rPr>
                <w:b/>
                <w:sz w:val="22"/>
                <w:szCs w:val="22"/>
              </w:rPr>
              <w:t>Loan period:</w:t>
            </w:r>
          </w:p>
        </w:tc>
        <w:tc>
          <w:tcPr>
            <w:tcW w:w="7654" w:type="dxa"/>
            <w:gridSpan w:val="7"/>
            <w:vAlign w:val="center"/>
          </w:tcPr>
          <w:p w14:paraId="398FF9FB" w14:textId="77777777" w:rsidR="007E7A84" w:rsidRPr="007E7A84" w:rsidRDefault="00290181" w:rsidP="000A0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Perm </w:t>
            </w:r>
            <w:sdt>
              <w:sdtPr>
                <w:rPr>
                  <w:sz w:val="22"/>
                  <w:szCs w:val="22"/>
                </w:rPr>
                <w:id w:val="1014732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Fixed term </w:t>
            </w:r>
            <w:r w:rsidRPr="00151B48">
              <w:rPr>
                <w:sz w:val="20"/>
                <w:szCs w:val="20"/>
              </w:rPr>
              <w:t>(state in weeks)</w:t>
            </w:r>
            <w:r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294497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Short term </w:t>
            </w:r>
            <w:r w:rsidRPr="00151B48">
              <w:rPr>
                <w:sz w:val="20"/>
                <w:szCs w:val="20"/>
              </w:rPr>
              <w:t>(reviewed 3 months)</w:t>
            </w:r>
            <w:r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1466080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290181" w:rsidRPr="007E7A84" w14:paraId="398FF9FF" w14:textId="77777777" w:rsidTr="00570257">
        <w:trPr>
          <w:trHeight w:val="340"/>
        </w:trPr>
        <w:tc>
          <w:tcPr>
            <w:tcW w:w="2836" w:type="dxa"/>
            <w:tcBorders>
              <w:bottom w:val="single" w:sz="2" w:space="0" w:color="auto"/>
            </w:tcBorders>
            <w:vAlign w:val="center"/>
          </w:tcPr>
          <w:p w14:paraId="398FF9FD" w14:textId="77777777" w:rsidR="00290181" w:rsidRPr="00290181" w:rsidRDefault="00290181" w:rsidP="000A002D">
            <w:pPr>
              <w:rPr>
                <w:b/>
                <w:sz w:val="22"/>
                <w:szCs w:val="22"/>
              </w:rPr>
            </w:pPr>
            <w:r w:rsidRPr="00290181">
              <w:rPr>
                <w:b/>
                <w:sz w:val="22"/>
                <w:szCs w:val="22"/>
              </w:rPr>
              <w:t>Issue type:</w:t>
            </w:r>
          </w:p>
        </w:tc>
        <w:tc>
          <w:tcPr>
            <w:tcW w:w="7654" w:type="dxa"/>
            <w:gridSpan w:val="7"/>
            <w:tcBorders>
              <w:bottom w:val="single" w:sz="2" w:space="0" w:color="auto"/>
            </w:tcBorders>
            <w:vAlign w:val="center"/>
          </w:tcPr>
          <w:p w14:paraId="398FF9FE" w14:textId="77777777" w:rsidR="00290181" w:rsidRDefault="00290181" w:rsidP="000A0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FD </w:t>
            </w:r>
            <w:sdt>
              <w:sdtPr>
                <w:rPr>
                  <w:sz w:val="22"/>
                  <w:szCs w:val="22"/>
                </w:rPr>
                <w:id w:val="1283464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717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PA </w:t>
            </w:r>
            <w:sdt>
              <w:sdtPr>
                <w:rPr>
                  <w:sz w:val="22"/>
                  <w:szCs w:val="22"/>
                </w:rPr>
                <w:id w:val="519278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PC </w:t>
            </w:r>
            <w:sdt>
              <w:sdtPr>
                <w:rPr>
                  <w:sz w:val="22"/>
                  <w:szCs w:val="22"/>
                </w:rPr>
                <w:id w:val="-194393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PD </w:t>
            </w:r>
            <w:sdt>
              <w:sdtPr>
                <w:rPr>
                  <w:sz w:val="22"/>
                  <w:szCs w:val="22"/>
                </w:rPr>
                <w:id w:val="-1840837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sz w:val="22"/>
                <w:szCs w:val="22"/>
              </w:rPr>
              <w:t xml:space="preserve">    R </w:t>
            </w:r>
            <w:sdt>
              <w:sdtPr>
                <w:rPr>
                  <w:sz w:val="22"/>
                  <w:szCs w:val="22"/>
                </w:rPr>
                <w:id w:val="-613981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0A002D" w:rsidRPr="007E7A84" w14:paraId="398FFA01" w14:textId="77777777" w:rsidTr="00163F7C">
        <w:trPr>
          <w:trHeight w:hRule="exact" w:val="113"/>
        </w:trPr>
        <w:tc>
          <w:tcPr>
            <w:tcW w:w="10490" w:type="dxa"/>
            <w:gridSpan w:val="8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398FFA00" w14:textId="77777777" w:rsidR="000A002D" w:rsidRPr="00151B48" w:rsidRDefault="000A002D" w:rsidP="00163F7C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290181" w:rsidRPr="007E7A84" w14:paraId="398FFA05" w14:textId="77777777" w:rsidTr="00B57BA7">
        <w:trPr>
          <w:trHeight w:val="397"/>
        </w:trPr>
        <w:tc>
          <w:tcPr>
            <w:tcW w:w="637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8FFA02" w14:textId="77777777" w:rsidR="00290181" w:rsidRPr="007E7A84" w:rsidRDefault="00290181" w:rsidP="000A002D">
            <w:pPr>
              <w:rPr>
                <w:rFonts w:cs="Arial"/>
                <w:b/>
                <w:sz w:val="22"/>
                <w:szCs w:val="22"/>
              </w:rPr>
            </w:pPr>
            <w:r w:rsidRPr="007E7A84">
              <w:rPr>
                <w:rFonts w:cs="Arial"/>
                <w:b/>
                <w:sz w:val="22"/>
                <w:szCs w:val="22"/>
              </w:rPr>
              <w:t>Service</w:t>
            </w:r>
            <w:r w:rsidR="003D4F40">
              <w:rPr>
                <w:rFonts w:cs="Arial"/>
                <w:b/>
                <w:sz w:val="22"/>
                <w:szCs w:val="22"/>
              </w:rPr>
              <w:t xml:space="preserve"> u</w:t>
            </w:r>
            <w:r w:rsidRPr="007E7A84">
              <w:rPr>
                <w:rFonts w:cs="Arial"/>
                <w:b/>
                <w:sz w:val="22"/>
                <w:szCs w:val="22"/>
              </w:rPr>
              <w:t xml:space="preserve">ser:  WEBELMS CODE – </w:t>
            </w:r>
          </w:p>
          <w:p w14:paraId="398FFA03" w14:textId="77777777" w:rsidR="00290181" w:rsidRPr="00290181" w:rsidRDefault="00290181" w:rsidP="000A002D">
            <w:pPr>
              <w:rPr>
                <w:b/>
                <w:sz w:val="20"/>
                <w:szCs w:val="20"/>
              </w:rPr>
            </w:pPr>
            <w:r w:rsidRPr="00290181">
              <w:rPr>
                <w:rFonts w:cs="Arial"/>
                <w:sz w:val="20"/>
                <w:szCs w:val="20"/>
              </w:rPr>
              <w:t>When</w:t>
            </w:r>
            <w:r w:rsidR="000A002D">
              <w:rPr>
                <w:rFonts w:cs="Arial"/>
                <w:sz w:val="20"/>
                <w:szCs w:val="20"/>
              </w:rPr>
              <w:t xml:space="preserve"> using WEBELMS c</w:t>
            </w:r>
            <w:r w:rsidRPr="00290181">
              <w:rPr>
                <w:rFonts w:cs="Arial"/>
                <w:sz w:val="20"/>
                <w:szCs w:val="20"/>
              </w:rPr>
              <w:t>lient code, check client is on WEBELMS and data is up to date before completing this form</w:t>
            </w:r>
          </w:p>
        </w:tc>
        <w:sdt>
          <w:sdtPr>
            <w:rPr>
              <w:rStyle w:val="Invisiblefont11"/>
            </w:rPr>
            <w:id w:val="2051795065"/>
            <w:placeholder>
              <w:docPart w:val="FCEA44C583A84A3EA3E56D0272A63057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4111" w:type="dxa"/>
                <w:gridSpan w:val="5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04" w14:textId="77777777" w:rsidR="00290181" w:rsidRDefault="000A002D" w:rsidP="000A002D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0A002D" w:rsidRPr="007E7A84" w14:paraId="398FFA07" w14:textId="77777777" w:rsidTr="000A002D">
        <w:trPr>
          <w:trHeight w:hRule="exact" w:val="113"/>
        </w:trPr>
        <w:tc>
          <w:tcPr>
            <w:tcW w:w="10490" w:type="dxa"/>
            <w:gridSpan w:val="8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398FFA06" w14:textId="77777777" w:rsidR="000A002D" w:rsidRPr="00151B48" w:rsidRDefault="000A002D" w:rsidP="000A002D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151B48" w:rsidRPr="00151B48" w14:paraId="398FFA0C" w14:textId="77777777" w:rsidTr="006879BA">
        <w:trPr>
          <w:trHeight w:val="340"/>
        </w:trPr>
        <w:tc>
          <w:tcPr>
            <w:tcW w:w="28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98FFA08" w14:textId="77777777" w:rsidR="00290181" w:rsidRPr="00151B48" w:rsidRDefault="00290181" w:rsidP="000A002D">
            <w:pPr>
              <w:rPr>
                <w:rFonts w:cs="Arial"/>
                <w:b/>
                <w:sz w:val="22"/>
                <w:szCs w:val="22"/>
              </w:rPr>
            </w:pPr>
            <w:r w:rsidRPr="00151B48">
              <w:rPr>
                <w:rFonts w:cs="Arial"/>
                <w:b/>
                <w:sz w:val="22"/>
                <w:szCs w:val="22"/>
              </w:rPr>
              <w:t>Product code and supplier:</w:t>
            </w:r>
          </w:p>
        </w:tc>
        <w:tc>
          <w:tcPr>
            <w:tcW w:w="510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98FFA09" w14:textId="77777777" w:rsidR="00290181" w:rsidRPr="00151B48" w:rsidRDefault="00290181" w:rsidP="000A002D">
            <w:pPr>
              <w:rPr>
                <w:b/>
                <w:sz w:val="22"/>
                <w:szCs w:val="22"/>
              </w:rPr>
            </w:pPr>
            <w:r w:rsidRPr="00151B48">
              <w:rPr>
                <w:rFonts w:cs="Arial"/>
                <w:b/>
                <w:sz w:val="22"/>
                <w:szCs w:val="22"/>
              </w:rPr>
              <w:t xml:space="preserve">Product description </w:t>
            </w:r>
            <w:r w:rsidRPr="00151B48">
              <w:rPr>
                <w:rFonts w:cs="Arial"/>
                <w:sz w:val="20"/>
                <w:szCs w:val="20"/>
              </w:rPr>
              <w:t>(including quote reference – attach quote if available)</w:t>
            </w:r>
          </w:p>
        </w:tc>
        <w:tc>
          <w:tcPr>
            <w:tcW w:w="12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98FFA0A" w14:textId="77777777" w:rsidR="00290181" w:rsidRPr="00151B48" w:rsidRDefault="00151B48" w:rsidP="001D21E8">
            <w:pPr>
              <w:jc w:val="center"/>
              <w:rPr>
                <w:b/>
                <w:sz w:val="22"/>
                <w:szCs w:val="22"/>
              </w:rPr>
            </w:pPr>
            <w:r w:rsidRPr="00151B48">
              <w:rPr>
                <w:b/>
                <w:sz w:val="22"/>
                <w:szCs w:val="22"/>
              </w:rPr>
              <w:t>Cost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98FFA0B" w14:textId="77777777" w:rsidR="00290181" w:rsidRPr="00151B48" w:rsidRDefault="00151B48" w:rsidP="001D21E8">
            <w:pPr>
              <w:jc w:val="center"/>
              <w:rPr>
                <w:b/>
                <w:sz w:val="22"/>
                <w:szCs w:val="22"/>
              </w:rPr>
            </w:pPr>
            <w:r w:rsidRPr="00151B48">
              <w:rPr>
                <w:b/>
                <w:sz w:val="22"/>
                <w:szCs w:val="22"/>
              </w:rPr>
              <w:t>P&amp;P</w:t>
            </w:r>
          </w:p>
        </w:tc>
      </w:tr>
      <w:tr w:rsidR="006879BA" w:rsidRPr="00151B48" w14:paraId="398FFA13" w14:textId="77777777" w:rsidTr="006879BA">
        <w:trPr>
          <w:trHeight w:val="340"/>
        </w:trPr>
        <w:sdt>
          <w:sdtPr>
            <w:rPr>
              <w:rStyle w:val="Invisiblefont11"/>
            </w:rPr>
            <w:id w:val="-856804127"/>
            <w:placeholder>
              <w:docPart w:val="064FF65B041F40CF9D79960EF0EDD383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2836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0D" w14:textId="77777777" w:rsidR="006879BA" w:rsidRPr="00151B48" w:rsidRDefault="006879BA" w:rsidP="000A002D">
                <w:pPr>
                  <w:rPr>
                    <w:rFonts w:cs="Arial"/>
                    <w:b/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Invisiblefont11"/>
            </w:rPr>
            <w:id w:val="-948390611"/>
            <w:placeholder>
              <w:docPart w:val="41021C6AAB174F1981E144DA1FAB8199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5103" w:type="dxa"/>
                <w:gridSpan w:val="3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0E" w14:textId="77777777" w:rsidR="006879BA" w:rsidRPr="00151B48" w:rsidRDefault="006879BA" w:rsidP="000A002D">
                <w:pPr>
                  <w:rPr>
                    <w:rFonts w:cs="Arial"/>
                    <w:b/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  <w:tc>
          <w:tcPr>
            <w:tcW w:w="2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8FFA0F" w14:textId="77777777" w:rsidR="006879BA" w:rsidRPr="006879BA" w:rsidRDefault="006879BA" w:rsidP="001D21E8">
            <w:pPr>
              <w:jc w:val="center"/>
              <w:rPr>
                <w:sz w:val="22"/>
                <w:szCs w:val="22"/>
              </w:rPr>
            </w:pPr>
            <w:r w:rsidRPr="006879BA">
              <w:rPr>
                <w:sz w:val="22"/>
                <w:szCs w:val="22"/>
              </w:rPr>
              <w:t>£</w:t>
            </w:r>
          </w:p>
        </w:tc>
        <w:sdt>
          <w:sdtPr>
            <w:rPr>
              <w:rStyle w:val="Invisiblefont11"/>
            </w:rPr>
            <w:id w:val="213236563"/>
            <w:placeholder>
              <w:docPart w:val="2D41F95C8AFC43C1A4AA426E91CF1DD7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1048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0" w14:textId="77777777" w:rsidR="006879BA" w:rsidRPr="001D21E8" w:rsidRDefault="0098710D" w:rsidP="0098710D">
                <w:pPr>
                  <w:jc w:val="right"/>
                  <w:rPr>
                    <w:b/>
                    <w:sz w:val="18"/>
                    <w:szCs w:val="18"/>
                  </w:rPr>
                </w:pPr>
                <w:r w:rsidRPr="00B57BA7">
                  <w:rPr>
                    <w:rStyle w:val="PlaceholderText"/>
                    <w:color w:val="FFFFFF" w:themeColor="background1"/>
                    <w:sz w:val="8"/>
                    <w:szCs w:val="8"/>
                  </w:rPr>
                  <w:t>Click here to enter text.</w:t>
                </w:r>
              </w:p>
            </w:tc>
          </w:sdtContent>
        </w:sdt>
        <w:tc>
          <w:tcPr>
            <w:tcW w:w="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8FFA11" w14:textId="77777777" w:rsidR="006879BA" w:rsidRPr="001D21E8" w:rsidRDefault="006879BA" w:rsidP="001D21E8">
            <w:pPr>
              <w:jc w:val="center"/>
              <w:rPr>
                <w:b/>
                <w:sz w:val="18"/>
                <w:szCs w:val="18"/>
              </w:rPr>
            </w:pPr>
            <w:r w:rsidRPr="006879BA">
              <w:rPr>
                <w:sz w:val="22"/>
                <w:szCs w:val="22"/>
              </w:rPr>
              <w:t>£</w:t>
            </w:r>
          </w:p>
        </w:tc>
        <w:sdt>
          <w:sdtPr>
            <w:rPr>
              <w:rStyle w:val="Invisiblefont11"/>
            </w:rPr>
            <w:id w:val="41105750"/>
            <w:placeholder>
              <w:docPart w:val="D842D2953F384CCBA407F3CF381B3484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1040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2" w14:textId="77777777" w:rsidR="006879BA" w:rsidRPr="006879BA" w:rsidRDefault="0098710D" w:rsidP="0098710D">
                <w:pPr>
                  <w:jc w:val="right"/>
                  <w:rPr>
                    <w:sz w:val="22"/>
                  </w:rPr>
                </w:pPr>
                <w:r w:rsidRPr="00B57BA7">
                  <w:rPr>
                    <w:rStyle w:val="PlaceholderText"/>
                    <w:color w:val="FFFFFF" w:themeColor="background1"/>
                    <w:sz w:val="8"/>
                    <w:szCs w:val="8"/>
                  </w:rPr>
                  <w:t>Click here to enter text.</w:t>
                </w:r>
              </w:p>
            </w:tc>
          </w:sdtContent>
        </w:sdt>
      </w:tr>
      <w:tr w:rsidR="006879BA" w:rsidRPr="00151B48" w14:paraId="398FFA1A" w14:textId="77777777" w:rsidTr="006879BA">
        <w:trPr>
          <w:trHeight w:val="340"/>
        </w:trPr>
        <w:sdt>
          <w:sdtPr>
            <w:rPr>
              <w:rStyle w:val="Invisiblefont11"/>
            </w:rPr>
            <w:id w:val="-718675508"/>
            <w:placeholder>
              <w:docPart w:val="BEE4778EEF314322A6594263A6A1AA43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2836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4" w14:textId="77777777" w:rsidR="006879BA" w:rsidRDefault="007B4E70" w:rsidP="006879BA">
                <w:pPr>
                  <w:rPr>
                    <w:rStyle w:val="Invisiblefont11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Invisiblefont11"/>
            </w:rPr>
            <w:id w:val="733288904"/>
            <w:placeholder>
              <w:docPart w:val="555EB4BE8EC24585BC07898BE87252A0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5103" w:type="dxa"/>
                <w:gridSpan w:val="3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5" w14:textId="77777777" w:rsidR="006879BA" w:rsidRDefault="007B4E70" w:rsidP="006879BA">
                <w:pPr>
                  <w:rPr>
                    <w:rStyle w:val="Invisiblefont11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  <w:tc>
          <w:tcPr>
            <w:tcW w:w="2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8FFA16" w14:textId="77777777" w:rsidR="006879BA" w:rsidRPr="006879BA" w:rsidRDefault="006879BA" w:rsidP="006879BA">
            <w:pPr>
              <w:jc w:val="center"/>
              <w:rPr>
                <w:sz w:val="22"/>
                <w:szCs w:val="22"/>
              </w:rPr>
            </w:pPr>
            <w:r w:rsidRPr="006879BA">
              <w:rPr>
                <w:sz w:val="22"/>
                <w:szCs w:val="22"/>
              </w:rPr>
              <w:t>£</w:t>
            </w:r>
          </w:p>
        </w:tc>
        <w:sdt>
          <w:sdtPr>
            <w:rPr>
              <w:rStyle w:val="Invisiblefont11"/>
            </w:rPr>
            <w:id w:val="84733173"/>
            <w:placeholder>
              <w:docPart w:val="55889FAE27164041B97FBAC2F68374E7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1048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7" w14:textId="77777777" w:rsidR="006879BA" w:rsidRPr="001D21E8" w:rsidRDefault="0098710D" w:rsidP="0098710D">
                <w:pPr>
                  <w:jc w:val="right"/>
                  <w:rPr>
                    <w:b/>
                    <w:sz w:val="18"/>
                    <w:szCs w:val="18"/>
                  </w:rPr>
                </w:pPr>
                <w:r w:rsidRPr="00B57BA7">
                  <w:rPr>
                    <w:rStyle w:val="PlaceholderText"/>
                    <w:color w:val="FFFFFF" w:themeColor="background1"/>
                    <w:sz w:val="8"/>
                    <w:szCs w:val="8"/>
                  </w:rPr>
                  <w:t>Click here to enter text.</w:t>
                </w:r>
              </w:p>
            </w:tc>
          </w:sdtContent>
        </w:sdt>
        <w:tc>
          <w:tcPr>
            <w:tcW w:w="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8FFA18" w14:textId="77777777" w:rsidR="006879BA" w:rsidRPr="006879BA" w:rsidRDefault="006879BA" w:rsidP="006879BA">
            <w:pPr>
              <w:jc w:val="center"/>
              <w:rPr>
                <w:sz w:val="22"/>
                <w:szCs w:val="22"/>
              </w:rPr>
            </w:pPr>
            <w:r w:rsidRPr="006879BA">
              <w:rPr>
                <w:sz w:val="22"/>
                <w:szCs w:val="22"/>
              </w:rPr>
              <w:t>£</w:t>
            </w:r>
          </w:p>
        </w:tc>
        <w:sdt>
          <w:sdtPr>
            <w:rPr>
              <w:rStyle w:val="Invisiblefont11"/>
            </w:rPr>
            <w:id w:val="-627471321"/>
            <w:placeholder>
              <w:docPart w:val="88AB88F653964C73BE893EA8D8D24787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1040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9" w14:textId="77777777" w:rsidR="006879BA" w:rsidRPr="001D21E8" w:rsidRDefault="0098710D" w:rsidP="0098710D">
                <w:pPr>
                  <w:jc w:val="right"/>
                  <w:rPr>
                    <w:b/>
                    <w:sz w:val="18"/>
                    <w:szCs w:val="18"/>
                  </w:rPr>
                </w:pPr>
                <w:r w:rsidRPr="00B57BA7">
                  <w:rPr>
                    <w:rStyle w:val="PlaceholderText"/>
                    <w:color w:val="FFFFFF" w:themeColor="background1"/>
                    <w:sz w:val="8"/>
                    <w:szCs w:val="8"/>
                  </w:rPr>
                  <w:t>Click here to enter text.</w:t>
                </w:r>
              </w:p>
            </w:tc>
          </w:sdtContent>
        </w:sdt>
      </w:tr>
      <w:tr w:rsidR="006879BA" w:rsidRPr="00151B48" w14:paraId="398FFA21" w14:textId="77777777" w:rsidTr="006879BA">
        <w:trPr>
          <w:trHeight w:val="340"/>
        </w:trPr>
        <w:sdt>
          <w:sdtPr>
            <w:rPr>
              <w:rStyle w:val="Invisiblefont11"/>
            </w:rPr>
            <w:id w:val="-2055139455"/>
            <w:placeholder>
              <w:docPart w:val="AA4739251C974F8F9B4C90EA2A8B3EAE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2836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B" w14:textId="77777777" w:rsidR="006879BA" w:rsidRDefault="007B4E70" w:rsidP="006879BA">
                <w:pPr>
                  <w:rPr>
                    <w:rStyle w:val="Invisiblefont11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Invisiblefont11"/>
            </w:rPr>
            <w:id w:val="-1063022650"/>
            <w:placeholder>
              <w:docPart w:val="B108C79735184CAA997CBD1254C7D1A6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5103" w:type="dxa"/>
                <w:gridSpan w:val="3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C" w14:textId="77777777" w:rsidR="006879BA" w:rsidRDefault="007B4E70" w:rsidP="006879BA">
                <w:pPr>
                  <w:rPr>
                    <w:rStyle w:val="Invisiblefont11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  <w:tc>
          <w:tcPr>
            <w:tcW w:w="2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8FFA1D" w14:textId="77777777" w:rsidR="006879BA" w:rsidRPr="006879BA" w:rsidRDefault="006879BA" w:rsidP="006879BA">
            <w:pPr>
              <w:jc w:val="center"/>
              <w:rPr>
                <w:sz w:val="22"/>
                <w:szCs w:val="22"/>
              </w:rPr>
            </w:pPr>
            <w:r w:rsidRPr="006879BA">
              <w:rPr>
                <w:sz w:val="22"/>
                <w:szCs w:val="22"/>
              </w:rPr>
              <w:t>£</w:t>
            </w:r>
          </w:p>
        </w:tc>
        <w:sdt>
          <w:sdtPr>
            <w:rPr>
              <w:rStyle w:val="Invisiblefont11"/>
            </w:rPr>
            <w:id w:val="751549394"/>
            <w:placeholder>
              <w:docPart w:val="CEF21F3C92E8426F891491330D2F6833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1048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1E" w14:textId="77777777" w:rsidR="006879BA" w:rsidRPr="001D21E8" w:rsidRDefault="0098710D" w:rsidP="0098710D">
                <w:pPr>
                  <w:jc w:val="right"/>
                  <w:rPr>
                    <w:b/>
                    <w:sz w:val="18"/>
                    <w:szCs w:val="18"/>
                  </w:rPr>
                </w:pPr>
                <w:r w:rsidRPr="00B57BA7">
                  <w:rPr>
                    <w:rStyle w:val="PlaceholderText"/>
                    <w:color w:val="FFFFFF" w:themeColor="background1"/>
                    <w:sz w:val="8"/>
                    <w:szCs w:val="8"/>
                  </w:rPr>
                  <w:t>Click here to enter text.</w:t>
                </w:r>
              </w:p>
            </w:tc>
          </w:sdtContent>
        </w:sdt>
        <w:tc>
          <w:tcPr>
            <w:tcW w:w="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8FFA1F" w14:textId="77777777" w:rsidR="006879BA" w:rsidRPr="006879BA" w:rsidRDefault="006879BA" w:rsidP="006879BA">
            <w:pPr>
              <w:jc w:val="center"/>
              <w:rPr>
                <w:sz w:val="22"/>
                <w:szCs w:val="22"/>
              </w:rPr>
            </w:pPr>
            <w:r w:rsidRPr="006879BA">
              <w:rPr>
                <w:sz w:val="22"/>
                <w:szCs w:val="22"/>
              </w:rPr>
              <w:t>£</w:t>
            </w:r>
          </w:p>
        </w:tc>
        <w:sdt>
          <w:sdtPr>
            <w:rPr>
              <w:rStyle w:val="Invisiblefont11"/>
            </w:rPr>
            <w:id w:val="2087571397"/>
            <w:placeholder>
              <w:docPart w:val="E82F4566AFC64E85B891E7EEB499BEC6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1040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20" w14:textId="77777777" w:rsidR="006879BA" w:rsidRPr="001D21E8" w:rsidRDefault="0098710D" w:rsidP="0098710D">
                <w:pPr>
                  <w:jc w:val="right"/>
                  <w:rPr>
                    <w:b/>
                    <w:sz w:val="18"/>
                    <w:szCs w:val="18"/>
                  </w:rPr>
                </w:pPr>
                <w:r w:rsidRPr="00B57BA7">
                  <w:rPr>
                    <w:rStyle w:val="PlaceholderText"/>
                    <w:color w:val="FFFFFF" w:themeColor="background1"/>
                    <w:sz w:val="8"/>
                    <w:szCs w:val="8"/>
                  </w:rPr>
                  <w:t>Click here to enter text.</w:t>
                </w:r>
              </w:p>
            </w:tc>
          </w:sdtContent>
        </w:sdt>
      </w:tr>
      <w:tr w:rsidR="006879BA" w:rsidRPr="00151B48" w14:paraId="398FFA28" w14:textId="77777777" w:rsidTr="006879BA">
        <w:trPr>
          <w:trHeight w:val="340"/>
        </w:trPr>
        <w:sdt>
          <w:sdtPr>
            <w:rPr>
              <w:rStyle w:val="Invisiblefont11"/>
            </w:rPr>
            <w:id w:val="-1689898122"/>
            <w:placeholder>
              <w:docPart w:val="680F832D07A741E8B8646F08B78BFF19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2836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22" w14:textId="77777777" w:rsidR="006879BA" w:rsidRDefault="007B4E70" w:rsidP="006879BA">
                <w:pPr>
                  <w:rPr>
                    <w:rStyle w:val="Invisiblefont11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Invisiblefont11"/>
            </w:rPr>
            <w:id w:val="-1321495443"/>
            <w:placeholder>
              <w:docPart w:val="B5D8B1939229469A8F812AB1CDC91D29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5103" w:type="dxa"/>
                <w:gridSpan w:val="3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23" w14:textId="77777777" w:rsidR="006879BA" w:rsidRDefault="007B4E70" w:rsidP="006879BA">
                <w:pPr>
                  <w:rPr>
                    <w:rStyle w:val="Invisiblefont11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  <w:tc>
          <w:tcPr>
            <w:tcW w:w="2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8FFA24" w14:textId="77777777" w:rsidR="006879BA" w:rsidRPr="006879BA" w:rsidRDefault="006879BA" w:rsidP="006879BA">
            <w:pPr>
              <w:jc w:val="center"/>
              <w:rPr>
                <w:sz w:val="22"/>
                <w:szCs w:val="22"/>
              </w:rPr>
            </w:pPr>
            <w:r w:rsidRPr="006879BA">
              <w:rPr>
                <w:sz w:val="22"/>
                <w:szCs w:val="22"/>
              </w:rPr>
              <w:t>£</w:t>
            </w:r>
          </w:p>
        </w:tc>
        <w:sdt>
          <w:sdtPr>
            <w:rPr>
              <w:rStyle w:val="Invisiblefont11"/>
            </w:rPr>
            <w:id w:val="1545717447"/>
            <w:placeholder>
              <w:docPart w:val="C0F8A12726D84A4F92F8EDF2F86C24A8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1048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25" w14:textId="77777777" w:rsidR="006879BA" w:rsidRPr="001D21E8" w:rsidRDefault="0098710D" w:rsidP="0098710D">
                <w:pPr>
                  <w:jc w:val="right"/>
                  <w:rPr>
                    <w:b/>
                    <w:sz w:val="18"/>
                    <w:szCs w:val="18"/>
                  </w:rPr>
                </w:pPr>
                <w:r w:rsidRPr="00B57BA7">
                  <w:rPr>
                    <w:rStyle w:val="PlaceholderText"/>
                    <w:color w:val="FFFFFF" w:themeColor="background1"/>
                    <w:sz w:val="8"/>
                    <w:szCs w:val="8"/>
                  </w:rPr>
                  <w:t>Click here to enter text.</w:t>
                </w:r>
              </w:p>
            </w:tc>
          </w:sdtContent>
        </w:sdt>
        <w:tc>
          <w:tcPr>
            <w:tcW w:w="2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98FFA26" w14:textId="77777777" w:rsidR="006879BA" w:rsidRPr="006879BA" w:rsidRDefault="006879BA" w:rsidP="006879BA">
            <w:pPr>
              <w:jc w:val="center"/>
              <w:rPr>
                <w:sz w:val="22"/>
                <w:szCs w:val="22"/>
              </w:rPr>
            </w:pPr>
            <w:r w:rsidRPr="006879BA">
              <w:rPr>
                <w:sz w:val="22"/>
                <w:szCs w:val="22"/>
              </w:rPr>
              <w:t>£</w:t>
            </w:r>
          </w:p>
        </w:tc>
        <w:sdt>
          <w:sdtPr>
            <w:rPr>
              <w:rStyle w:val="Invisiblefont11"/>
            </w:rPr>
            <w:id w:val="-766387031"/>
            <w:placeholder>
              <w:docPart w:val="1BE89391DFEB4CDCA3E322191BEA1D6E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1040" w:type="dxa"/>
                <w:tcBorders>
                  <w:top w:val="single" w:sz="2" w:space="0" w:color="auto"/>
                  <w:left w:val="nil"/>
                  <w:bottom w:val="single" w:sz="2" w:space="0" w:color="auto"/>
                  <w:right w:val="single" w:sz="2" w:space="0" w:color="auto"/>
                </w:tcBorders>
                <w:vAlign w:val="center"/>
              </w:tcPr>
              <w:p w14:paraId="398FFA27" w14:textId="77777777" w:rsidR="006879BA" w:rsidRPr="006879BA" w:rsidRDefault="00F563E4" w:rsidP="0098710D">
                <w:pPr>
                  <w:jc w:val="right"/>
                  <w:rPr>
                    <w:sz w:val="22"/>
                  </w:rPr>
                </w:pPr>
                <w:r w:rsidRPr="00B57BA7">
                  <w:rPr>
                    <w:rStyle w:val="PlaceholderText"/>
                    <w:color w:val="FFFFFF" w:themeColor="background1"/>
                    <w:sz w:val="8"/>
                    <w:szCs w:val="8"/>
                  </w:rPr>
                  <w:t>Click here to enter text.</w:t>
                </w:r>
              </w:p>
            </w:tc>
          </w:sdtContent>
        </w:sdt>
      </w:tr>
      <w:tr w:rsidR="006879BA" w:rsidRPr="007E7A84" w14:paraId="398FFA2C" w14:textId="77777777" w:rsidTr="00570257">
        <w:trPr>
          <w:trHeight w:val="340"/>
        </w:trPr>
        <w:tc>
          <w:tcPr>
            <w:tcW w:w="10490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8FFA29" w14:textId="77777777" w:rsidR="006879BA" w:rsidRPr="00570257" w:rsidRDefault="006879BA" w:rsidP="006879BA">
            <w:pPr>
              <w:rPr>
                <w:rFonts w:cs="Arial"/>
                <w:b/>
                <w:sz w:val="20"/>
                <w:szCs w:val="20"/>
              </w:rPr>
            </w:pPr>
            <w:r w:rsidRPr="00570257">
              <w:rPr>
                <w:rFonts w:cs="Arial"/>
                <w:b/>
                <w:sz w:val="20"/>
                <w:szCs w:val="20"/>
              </w:rPr>
              <w:t>Additional Information (including Alerts)</w:t>
            </w:r>
          </w:p>
          <w:p w14:paraId="398FFA2A" w14:textId="77777777" w:rsidR="006879BA" w:rsidRPr="00570257" w:rsidRDefault="006879BA" w:rsidP="006879BA">
            <w:pPr>
              <w:rPr>
                <w:rFonts w:cs="Arial"/>
                <w:sz w:val="20"/>
                <w:szCs w:val="20"/>
              </w:rPr>
            </w:pPr>
            <w:r w:rsidRPr="00570257">
              <w:rPr>
                <w:rFonts w:cs="Arial"/>
                <w:b/>
                <w:sz w:val="20"/>
                <w:szCs w:val="20"/>
              </w:rPr>
              <w:t xml:space="preserve">HEALTH ONLY: </w:t>
            </w:r>
            <w:r w:rsidRPr="00570257">
              <w:rPr>
                <w:rFonts w:cs="Arial"/>
                <w:sz w:val="20"/>
                <w:szCs w:val="20"/>
              </w:rPr>
              <w:t xml:space="preserve">Charge to Budget Holder (check clients GP) : City / County / Bassetlaw </w:t>
            </w:r>
          </w:p>
          <w:p w14:paraId="398FFA2B" w14:textId="77777777" w:rsidR="006879BA" w:rsidRDefault="006879BA" w:rsidP="006879BA">
            <w:pPr>
              <w:rPr>
                <w:sz w:val="22"/>
                <w:szCs w:val="22"/>
              </w:rPr>
            </w:pPr>
            <w:r w:rsidRPr="00570257">
              <w:rPr>
                <w:rFonts w:cs="Arial"/>
                <w:b/>
                <w:sz w:val="20"/>
                <w:szCs w:val="20"/>
              </w:rPr>
              <w:t xml:space="preserve">ALL: </w:t>
            </w:r>
            <w:r w:rsidRPr="00570257">
              <w:rPr>
                <w:rFonts w:cs="Arial"/>
                <w:sz w:val="20"/>
                <w:szCs w:val="20"/>
              </w:rPr>
              <w:t>If continuing care split funding need to submit funding split form detailing split of costs</w:t>
            </w:r>
          </w:p>
        </w:tc>
      </w:tr>
      <w:tr w:rsidR="006879BA" w:rsidRPr="007E7A84" w14:paraId="398FFA2E" w14:textId="77777777" w:rsidTr="008B77E9">
        <w:trPr>
          <w:trHeight w:hRule="exact" w:val="113"/>
        </w:trPr>
        <w:tc>
          <w:tcPr>
            <w:tcW w:w="10490" w:type="dxa"/>
            <w:gridSpan w:val="8"/>
            <w:tcBorders>
              <w:top w:val="single" w:sz="2" w:space="0" w:color="auto"/>
              <w:left w:val="nil"/>
              <w:right w:val="nil"/>
            </w:tcBorders>
            <w:vAlign w:val="center"/>
          </w:tcPr>
          <w:p w14:paraId="398FFA2D" w14:textId="77777777" w:rsidR="006879BA" w:rsidRPr="00151B48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</w:p>
        </w:tc>
      </w:tr>
      <w:tr w:rsidR="006879BA" w:rsidRPr="007E7A84" w14:paraId="398FFA31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2F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BRC o</w:t>
            </w:r>
            <w:r w:rsidRPr="00151B48">
              <w:rPr>
                <w:rFonts w:cs="Arial"/>
                <w:b/>
                <w:sz w:val="22"/>
                <w:szCs w:val="22"/>
              </w:rPr>
              <w:t>rder/</w:t>
            </w:r>
            <w:r>
              <w:rPr>
                <w:rFonts w:cs="Arial"/>
                <w:b/>
                <w:sz w:val="22"/>
                <w:szCs w:val="22"/>
              </w:rPr>
              <w:t>r</w:t>
            </w:r>
            <w:r w:rsidRPr="00151B48">
              <w:rPr>
                <w:rFonts w:cs="Arial"/>
                <w:b/>
                <w:sz w:val="22"/>
                <w:szCs w:val="22"/>
              </w:rPr>
              <w:t xml:space="preserve">eferral </w:t>
            </w:r>
            <w:r>
              <w:rPr>
                <w:rFonts w:cs="Arial"/>
                <w:b/>
                <w:sz w:val="22"/>
                <w:szCs w:val="22"/>
              </w:rPr>
              <w:t>d</w:t>
            </w:r>
            <w:r w:rsidRPr="00151B48">
              <w:rPr>
                <w:rFonts w:cs="Arial"/>
                <w:b/>
                <w:sz w:val="22"/>
                <w:szCs w:val="22"/>
              </w:rPr>
              <w:t>ate</w:t>
            </w:r>
            <w:r>
              <w:rPr>
                <w:rFonts w:cs="Arial"/>
                <w:b/>
                <w:sz w:val="22"/>
                <w:szCs w:val="22"/>
              </w:rPr>
              <w:t>:</w:t>
            </w:r>
          </w:p>
        </w:tc>
        <w:sdt>
          <w:sdtPr>
            <w:rPr>
              <w:sz w:val="22"/>
              <w:szCs w:val="22"/>
            </w:rPr>
            <w:id w:val="-408161348"/>
            <w:placeholder>
              <w:docPart w:val="F993CF4A01D540C49D4B9BA25B677458"/>
            </w:placeholder>
            <w:showingPlcHdr/>
            <w:date w:fullDate="2015-12-05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7229" w:type="dxa"/>
                <w:gridSpan w:val="6"/>
                <w:vAlign w:val="center"/>
              </w:tcPr>
              <w:p w14:paraId="398FFA30" w14:textId="77777777" w:rsidR="006879BA" w:rsidRDefault="00036F2A" w:rsidP="006879BA">
                <w:pPr>
                  <w:rPr>
                    <w:sz w:val="22"/>
                    <w:szCs w:val="22"/>
                  </w:rPr>
                </w:pPr>
                <w:r w:rsidRPr="00570257">
                  <w:rPr>
                    <w:rStyle w:val="PlaceholderText"/>
                    <w:color w:val="FFFFFF" w:themeColor="background1"/>
                  </w:rPr>
                  <w:t>Click here to enter a date.</w:t>
                </w:r>
              </w:p>
            </w:tc>
          </w:sdtContent>
        </w:sdt>
      </w:tr>
      <w:tr w:rsidR="006879BA" w:rsidRPr="007E7A84" w14:paraId="398FFA34" w14:textId="77777777" w:rsidTr="00570257">
        <w:trPr>
          <w:trHeight w:val="340"/>
        </w:trPr>
        <w:tc>
          <w:tcPr>
            <w:tcW w:w="3261" w:type="dxa"/>
            <w:gridSpan w:val="2"/>
            <w:tcBorders>
              <w:bottom w:val="single" w:sz="4" w:space="0" w:color="auto"/>
            </w:tcBorders>
            <w:vAlign w:val="center"/>
          </w:tcPr>
          <w:p w14:paraId="398FFA32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Assessment decision date:</w:t>
            </w:r>
          </w:p>
        </w:tc>
        <w:sdt>
          <w:sdtPr>
            <w:rPr>
              <w:sz w:val="22"/>
              <w:szCs w:val="22"/>
            </w:rPr>
            <w:id w:val="1220856399"/>
            <w:placeholder>
              <w:docPart w:val="DB9CAF45F45246CDB8A9D00324913FEB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7229" w:type="dxa"/>
                <w:gridSpan w:val="6"/>
                <w:tcBorders>
                  <w:bottom w:val="single" w:sz="4" w:space="0" w:color="auto"/>
                </w:tcBorders>
                <w:vAlign w:val="center"/>
              </w:tcPr>
              <w:p w14:paraId="398FFA33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570257">
                  <w:rPr>
                    <w:rStyle w:val="PlaceholderText"/>
                    <w:color w:val="FFFFFF" w:themeColor="background1"/>
                  </w:rPr>
                  <w:t>Click here to enter a date.</w:t>
                </w:r>
              </w:p>
            </w:tc>
          </w:sdtContent>
        </w:sdt>
      </w:tr>
      <w:tr w:rsidR="006879BA" w:rsidRPr="007E7A84" w14:paraId="398FFA36" w14:textId="77777777" w:rsidTr="000A002D">
        <w:trPr>
          <w:trHeight w:hRule="exact" w:val="113"/>
        </w:trPr>
        <w:tc>
          <w:tcPr>
            <w:tcW w:w="10490" w:type="dxa"/>
            <w:gridSpan w:val="8"/>
            <w:tcBorders>
              <w:left w:val="nil"/>
              <w:right w:val="nil"/>
            </w:tcBorders>
            <w:vAlign w:val="center"/>
          </w:tcPr>
          <w:p w14:paraId="398FFA35" w14:textId="77777777" w:rsidR="006879BA" w:rsidRDefault="006879BA" w:rsidP="006879BA">
            <w:pPr>
              <w:rPr>
                <w:sz w:val="22"/>
                <w:szCs w:val="22"/>
              </w:rPr>
            </w:pPr>
          </w:p>
        </w:tc>
      </w:tr>
      <w:tr w:rsidR="006879BA" w:rsidRPr="007E7A84" w14:paraId="398FFA39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37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 xml:space="preserve">Prescriber name </w:t>
            </w:r>
            <w:r w:rsidRPr="00D63018">
              <w:rPr>
                <w:rFonts w:cs="Arial"/>
                <w:sz w:val="20"/>
                <w:szCs w:val="20"/>
              </w:rPr>
              <w:t>(block caps)</w:t>
            </w:r>
            <w:r>
              <w:rPr>
                <w:rFonts w:cs="Arial"/>
                <w:b/>
                <w:sz w:val="20"/>
                <w:szCs w:val="20"/>
              </w:rPr>
              <w:t>:</w:t>
            </w:r>
          </w:p>
        </w:tc>
        <w:sdt>
          <w:sdtPr>
            <w:rPr>
              <w:rStyle w:val="Invisiblefont11"/>
            </w:rPr>
            <w:id w:val="-266845809"/>
            <w:placeholder>
              <w:docPart w:val="9FAAE1C497284325AC9EB14BFF252A0A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vAlign w:val="center"/>
              </w:tcPr>
              <w:p w14:paraId="398FFA38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3C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3A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Designation:</w:t>
            </w:r>
          </w:p>
        </w:tc>
        <w:sdt>
          <w:sdtPr>
            <w:rPr>
              <w:rStyle w:val="Invisiblefont11"/>
            </w:rPr>
            <w:id w:val="-1582132970"/>
            <w:placeholder>
              <w:docPart w:val="8BB62FABA44C4BAEBD667DCA46E7E491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vAlign w:val="center"/>
              </w:tcPr>
              <w:p w14:paraId="398FFA3B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3F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3D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Contact tel. no:</w:t>
            </w:r>
          </w:p>
        </w:tc>
        <w:sdt>
          <w:sdtPr>
            <w:rPr>
              <w:rStyle w:val="Invisiblefont11"/>
            </w:rPr>
            <w:id w:val="-421176444"/>
            <w:placeholder>
              <w:docPart w:val="AA8043E2BFE04D81918B9CC81F42A789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vAlign w:val="center"/>
              </w:tcPr>
              <w:p w14:paraId="398FFA3E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42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40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Email:</w:t>
            </w:r>
          </w:p>
        </w:tc>
        <w:sdt>
          <w:sdtPr>
            <w:rPr>
              <w:rStyle w:val="Invisiblefont11"/>
            </w:rPr>
            <w:id w:val="-1250043636"/>
            <w:placeholder>
              <w:docPart w:val="1066F0F810EC4CB0B04A8F8A532760FE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vAlign w:val="center"/>
              </w:tcPr>
              <w:p w14:paraId="398FFA41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45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43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Date:</w:t>
            </w:r>
          </w:p>
        </w:tc>
        <w:sdt>
          <w:sdtPr>
            <w:rPr>
              <w:sz w:val="22"/>
              <w:szCs w:val="22"/>
            </w:rPr>
            <w:id w:val="1546717126"/>
            <w:placeholder>
              <w:docPart w:val="D10CD6494D7A41CFB0881CCA9D986203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7229" w:type="dxa"/>
                <w:gridSpan w:val="6"/>
                <w:vAlign w:val="center"/>
              </w:tcPr>
              <w:p w14:paraId="398FFA44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20"/>
                    <w:szCs w:val="20"/>
                  </w:rPr>
                  <w:t>Click here to enter a date.</w:t>
                </w:r>
              </w:p>
            </w:tc>
          </w:sdtContent>
        </w:sdt>
      </w:tr>
      <w:tr w:rsidR="006879BA" w:rsidRPr="007E7A84" w14:paraId="398FFA48" w14:textId="77777777" w:rsidTr="008B77E9">
        <w:trPr>
          <w:trHeight w:val="624"/>
        </w:trPr>
        <w:tc>
          <w:tcPr>
            <w:tcW w:w="3261" w:type="dxa"/>
            <w:gridSpan w:val="2"/>
            <w:tcBorders>
              <w:bottom w:val="single" w:sz="4" w:space="0" w:color="auto"/>
            </w:tcBorders>
            <w:vAlign w:val="center"/>
          </w:tcPr>
          <w:p w14:paraId="398FFA46" w14:textId="77777777" w:rsidR="006879BA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Signature:</w:t>
            </w:r>
          </w:p>
        </w:tc>
        <w:sdt>
          <w:sdtPr>
            <w:rPr>
              <w:rStyle w:val="Invisiblefont11"/>
            </w:rPr>
            <w:id w:val="1621874037"/>
            <w:placeholder>
              <w:docPart w:val="77DBD3BD6504477EB468C6AF63BABD00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tcBorders>
                  <w:bottom w:val="single" w:sz="4" w:space="0" w:color="auto"/>
                </w:tcBorders>
                <w:vAlign w:val="center"/>
              </w:tcPr>
              <w:p w14:paraId="398FFA47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4A" w14:textId="77777777" w:rsidTr="008B77E9">
        <w:trPr>
          <w:trHeight w:hRule="exact" w:val="113"/>
        </w:trPr>
        <w:tc>
          <w:tcPr>
            <w:tcW w:w="10490" w:type="dxa"/>
            <w:gridSpan w:val="8"/>
            <w:tcBorders>
              <w:left w:val="nil"/>
              <w:bottom w:val="single" w:sz="2" w:space="0" w:color="auto"/>
              <w:right w:val="nil"/>
            </w:tcBorders>
            <w:vAlign w:val="center"/>
          </w:tcPr>
          <w:p w14:paraId="398FFA49" w14:textId="77777777" w:rsidR="006879BA" w:rsidRDefault="006879BA" w:rsidP="006879BA">
            <w:pPr>
              <w:rPr>
                <w:sz w:val="22"/>
                <w:szCs w:val="22"/>
              </w:rPr>
            </w:pPr>
          </w:p>
        </w:tc>
      </w:tr>
      <w:tr w:rsidR="006879BA" w:rsidRPr="007E7A84" w14:paraId="398FFA4D" w14:textId="77777777" w:rsidTr="00570257">
        <w:trPr>
          <w:trHeight w:val="340"/>
        </w:trPr>
        <w:tc>
          <w:tcPr>
            <w:tcW w:w="3261" w:type="dxa"/>
            <w:gridSpan w:val="2"/>
            <w:tcBorders>
              <w:top w:val="single" w:sz="2" w:space="0" w:color="auto"/>
            </w:tcBorders>
            <w:vAlign w:val="center"/>
          </w:tcPr>
          <w:p w14:paraId="398FFA4B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 xml:space="preserve">Authoriser name </w:t>
            </w:r>
            <w:r w:rsidRPr="00D63018">
              <w:rPr>
                <w:rFonts w:cs="Arial"/>
                <w:sz w:val="20"/>
                <w:szCs w:val="20"/>
              </w:rPr>
              <w:t>(block caps)</w:t>
            </w:r>
            <w:r>
              <w:rPr>
                <w:rFonts w:cs="Arial"/>
                <w:b/>
                <w:sz w:val="20"/>
                <w:szCs w:val="20"/>
              </w:rPr>
              <w:t>:</w:t>
            </w:r>
          </w:p>
        </w:tc>
        <w:sdt>
          <w:sdtPr>
            <w:rPr>
              <w:rStyle w:val="Invisiblefont11"/>
            </w:rPr>
            <w:id w:val="756014502"/>
            <w:placeholder>
              <w:docPart w:val="13BC0F4DC1FC4ED0889484C5014BE357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tcBorders>
                  <w:top w:val="single" w:sz="2" w:space="0" w:color="auto"/>
                </w:tcBorders>
                <w:vAlign w:val="center"/>
              </w:tcPr>
              <w:p w14:paraId="398FFA4C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50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4E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Designation:</w:t>
            </w:r>
          </w:p>
        </w:tc>
        <w:sdt>
          <w:sdtPr>
            <w:rPr>
              <w:rStyle w:val="Invisiblefont11"/>
            </w:rPr>
            <w:id w:val="930630202"/>
            <w:placeholder>
              <w:docPart w:val="65130CDFE85F48FBBEC19C0306FDEED5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vAlign w:val="center"/>
              </w:tcPr>
              <w:p w14:paraId="398FFA4F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53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51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Contact tel. no:</w:t>
            </w:r>
          </w:p>
        </w:tc>
        <w:sdt>
          <w:sdtPr>
            <w:rPr>
              <w:rStyle w:val="Invisiblefont11"/>
            </w:rPr>
            <w:id w:val="-476763770"/>
            <w:placeholder>
              <w:docPart w:val="5F9584BE46084F13AE3F58CA3EAD9072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vAlign w:val="center"/>
              </w:tcPr>
              <w:p w14:paraId="398FFA52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56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54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Email:</w:t>
            </w:r>
          </w:p>
        </w:tc>
        <w:sdt>
          <w:sdtPr>
            <w:rPr>
              <w:rStyle w:val="Invisiblefont11"/>
            </w:rPr>
            <w:id w:val="1715073807"/>
            <w:placeholder>
              <w:docPart w:val="196CE452316D42DBAE055F4E1AF20B18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vAlign w:val="center"/>
              </w:tcPr>
              <w:p w14:paraId="398FFA55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6879BA" w:rsidRPr="007E7A84" w14:paraId="398FFA59" w14:textId="77777777" w:rsidTr="00570257">
        <w:trPr>
          <w:trHeight w:val="340"/>
        </w:trPr>
        <w:tc>
          <w:tcPr>
            <w:tcW w:w="3261" w:type="dxa"/>
            <w:gridSpan w:val="2"/>
            <w:vAlign w:val="center"/>
          </w:tcPr>
          <w:p w14:paraId="398FFA57" w14:textId="77777777" w:rsidR="006879BA" w:rsidRPr="007E7A84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Date:</w:t>
            </w:r>
          </w:p>
        </w:tc>
        <w:sdt>
          <w:sdtPr>
            <w:rPr>
              <w:sz w:val="22"/>
              <w:szCs w:val="22"/>
            </w:rPr>
            <w:id w:val="1579175120"/>
            <w:placeholder>
              <w:docPart w:val="73318B6F19AD43598F469AF60FAFA9E5"/>
            </w:placeholder>
            <w:showingPlcHdr/>
            <w:date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7229" w:type="dxa"/>
                <w:gridSpan w:val="6"/>
                <w:vAlign w:val="center"/>
              </w:tcPr>
              <w:p w14:paraId="398FFA58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20"/>
                    <w:szCs w:val="20"/>
                  </w:rPr>
                  <w:t>Click here to enter a date.</w:t>
                </w:r>
              </w:p>
            </w:tc>
          </w:sdtContent>
        </w:sdt>
      </w:tr>
      <w:tr w:rsidR="006879BA" w:rsidRPr="007E7A84" w14:paraId="398FFA5C" w14:textId="77777777" w:rsidTr="008B77E9">
        <w:trPr>
          <w:trHeight w:val="624"/>
        </w:trPr>
        <w:tc>
          <w:tcPr>
            <w:tcW w:w="3261" w:type="dxa"/>
            <w:gridSpan w:val="2"/>
            <w:vAlign w:val="center"/>
          </w:tcPr>
          <w:p w14:paraId="398FFA5A" w14:textId="77777777" w:rsidR="006879BA" w:rsidRDefault="006879BA" w:rsidP="006879BA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Signature:</w:t>
            </w:r>
          </w:p>
        </w:tc>
        <w:sdt>
          <w:sdtPr>
            <w:rPr>
              <w:rStyle w:val="Invisiblefont11"/>
            </w:rPr>
            <w:id w:val="764119131"/>
            <w:placeholder>
              <w:docPart w:val="790583F573D24D4FBEA6A1D0BC59582C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7229" w:type="dxa"/>
                <w:gridSpan w:val="6"/>
                <w:vAlign w:val="center"/>
              </w:tcPr>
              <w:p w14:paraId="398FFA5B" w14:textId="77777777" w:rsidR="006879BA" w:rsidRDefault="006879BA" w:rsidP="006879BA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</w:tbl>
    <w:p w14:paraId="398FFA5D" w14:textId="77777777" w:rsidR="007E7A84" w:rsidRDefault="007E7A84"/>
    <w:p w14:paraId="398FFA5E" w14:textId="77777777" w:rsidR="007E7A84" w:rsidRDefault="007E7A84"/>
    <w:p w14:paraId="398FFA5F" w14:textId="77777777" w:rsidR="00927406" w:rsidRDefault="00927406" w:rsidP="00927406">
      <w:pPr>
        <w:ind w:left="-142"/>
      </w:pPr>
    </w:p>
    <w:p w14:paraId="398FFA60" w14:textId="77777777" w:rsidR="00EB0995" w:rsidRPr="00B83DB8" w:rsidRDefault="00EB0995" w:rsidP="00B57BA7">
      <w:pPr>
        <w:ind w:left="-142" w:right="-369"/>
        <w:rPr>
          <w:rFonts w:cs="Arial"/>
          <w:b/>
          <w:sz w:val="32"/>
          <w:szCs w:val="32"/>
        </w:rPr>
      </w:pPr>
      <w:r w:rsidRPr="00B83DB8">
        <w:rPr>
          <w:rFonts w:cs="Arial"/>
          <w:b/>
          <w:sz w:val="32"/>
          <w:szCs w:val="32"/>
        </w:rPr>
        <w:t>REQUEST TO PURCHASE NEW NON-STANDARD ITEMS OF EQUIPMENT</w:t>
      </w:r>
    </w:p>
    <w:p w14:paraId="398FFA61" w14:textId="77777777" w:rsidR="00EB0995" w:rsidRDefault="00EB0995" w:rsidP="00EB0995">
      <w:pPr>
        <w:jc w:val="center"/>
        <w:rPr>
          <w:rFonts w:ascii="Tahoma" w:hAnsi="Tahoma" w:cs="Tahoma"/>
          <w:b/>
          <w:sz w:val="32"/>
          <w:szCs w:val="32"/>
        </w:rPr>
      </w:pPr>
    </w:p>
    <w:tbl>
      <w:tblPr>
        <w:tblStyle w:val="TableGrid"/>
        <w:tblW w:w="10490" w:type="dxa"/>
        <w:tblInd w:w="-147" w:type="dxa"/>
        <w:tblLook w:val="04A0" w:firstRow="1" w:lastRow="0" w:firstColumn="1" w:lastColumn="0" w:noHBand="0" w:noVBand="1"/>
      </w:tblPr>
      <w:tblGrid>
        <w:gridCol w:w="1985"/>
        <w:gridCol w:w="8505"/>
      </w:tblGrid>
      <w:tr w:rsidR="00736049" w:rsidRPr="007E7A84" w14:paraId="398FFA64" w14:textId="77777777" w:rsidTr="00B57BA7">
        <w:trPr>
          <w:trHeight w:val="397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98FFA62" w14:textId="77777777" w:rsidR="00736049" w:rsidRPr="007E7A84" w:rsidRDefault="00736049" w:rsidP="00736049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Supplier name</w:t>
            </w:r>
            <w:r>
              <w:rPr>
                <w:rFonts w:cs="Arial"/>
                <w:b/>
                <w:sz w:val="20"/>
                <w:szCs w:val="20"/>
              </w:rPr>
              <w:t>:</w:t>
            </w:r>
          </w:p>
        </w:tc>
        <w:sdt>
          <w:sdtPr>
            <w:rPr>
              <w:rStyle w:val="Invisiblefont11"/>
            </w:rPr>
            <w:id w:val="-1524322136"/>
            <w:placeholder>
              <w:docPart w:val="92D997F7D32D41E690BA9431FDDA614E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8505" w:type="dxa"/>
                <w:tcBorders>
                  <w:top w:val="single" w:sz="2" w:space="0" w:color="auto"/>
                  <w:bottom w:val="single" w:sz="4" w:space="0" w:color="auto"/>
                </w:tcBorders>
                <w:vAlign w:val="center"/>
              </w:tcPr>
              <w:p w14:paraId="398FFA63" w14:textId="77777777" w:rsidR="00736049" w:rsidRDefault="00736049" w:rsidP="00E36111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736049" w:rsidRPr="007E7A84" w14:paraId="398FFA67" w14:textId="77777777" w:rsidTr="00B57BA7">
        <w:trPr>
          <w:trHeight w:val="397"/>
        </w:trPr>
        <w:tc>
          <w:tcPr>
            <w:tcW w:w="1985" w:type="dxa"/>
            <w:vMerge w:val="restart"/>
          </w:tcPr>
          <w:p w14:paraId="398FFA65" w14:textId="77777777" w:rsidR="00736049" w:rsidRPr="007E7A84" w:rsidRDefault="00736049" w:rsidP="00736049">
            <w:pPr>
              <w:spacing w:before="120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Address:</w:t>
            </w:r>
          </w:p>
        </w:tc>
        <w:sdt>
          <w:sdtPr>
            <w:rPr>
              <w:rStyle w:val="Invisiblefont11"/>
            </w:rPr>
            <w:id w:val="2135672464"/>
            <w:placeholder>
              <w:docPart w:val="EC62B576B3F24169A92721CBC0F0BE44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8505" w:type="dxa"/>
                <w:tcBorders>
                  <w:bottom w:val="nil"/>
                </w:tcBorders>
                <w:vAlign w:val="center"/>
              </w:tcPr>
              <w:p w14:paraId="398FFA66" w14:textId="77777777" w:rsidR="00736049" w:rsidRDefault="00736049" w:rsidP="00E36111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736049" w:rsidRPr="007E7A84" w14:paraId="398FFA6A" w14:textId="77777777" w:rsidTr="00B57BA7">
        <w:trPr>
          <w:trHeight w:val="397"/>
        </w:trPr>
        <w:tc>
          <w:tcPr>
            <w:tcW w:w="1985" w:type="dxa"/>
            <w:vMerge/>
            <w:vAlign w:val="center"/>
          </w:tcPr>
          <w:p w14:paraId="398FFA68" w14:textId="77777777" w:rsidR="00736049" w:rsidRDefault="00736049" w:rsidP="00E36111">
            <w:pPr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il"/>
            </w:tcBorders>
            <w:vAlign w:val="center"/>
          </w:tcPr>
          <w:p w14:paraId="398FFA69" w14:textId="77777777" w:rsidR="00736049" w:rsidRDefault="00736049" w:rsidP="00E36111">
            <w:pPr>
              <w:rPr>
                <w:rStyle w:val="Invisiblefont11"/>
              </w:rPr>
            </w:pPr>
          </w:p>
        </w:tc>
      </w:tr>
      <w:tr w:rsidR="00736049" w:rsidRPr="007E7A84" w14:paraId="398FFA6D" w14:textId="77777777" w:rsidTr="00736049">
        <w:trPr>
          <w:trHeight w:val="397"/>
        </w:trPr>
        <w:tc>
          <w:tcPr>
            <w:tcW w:w="1985" w:type="dxa"/>
            <w:vAlign w:val="center"/>
          </w:tcPr>
          <w:p w14:paraId="398FFA6B" w14:textId="77777777" w:rsidR="00736049" w:rsidRPr="007E7A84" w:rsidRDefault="00736049" w:rsidP="00E36111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Postcode:</w:t>
            </w:r>
          </w:p>
        </w:tc>
        <w:sdt>
          <w:sdtPr>
            <w:rPr>
              <w:rStyle w:val="Invisiblefont11"/>
            </w:rPr>
            <w:id w:val="-442002594"/>
            <w:placeholder>
              <w:docPart w:val="24892CDB23A84A75A72711670F784660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8505" w:type="dxa"/>
                <w:vAlign w:val="center"/>
              </w:tcPr>
              <w:p w14:paraId="398FFA6C" w14:textId="77777777" w:rsidR="00736049" w:rsidRDefault="00736049" w:rsidP="00E36111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736049" w:rsidRPr="007E7A84" w14:paraId="398FFA70" w14:textId="77777777" w:rsidTr="00736049">
        <w:trPr>
          <w:trHeight w:val="397"/>
        </w:trPr>
        <w:tc>
          <w:tcPr>
            <w:tcW w:w="1985" w:type="dxa"/>
            <w:vAlign w:val="center"/>
          </w:tcPr>
          <w:p w14:paraId="398FFA6E" w14:textId="77777777" w:rsidR="00736049" w:rsidRPr="007E7A84" w:rsidRDefault="00736049" w:rsidP="00E36111">
            <w:p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Telephone:</w:t>
            </w:r>
          </w:p>
        </w:tc>
        <w:sdt>
          <w:sdtPr>
            <w:rPr>
              <w:rStyle w:val="Invisiblefont11"/>
            </w:rPr>
            <w:id w:val="-784188002"/>
            <w:placeholder>
              <w:docPart w:val="15B5508203644BD1A1B44D79C994357F"/>
            </w:placeholder>
            <w:showingPlcHdr/>
            <w15:color w:val="FFFFFF"/>
          </w:sdtPr>
          <w:sdtEndPr>
            <w:rPr>
              <w:rStyle w:val="DefaultParagraphFont"/>
              <w:sz w:val="24"/>
              <w:szCs w:val="22"/>
            </w:rPr>
          </w:sdtEndPr>
          <w:sdtContent>
            <w:tc>
              <w:tcPr>
                <w:tcW w:w="8505" w:type="dxa"/>
                <w:vAlign w:val="center"/>
              </w:tcPr>
              <w:p w14:paraId="398FFA6F" w14:textId="77777777" w:rsidR="00736049" w:rsidRDefault="00736049" w:rsidP="00E36111">
                <w:pPr>
                  <w:rPr>
                    <w:sz w:val="22"/>
                    <w:szCs w:val="22"/>
                  </w:rPr>
                </w:pPr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p>
            </w:tc>
          </w:sdtContent>
        </w:sdt>
      </w:tr>
      <w:tr w:rsidR="00736049" w:rsidRPr="007E7A84" w14:paraId="398FFA72" w14:textId="77777777" w:rsidTr="00E36111">
        <w:trPr>
          <w:trHeight w:hRule="exact" w:val="113"/>
        </w:trPr>
        <w:tc>
          <w:tcPr>
            <w:tcW w:w="10490" w:type="dxa"/>
            <w:gridSpan w:val="2"/>
            <w:tcBorders>
              <w:left w:val="nil"/>
              <w:bottom w:val="single" w:sz="2" w:space="0" w:color="auto"/>
              <w:right w:val="nil"/>
            </w:tcBorders>
            <w:vAlign w:val="center"/>
          </w:tcPr>
          <w:p w14:paraId="398FFA71" w14:textId="77777777" w:rsidR="00736049" w:rsidRDefault="00736049" w:rsidP="00E36111">
            <w:pPr>
              <w:rPr>
                <w:sz w:val="22"/>
                <w:szCs w:val="22"/>
              </w:rPr>
            </w:pPr>
          </w:p>
        </w:tc>
      </w:tr>
      <w:tr w:rsidR="00736049" w:rsidRPr="007E7A84" w14:paraId="398FFA74" w14:textId="77777777" w:rsidTr="00276BB1">
        <w:trPr>
          <w:trHeight w:val="397"/>
        </w:trPr>
        <w:tc>
          <w:tcPr>
            <w:tcW w:w="10490" w:type="dxa"/>
            <w:gridSpan w:val="2"/>
            <w:vAlign w:val="center"/>
          </w:tcPr>
          <w:p w14:paraId="398FFA73" w14:textId="77777777" w:rsidR="00736049" w:rsidRPr="00736049" w:rsidRDefault="00736049" w:rsidP="00736049">
            <w:pPr>
              <w:tabs>
                <w:tab w:val="left" w:pos="8114"/>
              </w:tabs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Have you considered using standard stock items?</w:t>
            </w:r>
            <w:r>
              <w:rPr>
                <w:rFonts w:cs="Arial"/>
                <w:b/>
                <w:sz w:val="22"/>
                <w:szCs w:val="22"/>
              </w:rPr>
              <w:tab/>
            </w:r>
            <w:r w:rsidRPr="00B57BA7">
              <w:rPr>
                <w:rFonts w:cs="Arial"/>
                <w:sz w:val="22"/>
                <w:szCs w:val="22"/>
              </w:rPr>
              <w:t xml:space="preserve">Yes </w:t>
            </w:r>
            <w:sdt>
              <w:sdtPr>
                <w:rPr>
                  <w:rFonts w:cs="Arial"/>
                  <w:sz w:val="22"/>
                  <w:szCs w:val="22"/>
                </w:rPr>
                <w:id w:val="1165352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717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Pr="00B57BA7">
              <w:rPr>
                <w:rFonts w:cs="Arial"/>
                <w:sz w:val="22"/>
                <w:szCs w:val="22"/>
              </w:rPr>
              <w:t xml:space="preserve">   </w:t>
            </w:r>
            <w:r w:rsidR="00697175">
              <w:rPr>
                <w:rFonts w:cs="Arial"/>
                <w:sz w:val="22"/>
                <w:szCs w:val="22"/>
              </w:rPr>
              <w:t xml:space="preserve">    </w:t>
            </w:r>
            <w:r w:rsidRPr="00B57BA7">
              <w:rPr>
                <w:rFonts w:cs="Arial"/>
                <w:sz w:val="22"/>
                <w:szCs w:val="22"/>
              </w:rPr>
              <w:t xml:space="preserve"> No </w:t>
            </w:r>
            <w:sdt>
              <w:sdtPr>
                <w:rPr>
                  <w:rFonts w:cs="Arial"/>
                  <w:sz w:val="22"/>
                  <w:szCs w:val="22"/>
                </w:rPr>
                <w:id w:val="-801226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57BA7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736049" w:rsidRPr="007E7A84" w14:paraId="398FFA76" w14:textId="77777777" w:rsidTr="00FC6410">
        <w:trPr>
          <w:trHeight w:val="397"/>
        </w:trPr>
        <w:tc>
          <w:tcPr>
            <w:tcW w:w="10490" w:type="dxa"/>
            <w:gridSpan w:val="2"/>
            <w:vAlign w:val="center"/>
          </w:tcPr>
          <w:p w14:paraId="398FFA75" w14:textId="77777777" w:rsidR="00736049" w:rsidRPr="00736049" w:rsidRDefault="00736049" w:rsidP="00736049">
            <w:pPr>
              <w:tabs>
                <w:tab w:val="left" w:pos="8114"/>
              </w:tabs>
              <w:rPr>
                <w:rStyle w:val="Invisiblefont11"/>
                <w:rFonts w:cs="Arial"/>
                <w:b/>
                <w:szCs w:val="22"/>
              </w:rPr>
            </w:pPr>
            <w:r w:rsidRPr="00736049">
              <w:rPr>
                <w:rFonts w:cs="Arial"/>
                <w:b/>
                <w:sz w:val="22"/>
                <w:szCs w:val="22"/>
              </w:rPr>
              <w:t>Have you considered reconditioned specials in stock?</w:t>
            </w:r>
            <w:r>
              <w:rPr>
                <w:rFonts w:cs="Arial"/>
                <w:b/>
                <w:sz w:val="22"/>
                <w:szCs w:val="22"/>
              </w:rPr>
              <w:tab/>
            </w:r>
            <w:r w:rsidRPr="00B57BA7">
              <w:rPr>
                <w:rFonts w:cs="Arial"/>
                <w:sz w:val="22"/>
                <w:szCs w:val="22"/>
              </w:rPr>
              <w:t xml:space="preserve">Yes </w:t>
            </w:r>
            <w:sdt>
              <w:sdtPr>
                <w:rPr>
                  <w:rFonts w:cs="Arial"/>
                  <w:sz w:val="22"/>
                  <w:szCs w:val="22"/>
                </w:rPr>
                <w:id w:val="1302810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57BA7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Pr="00B57BA7">
              <w:rPr>
                <w:rFonts w:cs="Arial"/>
                <w:sz w:val="22"/>
                <w:szCs w:val="22"/>
              </w:rPr>
              <w:t xml:space="preserve"> </w:t>
            </w:r>
            <w:r w:rsidR="00697175">
              <w:rPr>
                <w:rFonts w:cs="Arial"/>
                <w:sz w:val="22"/>
                <w:szCs w:val="22"/>
              </w:rPr>
              <w:t xml:space="preserve">    </w:t>
            </w:r>
            <w:r w:rsidRPr="00B57BA7">
              <w:rPr>
                <w:rFonts w:cs="Arial"/>
                <w:sz w:val="22"/>
                <w:szCs w:val="22"/>
              </w:rPr>
              <w:t xml:space="preserve">   No </w:t>
            </w:r>
            <w:sdt>
              <w:sdtPr>
                <w:rPr>
                  <w:rFonts w:cs="Arial"/>
                  <w:sz w:val="22"/>
                  <w:szCs w:val="22"/>
                </w:rPr>
                <w:id w:val="-220055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57BA7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736049" w:rsidRPr="007E7A84" w14:paraId="398FFA78" w14:textId="77777777" w:rsidTr="00916A01">
        <w:trPr>
          <w:trHeight w:val="1701"/>
        </w:trPr>
        <w:tc>
          <w:tcPr>
            <w:tcW w:w="10490" w:type="dxa"/>
            <w:gridSpan w:val="2"/>
          </w:tcPr>
          <w:p w14:paraId="398FFA77" w14:textId="77777777" w:rsidR="00736049" w:rsidRPr="00736049" w:rsidRDefault="00736049" w:rsidP="00736049">
            <w:pPr>
              <w:tabs>
                <w:tab w:val="left" w:pos="8114"/>
              </w:tabs>
              <w:spacing w:before="120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Please state why these are not suitable:</w:t>
            </w:r>
            <w:r w:rsidR="00B57BA7">
              <w:rPr>
                <w:rFonts w:cs="Arial"/>
                <w:b/>
                <w:sz w:val="22"/>
                <w:szCs w:val="22"/>
              </w:rPr>
              <w:t xml:space="preserve"> </w:t>
            </w:r>
            <w:r>
              <w:rPr>
                <w:rFonts w:cs="Arial"/>
                <w:b/>
                <w:sz w:val="22"/>
                <w:szCs w:val="22"/>
              </w:rPr>
              <w:t xml:space="preserve"> </w:t>
            </w:r>
            <w:sdt>
              <w:sdtPr>
                <w:rPr>
                  <w:rStyle w:val="Invisiblefont11"/>
                </w:rPr>
                <w:id w:val="227813671"/>
                <w:placeholder>
                  <w:docPart w:val="9DF0128604C14102AA5F890AAF8980E4"/>
                </w:placeholder>
                <w:showingPlcHdr/>
                <w15:color w:val="FFFFFF"/>
              </w:sdtPr>
              <w:sdtEndPr>
                <w:rPr>
                  <w:rStyle w:val="DefaultParagraphFont"/>
                  <w:sz w:val="24"/>
                  <w:szCs w:val="22"/>
                </w:rPr>
              </w:sdtEndPr>
              <w:sdtContent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sdtContent>
            </w:sdt>
          </w:p>
        </w:tc>
      </w:tr>
      <w:tr w:rsidR="00736049" w:rsidRPr="007E7A84" w14:paraId="398FFA7A" w14:textId="77777777" w:rsidTr="00916A01">
        <w:trPr>
          <w:trHeight w:val="1701"/>
        </w:trPr>
        <w:tc>
          <w:tcPr>
            <w:tcW w:w="10490" w:type="dxa"/>
            <w:gridSpan w:val="2"/>
          </w:tcPr>
          <w:p w14:paraId="398FFA79" w14:textId="77777777" w:rsidR="00736049" w:rsidRDefault="00736049" w:rsidP="00736049">
            <w:pPr>
              <w:tabs>
                <w:tab w:val="left" w:pos="8114"/>
              </w:tabs>
              <w:spacing w:before="120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Why does the patient require this particular piece of equipment?</w:t>
            </w:r>
            <w:r w:rsidR="00B57BA7">
              <w:rPr>
                <w:rFonts w:cs="Arial"/>
                <w:b/>
                <w:sz w:val="22"/>
                <w:szCs w:val="22"/>
              </w:rPr>
              <w:t xml:space="preserve"> </w:t>
            </w:r>
            <w:r>
              <w:rPr>
                <w:rFonts w:cs="Arial"/>
                <w:b/>
                <w:sz w:val="22"/>
                <w:szCs w:val="22"/>
              </w:rPr>
              <w:t xml:space="preserve"> </w:t>
            </w:r>
            <w:sdt>
              <w:sdtPr>
                <w:rPr>
                  <w:rStyle w:val="Invisiblefont11"/>
                </w:rPr>
                <w:id w:val="1379746289"/>
                <w:placeholder>
                  <w:docPart w:val="9B3DD4028A2841D09A530F09730053FC"/>
                </w:placeholder>
                <w:showingPlcHdr/>
                <w15:color w:val="FFFFFF"/>
              </w:sdtPr>
              <w:sdtEndPr>
                <w:rPr>
                  <w:rStyle w:val="DefaultParagraphFont"/>
                  <w:sz w:val="24"/>
                  <w:szCs w:val="22"/>
                </w:rPr>
              </w:sdtEndPr>
              <w:sdtContent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sdtContent>
            </w:sdt>
          </w:p>
        </w:tc>
      </w:tr>
      <w:tr w:rsidR="00736049" w:rsidRPr="007E7A84" w14:paraId="398FFA7C" w14:textId="77777777" w:rsidTr="00916A01">
        <w:trPr>
          <w:trHeight w:val="1701"/>
        </w:trPr>
        <w:tc>
          <w:tcPr>
            <w:tcW w:w="10490" w:type="dxa"/>
            <w:gridSpan w:val="2"/>
          </w:tcPr>
          <w:p w14:paraId="398FFA7B" w14:textId="77777777" w:rsidR="00736049" w:rsidRDefault="00736049" w:rsidP="00736049">
            <w:pPr>
              <w:tabs>
                <w:tab w:val="left" w:pos="8114"/>
              </w:tabs>
              <w:spacing w:before="120"/>
              <w:rPr>
                <w:rFonts w:cs="Arial"/>
                <w:b/>
                <w:sz w:val="22"/>
                <w:szCs w:val="22"/>
              </w:rPr>
            </w:pPr>
            <w:r w:rsidRPr="00736049">
              <w:rPr>
                <w:rFonts w:cs="Arial"/>
                <w:b/>
                <w:sz w:val="22"/>
                <w:szCs w:val="22"/>
              </w:rPr>
              <w:t>What would be the implications of not providing this equipment</w:t>
            </w:r>
            <w:r>
              <w:rPr>
                <w:rFonts w:cs="Arial"/>
                <w:b/>
                <w:sz w:val="22"/>
                <w:szCs w:val="22"/>
              </w:rPr>
              <w:t>:</w:t>
            </w:r>
            <w:r w:rsidR="00B57BA7">
              <w:rPr>
                <w:rFonts w:cs="Arial"/>
                <w:b/>
                <w:sz w:val="22"/>
                <w:szCs w:val="22"/>
              </w:rPr>
              <w:t xml:space="preserve"> </w:t>
            </w:r>
            <w:r>
              <w:rPr>
                <w:rFonts w:cs="Arial"/>
                <w:b/>
                <w:sz w:val="22"/>
                <w:szCs w:val="22"/>
              </w:rPr>
              <w:t xml:space="preserve"> </w:t>
            </w:r>
            <w:sdt>
              <w:sdtPr>
                <w:rPr>
                  <w:rStyle w:val="Invisiblefont11"/>
                </w:rPr>
                <w:id w:val="219328814"/>
                <w:placeholder>
                  <w:docPart w:val="B646406AB63C4B93858D51CE499682A5"/>
                </w:placeholder>
                <w:showingPlcHdr/>
                <w15:color w:val="FFFFFF"/>
              </w:sdtPr>
              <w:sdtEndPr>
                <w:rPr>
                  <w:rStyle w:val="DefaultParagraphFont"/>
                  <w:sz w:val="24"/>
                  <w:szCs w:val="22"/>
                </w:rPr>
              </w:sdtEndPr>
              <w:sdtContent>
                <w:r w:rsidRPr="001D21E8">
                  <w:rPr>
                    <w:rStyle w:val="PlaceholderText"/>
                    <w:color w:val="FFFFFF" w:themeColor="background1"/>
                    <w:sz w:val="18"/>
                    <w:szCs w:val="18"/>
                  </w:rPr>
                  <w:t>Click here to enter text.</w:t>
                </w:r>
              </w:sdtContent>
            </w:sdt>
          </w:p>
        </w:tc>
      </w:tr>
    </w:tbl>
    <w:p w14:paraId="398FFA7D" w14:textId="77777777" w:rsidR="00EB0995" w:rsidRDefault="00EB0995" w:rsidP="00EB0995">
      <w:pPr>
        <w:rPr>
          <w:rFonts w:ascii="Tahoma" w:hAnsi="Tahoma" w:cs="Tahoma"/>
          <w:b/>
          <w:sz w:val="20"/>
          <w:szCs w:val="20"/>
        </w:rPr>
      </w:pPr>
    </w:p>
    <w:p w14:paraId="398FFA7E" w14:textId="77777777" w:rsidR="00EB0995" w:rsidRDefault="00EB0995" w:rsidP="00EB0995">
      <w:pPr>
        <w:rPr>
          <w:rFonts w:ascii="Tahoma" w:hAnsi="Tahoma" w:cs="Tahoma"/>
          <w:b/>
          <w:sz w:val="20"/>
          <w:szCs w:val="20"/>
        </w:rPr>
      </w:pPr>
    </w:p>
    <w:tbl>
      <w:tblPr>
        <w:tblW w:w="1049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EB0995" w:rsidRPr="007E7FC9" w14:paraId="398FFA8B" w14:textId="77777777" w:rsidTr="00736049">
        <w:tc>
          <w:tcPr>
            <w:tcW w:w="10490" w:type="dxa"/>
            <w:shd w:val="clear" w:color="auto" w:fill="auto"/>
          </w:tcPr>
          <w:p w14:paraId="398FFA7F" w14:textId="77777777" w:rsidR="00EB0995" w:rsidRPr="007E7FC9" w:rsidRDefault="00EB0995" w:rsidP="00916A01">
            <w:pPr>
              <w:spacing w:before="120"/>
              <w:rPr>
                <w:rFonts w:cs="Arial"/>
                <w:b/>
                <w:sz w:val="22"/>
                <w:szCs w:val="22"/>
              </w:rPr>
            </w:pPr>
            <w:r w:rsidRPr="007E7FC9">
              <w:rPr>
                <w:rFonts w:cs="Arial"/>
                <w:b/>
                <w:sz w:val="22"/>
                <w:szCs w:val="22"/>
              </w:rPr>
              <w:t>COMPLETION INSTRUCTIONS:</w:t>
            </w:r>
          </w:p>
          <w:p w14:paraId="398FFA80" w14:textId="77777777" w:rsidR="00EB0995" w:rsidRPr="007E7FC9" w:rsidRDefault="00EB0995" w:rsidP="00163F7C">
            <w:pPr>
              <w:rPr>
                <w:rFonts w:cs="Arial"/>
                <w:b/>
                <w:sz w:val="22"/>
                <w:szCs w:val="22"/>
              </w:rPr>
            </w:pPr>
          </w:p>
          <w:p w14:paraId="398FFA81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  <w:r w:rsidRPr="00916A01">
              <w:rPr>
                <w:rFonts w:cs="Arial"/>
                <w:sz w:val="22"/>
                <w:szCs w:val="22"/>
              </w:rPr>
              <w:t>Please ensure all boxes are fully completed – in</w:t>
            </w:r>
            <w:r w:rsidR="00916A01" w:rsidRPr="00916A01">
              <w:rPr>
                <w:rFonts w:cs="Arial"/>
                <w:sz w:val="22"/>
                <w:szCs w:val="22"/>
              </w:rPr>
              <w:t>complete forms WILL be returned.</w:t>
            </w:r>
          </w:p>
          <w:p w14:paraId="398FFA82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</w:p>
          <w:p w14:paraId="398FFA83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  <w:r w:rsidRPr="00916A01">
              <w:rPr>
                <w:rFonts w:cs="Arial"/>
                <w:sz w:val="22"/>
                <w:szCs w:val="22"/>
              </w:rPr>
              <w:t>Please use block capitals</w:t>
            </w:r>
            <w:r w:rsidR="00916A01" w:rsidRPr="00916A01">
              <w:rPr>
                <w:rFonts w:cs="Arial"/>
                <w:sz w:val="22"/>
                <w:szCs w:val="22"/>
              </w:rPr>
              <w:t>.</w:t>
            </w:r>
          </w:p>
          <w:p w14:paraId="398FFA84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</w:p>
          <w:p w14:paraId="398FFA85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  <w:r w:rsidRPr="00916A01">
              <w:rPr>
                <w:rFonts w:cs="Arial"/>
                <w:sz w:val="22"/>
                <w:szCs w:val="22"/>
              </w:rPr>
              <w:t>Please fax BOTH pages to 0845 127 2912</w:t>
            </w:r>
          </w:p>
          <w:p w14:paraId="398FFA86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</w:p>
          <w:p w14:paraId="398FFA87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  <w:r w:rsidRPr="00916A01">
              <w:rPr>
                <w:rFonts w:cs="Arial"/>
                <w:sz w:val="22"/>
                <w:szCs w:val="22"/>
              </w:rPr>
              <w:t>OR</w:t>
            </w:r>
          </w:p>
          <w:p w14:paraId="398FFA88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</w:p>
          <w:p w14:paraId="398FFA89" w14:textId="77777777" w:rsidR="00EB0995" w:rsidRPr="00916A01" w:rsidRDefault="00EB0995" w:rsidP="00163F7C">
            <w:pPr>
              <w:rPr>
                <w:rFonts w:cs="Arial"/>
                <w:sz w:val="22"/>
                <w:szCs w:val="22"/>
              </w:rPr>
            </w:pPr>
            <w:r w:rsidRPr="00916A01">
              <w:rPr>
                <w:rFonts w:cs="Arial"/>
                <w:sz w:val="22"/>
                <w:szCs w:val="22"/>
              </w:rPr>
              <w:t>If using webelms client code and NO client data is recorded it can be sent via email to</w:t>
            </w:r>
            <w:r w:rsidR="00697175">
              <w:rPr>
                <w:rFonts w:cs="Arial"/>
                <w:sz w:val="22"/>
                <w:szCs w:val="22"/>
              </w:rPr>
              <w:t>:</w:t>
            </w:r>
            <w:r w:rsidRPr="00916A01">
              <w:rPr>
                <w:rFonts w:cs="Arial"/>
                <w:sz w:val="22"/>
                <w:szCs w:val="22"/>
              </w:rPr>
              <w:t xml:space="preserve"> </w:t>
            </w:r>
            <w:hyperlink r:id="rId16" w:history="1">
              <w:r w:rsidRPr="00916A01">
                <w:rPr>
                  <w:rStyle w:val="Hyperlink"/>
                  <w:rFonts w:cs="Arial"/>
                  <w:sz w:val="22"/>
                  <w:szCs w:val="22"/>
                </w:rPr>
                <w:t>customercare@redcross.org.uk</w:t>
              </w:r>
            </w:hyperlink>
            <w:r w:rsidRPr="00916A01">
              <w:rPr>
                <w:rFonts w:cs="Arial"/>
                <w:sz w:val="22"/>
                <w:szCs w:val="22"/>
              </w:rPr>
              <w:t xml:space="preserve"> </w:t>
            </w:r>
          </w:p>
          <w:p w14:paraId="398FFA8A" w14:textId="77777777" w:rsidR="00EB0995" w:rsidRPr="007E7FC9" w:rsidRDefault="00EB0995" w:rsidP="00163F7C">
            <w:pPr>
              <w:rPr>
                <w:rFonts w:cs="Arial"/>
                <w:b/>
                <w:sz w:val="22"/>
                <w:szCs w:val="22"/>
              </w:rPr>
            </w:pPr>
          </w:p>
        </w:tc>
      </w:tr>
    </w:tbl>
    <w:p w14:paraId="398FFA8C" w14:textId="77777777" w:rsidR="00EB0995" w:rsidRPr="009E7C3D" w:rsidRDefault="00EB0995" w:rsidP="00EB0995">
      <w:pPr>
        <w:rPr>
          <w:rFonts w:ascii="Tahoma" w:hAnsi="Tahoma" w:cs="Tahoma"/>
          <w:b/>
          <w:sz w:val="20"/>
          <w:szCs w:val="20"/>
        </w:rPr>
      </w:pPr>
    </w:p>
    <w:p w14:paraId="398FFA8D" w14:textId="77777777" w:rsidR="00EB0995" w:rsidRPr="003A1291" w:rsidRDefault="00EB0995" w:rsidP="00927406">
      <w:pPr>
        <w:ind w:left="-142"/>
      </w:pPr>
    </w:p>
    <w:sectPr w:rsidR="00EB0995" w:rsidRPr="003A1291" w:rsidSect="00570257">
      <w:footerReference w:type="even" r:id="rId17"/>
      <w:footerReference w:type="default" r:id="rId18"/>
      <w:pgSz w:w="11907" w:h="16840" w:code="9"/>
      <w:pgMar w:top="284" w:right="907" w:bottom="142" w:left="1021" w:header="142" w:footer="1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FFA94" w14:textId="77777777" w:rsidR="00174BA7" w:rsidRDefault="00174BA7">
      <w:r>
        <w:separator/>
      </w:r>
    </w:p>
  </w:endnote>
  <w:endnote w:type="continuationSeparator" w:id="0">
    <w:p w14:paraId="398FFA95" w14:textId="77777777" w:rsidR="00174BA7" w:rsidRDefault="00174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FFA96" w14:textId="77777777" w:rsidR="00796E58" w:rsidRDefault="00796E58" w:rsidP="001C45E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8FFA97" w14:textId="77777777" w:rsidR="00796E58" w:rsidRDefault="00796E58" w:rsidP="007D2B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2796528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398FFA98" w14:textId="77777777" w:rsidR="008B77E9" w:rsidRDefault="008B77E9">
        <w:pPr>
          <w:pStyle w:val="Footer"/>
          <w:jc w:val="center"/>
          <w:rPr>
            <w:noProof/>
            <w:sz w:val="20"/>
            <w:szCs w:val="20"/>
          </w:rPr>
        </w:pPr>
        <w:r w:rsidRPr="008B77E9">
          <w:rPr>
            <w:sz w:val="20"/>
            <w:szCs w:val="20"/>
          </w:rPr>
          <w:fldChar w:fldCharType="begin"/>
        </w:r>
        <w:r w:rsidRPr="008B77E9">
          <w:rPr>
            <w:sz w:val="20"/>
            <w:szCs w:val="20"/>
          </w:rPr>
          <w:instrText xml:space="preserve"> PAGE   \* MERGEFORMAT </w:instrText>
        </w:r>
        <w:r w:rsidRPr="008B77E9">
          <w:rPr>
            <w:sz w:val="20"/>
            <w:szCs w:val="20"/>
          </w:rPr>
          <w:fldChar w:fldCharType="separate"/>
        </w:r>
        <w:r w:rsidR="00036F2A">
          <w:rPr>
            <w:noProof/>
            <w:sz w:val="20"/>
            <w:szCs w:val="20"/>
          </w:rPr>
          <w:t>2</w:t>
        </w:r>
        <w:r w:rsidRPr="008B77E9">
          <w:rPr>
            <w:noProof/>
            <w:sz w:val="20"/>
            <w:szCs w:val="20"/>
          </w:rPr>
          <w:fldChar w:fldCharType="end"/>
        </w:r>
      </w:p>
    </w:sdtContent>
  </w:sdt>
  <w:p w14:paraId="398FFA99" w14:textId="77777777" w:rsidR="008B77E9" w:rsidRPr="008B77E9" w:rsidRDefault="008B77E9" w:rsidP="008B77E9">
    <w:pPr>
      <w:pStyle w:val="Footer"/>
      <w:jc w:val="right"/>
      <w:rPr>
        <w:sz w:val="18"/>
        <w:szCs w:val="18"/>
      </w:rPr>
    </w:pPr>
    <w:r w:rsidRPr="008B77E9">
      <w:rPr>
        <w:noProof/>
        <w:sz w:val="18"/>
        <w:szCs w:val="18"/>
      </w:rPr>
      <w:t>CES non-standard order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FFA92" w14:textId="77777777" w:rsidR="00174BA7" w:rsidRDefault="00174BA7">
      <w:r>
        <w:separator/>
      </w:r>
    </w:p>
  </w:footnote>
  <w:footnote w:type="continuationSeparator" w:id="0">
    <w:p w14:paraId="398FFA93" w14:textId="77777777" w:rsidR="00174BA7" w:rsidRDefault="00174B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A36E4"/>
    <w:multiLevelType w:val="hybridMultilevel"/>
    <w:tmpl w:val="05CCA2D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D20774F"/>
    <w:multiLevelType w:val="hybridMultilevel"/>
    <w:tmpl w:val="295AC4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EB601A"/>
    <w:multiLevelType w:val="hybridMultilevel"/>
    <w:tmpl w:val="0C183B0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90E62"/>
    <w:multiLevelType w:val="hybridMultilevel"/>
    <w:tmpl w:val="D132E4A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12AF9"/>
    <w:multiLevelType w:val="hybridMultilevel"/>
    <w:tmpl w:val="998298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1B7371"/>
    <w:multiLevelType w:val="hybridMultilevel"/>
    <w:tmpl w:val="1D6056A0"/>
    <w:lvl w:ilvl="0" w:tplc="080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809000F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809000F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654D7BCC"/>
    <w:multiLevelType w:val="hybridMultilevel"/>
    <w:tmpl w:val="1A36FC0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873835"/>
    <w:multiLevelType w:val="hybridMultilevel"/>
    <w:tmpl w:val="691CED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6236BDD"/>
    <w:multiLevelType w:val="hybridMultilevel"/>
    <w:tmpl w:val="4072D65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6E1A88"/>
    <w:multiLevelType w:val="hybridMultilevel"/>
    <w:tmpl w:val="F33A9A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D9502A0"/>
    <w:multiLevelType w:val="hybridMultilevel"/>
    <w:tmpl w:val="A1E676D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32952466">
    <w:abstractNumId w:val="8"/>
  </w:num>
  <w:num w:numId="2" w16cid:durableId="729888846">
    <w:abstractNumId w:val="7"/>
  </w:num>
  <w:num w:numId="3" w16cid:durableId="17144238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36753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2337763">
    <w:abstractNumId w:val="1"/>
  </w:num>
  <w:num w:numId="6" w16cid:durableId="1299261731">
    <w:abstractNumId w:val="2"/>
  </w:num>
  <w:num w:numId="7" w16cid:durableId="1233078573">
    <w:abstractNumId w:val="3"/>
  </w:num>
  <w:num w:numId="8" w16cid:durableId="452865279">
    <w:abstractNumId w:val="6"/>
  </w:num>
  <w:num w:numId="9" w16cid:durableId="1774399483">
    <w:abstractNumId w:val="1"/>
  </w:num>
  <w:num w:numId="10" w16cid:durableId="394165685">
    <w:abstractNumId w:val="5"/>
  </w:num>
  <w:num w:numId="11" w16cid:durableId="687878827">
    <w:abstractNumId w:val="9"/>
  </w:num>
  <w:num w:numId="12" w16cid:durableId="1727027326">
    <w:abstractNumId w:val="0"/>
  </w:num>
  <w:num w:numId="13" w16cid:durableId="149950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91"/>
    <w:rsid w:val="000075DB"/>
    <w:rsid w:val="00024B78"/>
    <w:rsid w:val="00036F2A"/>
    <w:rsid w:val="000570DD"/>
    <w:rsid w:val="00092AC5"/>
    <w:rsid w:val="000A002D"/>
    <w:rsid w:val="000D000C"/>
    <w:rsid w:val="0010348A"/>
    <w:rsid w:val="00133D64"/>
    <w:rsid w:val="00150FAD"/>
    <w:rsid w:val="00151B48"/>
    <w:rsid w:val="00162888"/>
    <w:rsid w:val="00174BA7"/>
    <w:rsid w:val="001815D4"/>
    <w:rsid w:val="001A112F"/>
    <w:rsid w:val="001A6CA6"/>
    <w:rsid w:val="001C45EA"/>
    <w:rsid w:val="001D21E8"/>
    <w:rsid w:val="00217815"/>
    <w:rsid w:val="0022001E"/>
    <w:rsid w:val="00257413"/>
    <w:rsid w:val="002719CC"/>
    <w:rsid w:val="00290181"/>
    <w:rsid w:val="002C4A13"/>
    <w:rsid w:val="002D6736"/>
    <w:rsid w:val="00343596"/>
    <w:rsid w:val="00344AEA"/>
    <w:rsid w:val="0035134D"/>
    <w:rsid w:val="00361260"/>
    <w:rsid w:val="00390466"/>
    <w:rsid w:val="00393A30"/>
    <w:rsid w:val="003A0ADC"/>
    <w:rsid w:val="003A1291"/>
    <w:rsid w:val="003A31E8"/>
    <w:rsid w:val="003D11C8"/>
    <w:rsid w:val="003D4F40"/>
    <w:rsid w:val="003D5024"/>
    <w:rsid w:val="003D6545"/>
    <w:rsid w:val="003E080B"/>
    <w:rsid w:val="003F1C46"/>
    <w:rsid w:val="00410453"/>
    <w:rsid w:val="00453E47"/>
    <w:rsid w:val="004918DD"/>
    <w:rsid w:val="004E1538"/>
    <w:rsid w:val="005148BF"/>
    <w:rsid w:val="00532497"/>
    <w:rsid w:val="0053308F"/>
    <w:rsid w:val="00535BD0"/>
    <w:rsid w:val="00544E17"/>
    <w:rsid w:val="00556AC6"/>
    <w:rsid w:val="0056172B"/>
    <w:rsid w:val="005647B6"/>
    <w:rsid w:val="00570257"/>
    <w:rsid w:val="005B6FA5"/>
    <w:rsid w:val="005F2BDC"/>
    <w:rsid w:val="00635076"/>
    <w:rsid w:val="006661A8"/>
    <w:rsid w:val="006879BA"/>
    <w:rsid w:val="00697175"/>
    <w:rsid w:val="006C7840"/>
    <w:rsid w:val="00701FF8"/>
    <w:rsid w:val="007260C1"/>
    <w:rsid w:val="0073376F"/>
    <w:rsid w:val="00736049"/>
    <w:rsid w:val="00777909"/>
    <w:rsid w:val="00796E58"/>
    <w:rsid w:val="007A39D9"/>
    <w:rsid w:val="007A542F"/>
    <w:rsid w:val="007A643D"/>
    <w:rsid w:val="007B4E70"/>
    <w:rsid w:val="007D2B1F"/>
    <w:rsid w:val="007E4631"/>
    <w:rsid w:val="007E7A84"/>
    <w:rsid w:val="007E7FC9"/>
    <w:rsid w:val="008330A5"/>
    <w:rsid w:val="00881E4D"/>
    <w:rsid w:val="008A7858"/>
    <w:rsid w:val="008B5FD0"/>
    <w:rsid w:val="008B77E9"/>
    <w:rsid w:val="008C72E0"/>
    <w:rsid w:val="00911FE3"/>
    <w:rsid w:val="00916A01"/>
    <w:rsid w:val="00927406"/>
    <w:rsid w:val="00931B38"/>
    <w:rsid w:val="0095442B"/>
    <w:rsid w:val="00967C57"/>
    <w:rsid w:val="00974CEA"/>
    <w:rsid w:val="00977C2B"/>
    <w:rsid w:val="0098710D"/>
    <w:rsid w:val="00987A0F"/>
    <w:rsid w:val="00991AEE"/>
    <w:rsid w:val="009A2C6F"/>
    <w:rsid w:val="009A6517"/>
    <w:rsid w:val="009B149C"/>
    <w:rsid w:val="009E01E5"/>
    <w:rsid w:val="009F2BB9"/>
    <w:rsid w:val="00A55FFF"/>
    <w:rsid w:val="00A8765B"/>
    <w:rsid w:val="00AA5E2A"/>
    <w:rsid w:val="00AB489C"/>
    <w:rsid w:val="00AB77D2"/>
    <w:rsid w:val="00AE123A"/>
    <w:rsid w:val="00B053A4"/>
    <w:rsid w:val="00B340F7"/>
    <w:rsid w:val="00B56EDA"/>
    <w:rsid w:val="00B57BA7"/>
    <w:rsid w:val="00B83DB8"/>
    <w:rsid w:val="00B94742"/>
    <w:rsid w:val="00BE1EA0"/>
    <w:rsid w:val="00BE66B9"/>
    <w:rsid w:val="00C25399"/>
    <w:rsid w:val="00C270B5"/>
    <w:rsid w:val="00C371AD"/>
    <w:rsid w:val="00C449EB"/>
    <w:rsid w:val="00C56745"/>
    <w:rsid w:val="00C632BA"/>
    <w:rsid w:val="00CA0D64"/>
    <w:rsid w:val="00CA1981"/>
    <w:rsid w:val="00CC0695"/>
    <w:rsid w:val="00CC7999"/>
    <w:rsid w:val="00D20CA1"/>
    <w:rsid w:val="00D55347"/>
    <w:rsid w:val="00D63018"/>
    <w:rsid w:val="00D708D7"/>
    <w:rsid w:val="00D907F6"/>
    <w:rsid w:val="00DB0BA3"/>
    <w:rsid w:val="00DD057B"/>
    <w:rsid w:val="00E04566"/>
    <w:rsid w:val="00E26CE6"/>
    <w:rsid w:val="00E373C2"/>
    <w:rsid w:val="00E516C2"/>
    <w:rsid w:val="00E56EE8"/>
    <w:rsid w:val="00E82A8B"/>
    <w:rsid w:val="00EA6C51"/>
    <w:rsid w:val="00EB0995"/>
    <w:rsid w:val="00EB28F5"/>
    <w:rsid w:val="00F27B6A"/>
    <w:rsid w:val="00F30D93"/>
    <w:rsid w:val="00F44610"/>
    <w:rsid w:val="00F45CE7"/>
    <w:rsid w:val="00F544D1"/>
    <w:rsid w:val="00F563E4"/>
    <w:rsid w:val="00F628EC"/>
    <w:rsid w:val="00F820F7"/>
    <w:rsid w:val="00FC1D12"/>
    <w:rsid w:val="00FD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  <w14:docId w14:val="398FF9D5"/>
  <w15:chartTrackingRefBased/>
  <w15:docId w15:val="{B0962900-BD33-4318-9335-83DAF5ABC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B48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 Char9"/>
    <w:basedOn w:val="Normal"/>
    <w:link w:val="HeaderChar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393A30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 Char9 Char"/>
    <w:link w:val="Header"/>
    <w:rsid w:val="003A1291"/>
    <w:rPr>
      <w:rFonts w:ascii="Arial" w:hAnsi="Arial"/>
      <w:sz w:val="24"/>
      <w:szCs w:val="24"/>
    </w:rPr>
  </w:style>
  <w:style w:type="character" w:styleId="PageNumber">
    <w:name w:val="page number"/>
    <w:basedOn w:val="DefaultParagraphFont"/>
    <w:rsid w:val="007D2B1F"/>
  </w:style>
  <w:style w:type="paragraph" w:styleId="BalloonText">
    <w:name w:val="Balloon Text"/>
    <w:basedOn w:val="Normal"/>
    <w:link w:val="BalloonTextChar"/>
    <w:uiPriority w:val="99"/>
    <w:semiHidden/>
    <w:unhideWhenUsed/>
    <w:rsid w:val="00FC1D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1D12"/>
    <w:rPr>
      <w:rFonts w:ascii="Tahoma" w:hAnsi="Tahoma" w:cs="Tahoma"/>
      <w:sz w:val="16"/>
      <w:szCs w:val="16"/>
    </w:rPr>
  </w:style>
  <w:style w:type="paragraph" w:customStyle="1" w:styleId="CharChar1CharCharChar">
    <w:name w:val="Char Char1 Char Char Char"/>
    <w:basedOn w:val="Normal"/>
    <w:rsid w:val="00E26CE6"/>
    <w:pPr>
      <w:spacing w:after="160" w:line="240" w:lineRule="exact"/>
      <w:ind w:left="114"/>
    </w:pPr>
    <w:rPr>
      <w:rFonts w:ascii="Verdana" w:hAnsi="Verdana" w:cs="Verdana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EB0995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290181"/>
    <w:rPr>
      <w:color w:val="808080"/>
    </w:rPr>
  </w:style>
  <w:style w:type="character" w:customStyle="1" w:styleId="Invisiblefont11">
    <w:name w:val="Invisible font 11"/>
    <w:basedOn w:val="DefaultParagraphFont"/>
    <w:uiPriority w:val="1"/>
    <w:qFormat/>
    <w:rsid w:val="000A002D"/>
    <w:rPr>
      <w:rFonts w:ascii="Arial" w:hAnsi="Arial"/>
      <w:sz w:val="22"/>
    </w:rPr>
  </w:style>
  <w:style w:type="character" w:customStyle="1" w:styleId="FooterChar">
    <w:name w:val="Footer Char"/>
    <w:basedOn w:val="DefaultParagraphFont"/>
    <w:link w:val="Footer"/>
    <w:rsid w:val="003D4F40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customercare@redcross.org.uk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wmf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p285\Application%20Data\Microsoft\Templates\form%20templat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AB91DC1E6B431B8B0C5B377940F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F7112-1AD7-47C4-8AAA-D41AC0E37FA1}"/>
      </w:docPartPr>
      <w:docPartBody>
        <w:p w:rsidR="003F08B8" w:rsidRDefault="00E514B0" w:rsidP="00E514B0">
          <w:pPr>
            <w:pStyle w:val="9FAB91DC1E6B431B8B0C5B377940FC53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481179F7669E4D91AC253DA0EDD2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BBEBE-9CD4-4F92-AC13-673C0DA0DF5C}"/>
      </w:docPartPr>
      <w:docPartBody>
        <w:p w:rsidR="003F08B8" w:rsidRDefault="00E514B0" w:rsidP="00E514B0">
          <w:pPr>
            <w:pStyle w:val="481179F7669E4D91AC253DA0EDD28D7A2"/>
          </w:pPr>
          <w:bookmarkStart w:id="0" w:name="_GoBack"/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  <w:bookmarkEnd w:id="0"/>
        </w:p>
      </w:docPartBody>
    </w:docPart>
    <w:docPart>
      <w:docPartPr>
        <w:name w:val="EFC646CB550E4B4094DAF48D12397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948D20-989A-47A5-A357-DC6D329F78F2}"/>
      </w:docPartPr>
      <w:docPartBody>
        <w:p w:rsidR="003F08B8" w:rsidRDefault="00E514B0" w:rsidP="00E514B0">
          <w:pPr>
            <w:pStyle w:val="EFC646CB550E4B4094DAF48D1239797E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92D997F7D32D41E690BA9431FDDA6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AEE3E-C4FC-442D-B23E-0B6A1CE6692E}"/>
      </w:docPartPr>
      <w:docPartBody>
        <w:p w:rsidR="00DB6EB2" w:rsidRDefault="00E514B0" w:rsidP="00E514B0">
          <w:pPr>
            <w:pStyle w:val="92D997F7D32D41E690BA9431FDDA614E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24892CDB23A84A75A72711670F784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1562E-C8D3-427B-959B-9224217C3C9D}"/>
      </w:docPartPr>
      <w:docPartBody>
        <w:p w:rsidR="00DB6EB2" w:rsidRDefault="00E514B0" w:rsidP="00E514B0">
          <w:pPr>
            <w:pStyle w:val="24892CDB23A84A75A72711670F784660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15B5508203644BD1A1B44D79C99435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AA0A0-4BA0-4F0A-A7A9-851DC7B37D14}"/>
      </w:docPartPr>
      <w:docPartBody>
        <w:p w:rsidR="00DB6EB2" w:rsidRDefault="00E514B0" w:rsidP="00E514B0">
          <w:pPr>
            <w:pStyle w:val="15B5508203644BD1A1B44D79C994357F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EC62B576B3F24169A92721CBC0F0B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FA973-C2F8-4647-AEEF-7E1842BB3A05}"/>
      </w:docPartPr>
      <w:docPartBody>
        <w:p w:rsidR="00DB6EB2" w:rsidRDefault="00E514B0" w:rsidP="00E514B0">
          <w:pPr>
            <w:pStyle w:val="EC62B576B3F24169A92721CBC0F0BE44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9DF0128604C14102AA5F890AAF898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CB816-ACF7-4A65-8BF6-42E5678F42AF}"/>
      </w:docPartPr>
      <w:docPartBody>
        <w:p w:rsidR="00DB6EB2" w:rsidRDefault="00E514B0" w:rsidP="00E514B0">
          <w:pPr>
            <w:pStyle w:val="9DF0128604C14102AA5F890AAF8980E4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9B3DD4028A2841D09A530F0973005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61705-32C2-4C6E-A7AC-DD17C8E85432}"/>
      </w:docPartPr>
      <w:docPartBody>
        <w:p w:rsidR="00DB6EB2" w:rsidRDefault="00E514B0" w:rsidP="00E514B0">
          <w:pPr>
            <w:pStyle w:val="9B3DD4028A2841D09A530F09730053FC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B646406AB63C4B93858D51CE49968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60D67-AC7D-43BB-AC8A-BDFE2E4DD6FA}"/>
      </w:docPartPr>
      <w:docPartBody>
        <w:p w:rsidR="00DB6EB2" w:rsidRDefault="00E514B0" w:rsidP="00E514B0">
          <w:pPr>
            <w:pStyle w:val="B646406AB63C4B93858D51CE499682A52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FCEA44C583A84A3EA3E56D0272A63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40145-9668-4FA2-B908-F7CD726F4C00}"/>
      </w:docPartPr>
      <w:docPartBody>
        <w:p w:rsidR="00DB6EB2" w:rsidRDefault="00E514B0" w:rsidP="00E514B0">
          <w:pPr>
            <w:pStyle w:val="FCEA44C583A84A3EA3E56D0272A63057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064FF65B041F40CF9D79960EF0EDD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0CF79-CD3D-4610-96FC-4C52017809C5}"/>
      </w:docPartPr>
      <w:docPartBody>
        <w:p w:rsidR="00D54623" w:rsidRDefault="00E514B0" w:rsidP="00E514B0">
          <w:pPr>
            <w:pStyle w:val="064FF65B041F40CF9D79960EF0EDD383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41021C6AAB174F1981E144DA1FAB8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3C849-7555-438E-AA3C-08A423E68AFA}"/>
      </w:docPartPr>
      <w:docPartBody>
        <w:p w:rsidR="00D54623" w:rsidRDefault="00E514B0" w:rsidP="00E514B0">
          <w:pPr>
            <w:pStyle w:val="41021C6AAB174F1981E144DA1FAB8199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2D41F95C8AFC43C1A4AA426E91CF1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6C4D3-D751-41EB-BE4B-1842DD8938C2}"/>
      </w:docPartPr>
      <w:docPartBody>
        <w:p w:rsidR="00D54623" w:rsidRDefault="00E514B0" w:rsidP="00E514B0">
          <w:pPr>
            <w:pStyle w:val="2D41F95C8AFC43C1A4AA426E91CF1DD7"/>
          </w:pPr>
          <w:r w:rsidRPr="00B57BA7">
            <w:rPr>
              <w:rStyle w:val="PlaceholderText"/>
              <w:color w:val="FFFFFF" w:themeColor="background1"/>
              <w:sz w:val="8"/>
              <w:szCs w:val="8"/>
            </w:rPr>
            <w:t>Click here to enter text.</w:t>
          </w:r>
        </w:p>
      </w:docPartBody>
    </w:docPart>
    <w:docPart>
      <w:docPartPr>
        <w:name w:val="D842D2953F384CCBA407F3CF381B3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9AE3F-A949-4EAF-92D5-D077CCD77F41}"/>
      </w:docPartPr>
      <w:docPartBody>
        <w:p w:rsidR="00D54623" w:rsidRDefault="00E514B0" w:rsidP="00E514B0">
          <w:pPr>
            <w:pStyle w:val="D842D2953F384CCBA407F3CF381B3484"/>
          </w:pPr>
          <w:r w:rsidRPr="00B57BA7">
            <w:rPr>
              <w:rStyle w:val="PlaceholderText"/>
              <w:color w:val="FFFFFF" w:themeColor="background1"/>
              <w:sz w:val="8"/>
              <w:szCs w:val="8"/>
            </w:rPr>
            <w:t>Click here to enter text.</w:t>
          </w:r>
        </w:p>
      </w:docPartBody>
    </w:docPart>
    <w:docPart>
      <w:docPartPr>
        <w:name w:val="55889FAE27164041B97FBAC2F68374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A637F-8FEE-42B4-94BE-8AB21342CCAD}"/>
      </w:docPartPr>
      <w:docPartBody>
        <w:p w:rsidR="00D54623" w:rsidRDefault="00E514B0" w:rsidP="00E514B0">
          <w:pPr>
            <w:pStyle w:val="55889FAE27164041B97FBAC2F68374E7"/>
          </w:pPr>
          <w:r w:rsidRPr="00B57BA7">
            <w:rPr>
              <w:rStyle w:val="PlaceholderText"/>
              <w:color w:val="FFFFFF" w:themeColor="background1"/>
              <w:sz w:val="8"/>
              <w:szCs w:val="8"/>
            </w:rPr>
            <w:t>Click here to enter text.</w:t>
          </w:r>
        </w:p>
      </w:docPartBody>
    </w:docPart>
    <w:docPart>
      <w:docPartPr>
        <w:name w:val="88AB88F653964C73BE893EA8D8D24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4E2FD-1A42-45D7-9C88-3D586C8720BA}"/>
      </w:docPartPr>
      <w:docPartBody>
        <w:p w:rsidR="00D54623" w:rsidRDefault="00E514B0" w:rsidP="00E514B0">
          <w:pPr>
            <w:pStyle w:val="88AB88F653964C73BE893EA8D8D24787"/>
          </w:pPr>
          <w:r w:rsidRPr="00B57BA7">
            <w:rPr>
              <w:rStyle w:val="PlaceholderText"/>
              <w:color w:val="FFFFFF" w:themeColor="background1"/>
              <w:sz w:val="8"/>
              <w:szCs w:val="8"/>
            </w:rPr>
            <w:t>Click here to enter text.</w:t>
          </w:r>
        </w:p>
      </w:docPartBody>
    </w:docPart>
    <w:docPart>
      <w:docPartPr>
        <w:name w:val="CEF21F3C92E8426F891491330D2F6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34B56B-46ED-4422-B910-4F6E30B3C4C7}"/>
      </w:docPartPr>
      <w:docPartBody>
        <w:p w:rsidR="00D54623" w:rsidRDefault="00E514B0" w:rsidP="00E514B0">
          <w:pPr>
            <w:pStyle w:val="CEF21F3C92E8426F891491330D2F6833"/>
          </w:pPr>
          <w:r w:rsidRPr="00B57BA7">
            <w:rPr>
              <w:rStyle w:val="PlaceholderText"/>
              <w:color w:val="FFFFFF" w:themeColor="background1"/>
              <w:sz w:val="8"/>
              <w:szCs w:val="8"/>
            </w:rPr>
            <w:t>Click here to enter text.</w:t>
          </w:r>
        </w:p>
      </w:docPartBody>
    </w:docPart>
    <w:docPart>
      <w:docPartPr>
        <w:name w:val="E82F4566AFC64E85B891E7EEB499B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B1A43-51B8-4CCD-949D-DF8AF942DB58}"/>
      </w:docPartPr>
      <w:docPartBody>
        <w:p w:rsidR="00D54623" w:rsidRDefault="00E514B0" w:rsidP="00E514B0">
          <w:pPr>
            <w:pStyle w:val="E82F4566AFC64E85B891E7EEB499BEC6"/>
          </w:pPr>
          <w:r w:rsidRPr="00B57BA7">
            <w:rPr>
              <w:rStyle w:val="PlaceholderText"/>
              <w:color w:val="FFFFFF" w:themeColor="background1"/>
              <w:sz w:val="8"/>
              <w:szCs w:val="8"/>
            </w:rPr>
            <w:t>Click here to enter text.</w:t>
          </w:r>
        </w:p>
      </w:docPartBody>
    </w:docPart>
    <w:docPart>
      <w:docPartPr>
        <w:name w:val="C0F8A12726D84A4F92F8EDF2F86C2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03D4F-B3EC-4F86-BFDD-F5DC80BEC637}"/>
      </w:docPartPr>
      <w:docPartBody>
        <w:p w:rsidR="00D54623" w:rsidRDefault="00E514B0" w:rsidP="00E514B0">
          <w:pPr>
            <w:pStyle w:val="C0F8A12726D84A4F92F8EDF2F86C24A8"/>
          </w:pPr>
          <w:r w:rsidRPr="00B57BA7">
            <w:rPr>
              <w:rStyle w:val="PlaceholderText"/>
              <w:color w:val="FFFFFF" w:themeColor="background1"/>
              <w:sz w:val="8"/>
              <w:szCs w:val="8"/>
            </w:rPr>
            <w:t>Click here to enter text.</w:t>
          </w:r>
        </w:p>
      </w:docPartBody>
    </w:docPart>
    <w:docPart>
      <w:docPartPr>
        <w:name w:val="1BE89391DFEB4CDCA3E322191BEA1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13EC1-E15A-40C0-AAE1-CA93871CBF01}"/>
      </w:docPartPr>
      <w:docPartBody>
        <w:p w:rsidR="00D54623" w:rsidRDefault="00E514B0" w:rsidP="00E514B0">
          <w:pPr>
            <w:pStyle w:val="1BE89391DFEB4CDCA3E322191BEA1D6E"/>
          </w:pPr>
          <w:r w:rsidRPr="00B57BA7">
            <w:rPr>
              <w:rStyle w:val="PlaceholderText"/>
              <w:color w:val="FFFFFF" w:themeColor="background1"/>
              <w:sz w:val="8"/>
              <w:szCs w:val="8"/>
            </w:rPr>
            <w:t>Click here to enter text.</w:t>
          </w:r>
        </w:p>
      </w:docPartBody>
    </w:docPart>
    <w:docPart>
      <w:docPartPr>
        <w:name w:val="F993CF4A01D540C49D4B9BA25B677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828FBA-78A6-4D8C-81CE-E2E561409AA6}"/>
      </w:docPartPr>
      <w:docPartBody>
        <w:p w:rsidR="00D54623" w:rsidRDefault="00E514B0" w:rsidP="00E514B0">
          <w:pPr>
            <w:pStyle w:val="F993CF4A01D540C49D4B9BA25B677458"/>
          </w:pPr>
          <w:r w:rsidRPr="00570257">
            <w:rPr>
              <w:rStyle w:val="PlaceholderText"/>
              <w:color w:val="FFFFFF" w:themeColor="background1"/>
            </w:rPr>
            <w:t>Click here to enter a date.</w:t>
          </w:r>
        </w:p>
      </w:docPartBody>
    </w:docPart>
    <w:docPart>
      <w:docPartPr>
        <w:name w:val="DB9CAF45F45246CDB8A9D00324913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E3063-51FD-4BDA-A3BE-AC8E23920C57}"/>
      </w:docPartPr>
      <w:docPartBody>
        <w:p w:rsidR="00D54623" w:rsidRDefault="00E514B0" w:rsidP="00E514B0">
          <w:pPr>
            <w:pStyle w:val="DB9CAF45F45246CDB8A9D00324913FEB1"/>
          </w:pPr>
          <w:r w:rsidRPr="00570257">
            <w:rPr>
              <w:rStyle w:val="PlaceholderText"/>
              <w:color w:val="FFFFFF" w:themeColor="background1"/>
            </w:rPr>
            <w:t>Click here to enter a date.</w:t>
          </w:r>
        </w:p>
      </w:docPartBody>
    </w:docPart>
    <w:docPart>
      <w:docPartPr>
        <w:name w:val="9FAAE1C497284325AC9EB14BFF252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DBA68-62B1-41C7-8AAA-C1FCF01A740D}"/>
      </w:docPartPr>
      <w:docPartBody>
        <w:p w:rsidR="00D54623" w:rsidRDefault="00E514B0" w:rsidP="00E514B0">
          <w:pPr>
            <w:pStyle w:val="9FAAE1C497284325AC9EB14BFF252A0A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8BB62FABA44C4BAEBD667DCA46E7E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ABAA6-44AF-4D7E-8D8D-61EBF4DB7F96}"/>
      </w:docPartPr>
      <w:docPartBody>
        <w:p w:rsidR="00D54623" w:rsidRDefault="00E514B0" w:rsidP="00E514B0">
          <w:pPr>
            <w:pStyle w:val="8BB62FABA44C4BAEBD667DCA46E7E491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AA8043E2BFE04D81918B9CC81F42A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A9E2F-EBEE-4FC1-8702-4AF46A2C0A56}"/>
      </w:docPartPr>
      <w:docPartBody>
        <w:p w:rsidR="00D54623" w:rsidRDefault="00E514B0" w:rsidP="00E514B0">
          <w:pPr>
            <w:pStyle w:val="AA8043E2BFE04D81918B9CC81F42A789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1066F0F810EC4CB0B04A8F8A53276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DCE4B-26B3-4D67-9476-582600C3A09B}"/>
      </w:docPartPr>
      <w:docPartBody>
        <w:p w:rsidR="00D54623" w:rsidRDefault="00E514B0" w:rsidP="00E514B0">
          <w:pPr>
            <w:pStyle w:val="1066F0F810EC4CB0B04A8F8A532760FE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D10CD6494D7A41CFB0881CCA9D986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7768D-7680-4C1A-8A43-32B696D364CB}"/>
      </w:docPartPr>
      <w:docPartBody>
        <w:p w:rsidR="00D54623" w:rsidRDefault="00E514B0" w:rsidP="00E514B0">
          <w:pPr>
            <w:pStyle w:val="D10CD6494D7A41CFB0881CCA9D9862031"/>
          </w:pPr>
          <w:r w:rsidRPr="001D21E8">
            <w:rPr>
              <w:rStyle w:val="PlaceholderText"/>
              <w:color w:val="FFFFFF" w:themeColor="background1"/>
              <w:sz w:val="20"/>
              <w:szCs w:val="20"/>
            </w:rPr>
            <w:t>Click here to enter a date.</w:t>
          </w:r>
        </w:p>
      </w:docPartBody>
    </w:docPart>
    <w:docPart>
      <w:docPartPr>
        <w:name w:val="77DBD3BD6504477EB468C6AF63BAB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CDB96-7296-4B4D-A435-217A9A5D100A}"/>
      </w:docPartPr>
      <w:docPartBody>
        <w:p w:rsidR="00D54623" w:rsidRDefault="00E514B0" w:rsidP="00E514B0">
          <w:pPr>
            <w:pStyle w:val="77DBD3BD6504477EB468C6AF63BABD00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13BC0F4DC1FC4ED0889484C5014BE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CCD86-BA08-4E74-B7D2-56D15C1994B0}"/>
      </w:docPartPr>
      <w:docPartBody>
        <w:p w:rsidR="00D54623" w:rsidRDefault="00E514B0" w:rsidP="00E514B0">
          <w:pPr>
            <w:pStyle w:val="13BC0F4DC1FC4ED0889484C5014BE357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65130CDFE85F48FBBEC19C0306FDE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59011-B360-4C0A-BA3E-062C9A57B594}"/>
      </w:docPartPr>
      <w:docPartBody>
        <w:p w:rsidR="00D54623" w:rsidRDefault="00E514B0" w:rsidP="00E514B0">
          <w:pPr>
            <w:pStyle w:val="65130CDFE85F48FBBEC19C0306FDEED5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5F9584BE46084F13AE3F58CA3EAD9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3F3BE5-BE1D-42DE-98D7-DB8A42BD92A3}"/>
      </w:docPartPr>
      <w:docPartBody>
        <w:p w:rsidR="00D54623" w:rsidRDefault="00E514B0" w:rsidP="00E514B0">
          <w:pPr>
            <w:pStyle w:val="5F9584BE46084F13AE3F58CA3EAD9072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196CE452316D42DBAE055F4E1AF20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F4A1E-39DD-4A62-B1BE-018E912780EA}"/>
      </w:docPartPr>
      <w:docPartBody>
        <w:p w:rsidR="00D54623" w:rsidRDefault="00E514B0" w:rsidP="00E514B0">
          <w:pPr>
            <w:pStyle w:val="196CE452316D42DBAE055F4E1AF20B18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73318B6F19AD43598F469AF60FAFA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1B090-F408-49F1-94E4-EF63B2B2FFF1}"/>
      </w:docPartPr>
      <w:docPartBody>
        <w:p w:rsidR="00D54623" w:rsidRDefault="00E514B0" w:rsidP="00E514B0">
          <w:pPr>
            <w:pStyle w:val="73318B6F19AD43598F469AF60FAFA9E51"/>
          </w:pPr>
          <w:r w:rsidRPr="001D21E8">
            <w:rPr>
              <w:rStyle w:val="PlaceholderText"/>
              <w:color w:val="FFFFFF" w:themeColor="background1"/>
              <w:sz w:val="20"/>
              <w:szCs w:val="20"/>
            </w:rPr>
            <w:t>Click here to enter a date.</w:t>
          </w:r>
        </w:p>
      </w:docPartBody>
    </w:docPart>
    <w:docPart>
      <w:docPartPr>
        <w:name w:val="790583F573D24D4FBEA6A1D0BC595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DBBFAC-C2A3-4EF4-8DE8-D07C73AEEEF6}"/>
      </w:docPartPr>
      <w:docPartBody>
        <w:p w:rsidR="00D54623" w:rsidRDefault="00E514B0" w:rsidP="00E514B0">
          <w:pPr>
            <w:pStyle w:val="790583F573D24D4FBEA6A1D0BC59582C1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BEE4778EEF314322A6594263A6A1A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1489D-F775-4B60-851D-CDD0B50C3862}"/>
      </w:docPartPr>
      <w:docPartBody>
        <w:p w:rsidR="00713629" w:rsidRDefault="00D54623" w:rsidP="00D54623">
          <w:pPr>
            <w:pStyle w:val="BEE4778EEF314322A6594263A6A1AA43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AA4739251C974F8F9B4C90EA2A8B3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1D016-6276-40FD-BC88-266470833BA6}"/>
      </w:docPartPr>
      <w:docPartBody>
        <w:p w:rsidR="00713629" w:rsidRDefault="00D54623" w:rsidP="00D54623">
          <w:pPr>
            <w:pStyle w:val="AA4739251C974F8F9B4C90EA2A8B3EAE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680F832D07A741E8B8646F08B78BF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15129-ADB7-433C-A473-07FE610CB54C}"/>
      </w:docPartPr>
      <w:docPartBody>
        <w:p w:rsidR="00713629" w:rsidRDefault="00D54623" w:rsidP="00D54623">
          <w:pPr>
            <w:pStyle w:val="680F832D07A741E8B8646F08B78BFF19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555EB4BE8EC24585BC07898BE8725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E1516-4FB5-40E2-B1D9-64A561D3E79E}"/>
      </w:docPartPr>
      <w:docPartBody>
        <w:p w:rsidR="00713629" w:rsidRDefault="00D54623" w:rsidP="00D54623">
          <w:pPr>
            <w:pStyle w:val="555EB4BE8EC24585BC07898BE87252A0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B108C79735184CAA997CBD1254C7D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29406-0A1F-4FB6-A6BE-8E3FAD6BD3C5}"/>
      </w:docPartPr>
      <w:docPartBody>
        <w:p w:rsidR="00713629" w:rsidRDefault="00D54623" w:rsidP="00D54623">
          <w:pPr>
            <w:pStyle w:val="B108C79735184CAA997CBD1254C7D1A6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  <w:docPart>
      <w:docPartPr>
        <w:name w:val="B5D8B1939229469A8F812AB1CDC91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16611-9F73-4D0D-BE09-BAE584162C27}"/>
      </w:docPartPr>
      <w:docPartBody>
        <w:p w:rsidR="00713629" w:rsidRDefault="00D54623" w:rsidP="00D54623">
          <w:pPr>
            <w:pStyle w:val="B5D8B1939229469A8F812AB1CDC91D29"/>
          </w:pPr>
          <w:r w:rsidRPr="001D21E8">
            <w:rPr>
              <w:rStyle w:val="PlaceholderText"/>
              <w:color w:val="FFFFFF" w:themeColor="background1"/>
              <w:sz w:val="18"/>
              <w:szCs w:val="18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C28"/>
    <w:rsid w:val="003F08B8"/>
    <w:rsid w:val="00713629"/>
    <w:rsid w:val="00737C28"/>
    <w:rsid w:val="00D54623"/>
    <w:rsid w:val="00DB6EB2"/>
    <w:rsid w:val="00E5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4623"/>
    <w:rPr>
      <w:color w:val="808080"/>
    </w:rPr>
  </w:style>
  <w:style w:type="paragraph" w:customStyle="1" w:styleId="2D41F95C8AFC43C1A4AA426E91CF1DD7">
    <w:name w:val="2D41F95C8AFC43C1A4AA426E91CF1DD7"/>
    <w:rsid w:val="00E514B0"/>
  </w:style>
  <w:style w:type="paragraph" w:customStyle="1" w:styleId="D842D2953F384CCBA407F3CF381B3484">
    <w:name w:val="D842D2953F384CCBA407F3CF381B3484"/>
    <w:rsid w:val="00E514B0"/>
  </w:style>
  <w:style w:type="paragraph" w:customStyle="1" w:styleId="55889FAE27164041B97FBAC2F68374E7">
    <w:name w:val="55889FAE27164041B97FBAC2F68374E7"/>
    <w:rsid w:val="00E514B0"/>
  </w:style>
  <w:style w:type="paragraph" w:customStyle="1" w:styleId="88AB88F653964C73BE893EA8D8D24787">
    <w:name w:val="88AB88F653964C73BE893EA8D8D24787"/>
    <w:rsid w:val="00E514B0"/>
  </w:style>
  <w:style w:type="paragraph" w:customStyle="1" w:styleId="CEF21F3C92E8426F891491330D2F6833">
    <w:name w:val="CEF21F3C92E8426F891491330D2F6833"/>
    <w:rsid w:val="00E514B0"/>
  </w:style>
  <w:style w:type="paragraph" w:customStyle="1" w:styleId="E82F4566AFC64E85B891E7EEB499BEC6">
    <w:name w:val="E82F4566AFC64E85B891E7EEB499BEC6"/>
    <w:rsid w:val="00E514B0"/>
  </w:style>
  <w:style w:type="paragraph" w:customStyle="1" w:styleId="C0F8A12726D84A4F92F8EDF2F86C24A8">
    <w:name w:val="C0F8A12726D84A4F92F8EDF2F86C24A8"/>
    <w:rsid w:val="00E514B0"/>
  </w:style>
  <w:style w:type="paragraph" w:customStyle="1" w:styleId="1BE89391DFEB4CDCA3E322191BEA1D6E">
    <w:name w:val="1BE89391DFEB4CDCA3E322191BEA1D6E"/>
    <w:rsid w:val="00E514B0"/>
  </w:style>
  <w:style w:type="paragraph" w:customStyle="1" w:styleId="F993CF4A01D540C49D4B9BA25B677458">
    <w:name w:val="F993CF4A01D540C49D4B9BA25B677458"/>
    <w:rsid w:val="00E514B0"/>
  </w:style>
  <w:style w:type="paragraph" w:customStyle="1" w:styleId="9FAB91DC1E6B431B8B0C5B377940FC532">
    <w:name w:val="9FAB91DC1E6B431B8B0C5B377940FC53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481179F7669E4D91AC253DA0EDD28D7A2">
    <w:name w:val="481179F7669E4D91AC253DA0EDD28D7A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EFC646CB550E4B4094DAF48D1239797E2">
    <w:name w:val="EFC646CB550E4B4094DAF48D1239797E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FCEA44C583A84A3EA3E56D0272A630571">
    <w:name w:val="FCEA44C583A84A3EA3E56D0272A63057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064FF65B041F40CF9D79960EF0EDD3831">
    <w:name w:val="064FF65B041F40CF9D79960EF0EDD383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41021C6AAB174F1981E144DA1FAB81991">
    <w:name w:val="41021C6AAB174F1981E144DA1FAB8199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DB9CAF45F45246CDB8A9D00324913FEB1">
    <w:name w:val="DB9CAF45F45246CDB8A9D00324913FEB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9FAAE1C497284325AC9EB14BFF252A0A1">
    <w:name w:val="9FAAE1C497284325AC9EB14BFF252A0A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8BB62FABA44C4BAEBD667DCA46E7E4911">
    <w:name w:val="8BB62FABA44C4BAEBD667DCA46E7E491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AA8043E2BFE04D81918B9CC81F42A7891">
    <w:name w:val="AA8043E2BFE04D81918B9CC81F42A789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1066F0F810EC4CB0B04A8F8A532760FE1">
    <w:name w:val="1066F0F810EC4CB0B04A8F8A532760FE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D10CD6494D7A41CFB0881CCA9D9862031">
    <w:name w:val="D10CD6494D7A41CFB0881CCA9D986203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77DBD3BD6504477EB468C6AF63BABD001">
    <w:name w:val="77DBD3BD6504477EB468C6AF63BABD00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13BC0F4DC1FC4ED0889484C5014BE3571">
    <w:name w:val="13BC0F4DC1FC4ED0889484C5014BE357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65130CDFE85F48FBBEC19C0306FDEED51">
    <w:name w:val="65130CDFE85F48FBBEC19C0306FDEED5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5F9584BE46084F13AE3F58CA3EAD90721">
    <w:name w:val="5F9584BE46084F13AE3F58CA3EAD9072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196CE452316D42DBAE055F4E1AF20B181">
    <w:name w:val="196CE452316D42DBAE055F4E1AF20B18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73318B6F19AD43598F469AF60FAFA9E51">
    <w:name w:val="73318B6F19AD43598F469AF60FAFA9E5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790583F573D24D4FBEA6A1D0BC59582C1">
    <w:name w:val="790583F573D24D4FBEA6A1D0BC59582C1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92D997F7D32D41E690BA9431FDDA614E2">
    <w:name w:val="92D997F7D32D41E690BA9431FDDA614E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EC62B576B3F24169A92721CBC0F0BE442">
    <w:name w:val="EC62B576B3F24169A92721CBC0F0BE44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24892CDB23A84A75A72711670F7846602">
    <w:name w:val="24892CDB23A84A75A72711670F784660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15B5508203644BD1A1B44D79C994357F2">
    <w:name w:val="15B5508203644BD1A1B44D79C994357F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9DF0128604C14102AA5F890AAF8980E42">
    <w:name w:val="9DF0128604C14102AA5F890AAF8980E4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9B3DD4028A2841D09A530F09730053FC2">
    <w:name w:val="9B3DD4028A2841D09A530F09730053FC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B646406AB63C4B93858D51CE499682A52">
    <w:name w:val="B646406AB63C4B93858D51CE499682A52"/>
    <w:rsid w:val="00E514B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BEE4778EEF314322A6594263A6A1AA43">
    <w:name w:val="BEE4778EEF314322A6594263A6A1AA43"/>
    <w:rsid w:val="00D54623"/>
  </w:style>
  <w:style w:type="paragraph" w:customStyle="1" w:styleId="AA4739251C974F8F9B4C90EA2A8B3EAE">
    <w:name w:val="AA4739251C974F8F9B4C90EA2A8B3EAE"/>
    <w:rsid w:val="00D54623"/>
  </w:style>
  <w:style w:type="paragraph" w:customStyle="1" w:styleId="680F832D07A741E8B8646F08B78BFF19">
    <w:name w:val="680F832D07A741E8B8646F08B78BFF19"/>
    <w:rsid w:val="00D54623"/>
  </w:style>
  <w:style w:type="paragraph" w:customStyle="1" w:styleId="555EB4BE8EC24585BC07898BE87252A0">
    <w:name w:val="555EB4BE8EC24585BC07898BE87252A0"/>
    <w:rsid w:val="00D54623"/>
  </w:style>
  <w:style w:type="paragraph" w:customStyle="1" w:styleId="B108C79735184CAA997CBD1254C7D1A6">
    <w:name w:val="B108C79735184CAA997CBD1254C7D1A6"/>
    <w:rsid w:val="00D54623"/>
  </w:style>
  <w:style w:type="paragraph" w:customStyle="1" w:styleId="B5D8B1939229469A8F812AB1CDC91D29">
    <w:name w:val="B5D8B1939229469A8F812AB1CDC91D29"/>
    <w:rsid w:val="00D546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pe:Receivers xmlns:spe="http://schemas.microsoft.com/sharepoint/events">
  <Receiver xmlns="">
    <Name>ItemUpdatedEventHandlerForConceptSearch</Name>
    <Synchronization>Asynchronous</Synchronization>
    <Type>10002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ItemUpdatingEventHandlerForConceptSearch</Name>
    <Synchronization>Synchronous</Synchronization>
    <Type>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ItemCheckedInEventHandlerForConceptSearch</Name>
    <Synchronization>Asynchronous</Synchronization>
    <Type>10004</Type>
    <SequenceNumber>10002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ItemUncheckedOutEventHandlerForConceptSearch</Name>
    <Synchronization>Asynchronous</Synchronization>
    <Type>10006</Type>
    <SequenceNumber>10003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ItemAddedEventHandlerForConceptSearch</Name>
    <Synchronization>Asynchronous</Synchronization>
    <Type>10001</Type>
    <SequenceNumber>10004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ItemFileMovedEventHandlerForConceptSearch</Name>
    <Synchronization>Asynchronous</Synchronization>
    <Type>10009</Type>
    <SequenceNumber>10005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 xmlns="">
    <Name>ItemDeletedEventHandlerForConceptSearch</Name>
    <Synchronization>Asynchronous</Synchronization>
    <Type>10003</Type>
    <SequenceNumber>10006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</spe:Receivers>
</file>

<file path=customXml/item2.xml><?xml version="1.0" encoding="utf-8"?>
<?mso-contentType ?>
<SharedContentType xmlns="Microsoft.SharePoint.Taxonomy.ContentTypeSync" SourceId="64c9d834-598d-44db-8280-f2a48873429d" ContentTypeId="0x01010098A77BC932DF7A47999647AAD48BE41E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licy_x0020_Library_x0020_Status xmlns="c1806827-8ec2-40fd-ae39-2f14b4b899c9">Current</Policy_x0020_Library_x0020_Status>
    <o5cdb53487a640d78782592ff461bb15 xmlns="5ceddba0-67fe-4e50-b265-e68b512147cc">
      <Terms xmlns="http://schemas.microsoft.com/office/infopath/2007/PartnerControls"/>
    </o5cdb53487a640d78782592ff461bb15>
    <bf8473b6d19e4dc483d092f1c8832525 xmlns="5ceddba0-67fe-4e50-b265-e68b512147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18b99fa1-bc8d-4007-81c1-75dac247c978</TermId>
        </TermInfo>
      </Terms>
    </bf8473b6d19e4dc483d092f1c8832525>
    <n162b26a82a0421d8c1e7ceb93b9ee77 xmlns="5ceddba0-67fe-4e50-b265-e68b512147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Draft</TermName>
          <TermId xmlns="http://schemas.microsoft.com/office/infopath/2007/PartnerControls">fbfd3d3b-379a-4ef9-a760-718cd7103326</TermId>
        </TermInfo>
      </Terms>
    </n162b26a82a0421d8c1e7ceb93b9ee77>
    <TaxCatchAll xmlns="88cc1ac3-d661-4513-9676-173c55b04fe2">
      <Value>9</Value>
      <Value>1</Value>
      <Value>2</Value>
    </TaxCatchAll>
    <c971541716fa4a5e903bbadbda4e259e xmlns="5ceddba0-67fe-4e50-b265-e68b512147cc">
      <Terms xmlns="http://schemas.microsoft.com/office/infopath/2007/PartnerControls"/>
    </c971541716fa4a5e903bbadbda4e259e>
    <a975db6a2eff4efaa1366d4ce44a5239 xmlns="5ceddba0-67fe-4e50-b265-e68b512147cc">
      <Terms xmlns="http://schemas.microsoft.com/office/infopath/2007/PartnerControls">
        <TermInfo xmlns="http://schemas.microsoft.com/office/infopath/2007/PartnerControls">
          <TermName xmlns="http://schemas.microsoft.com/office/infopath/2007/PartnerControls">Form</TermName>
          <TermId xmlns="http://schemas.microsoft.com/office/infopath/2007/PartnerControls">4224302c-1e87-454e-8d27-33ce8b83dc14</TermId>
        </TermInfo>
      </Terms>
    </a975db6a2eff4efaa1366d4ce44a5239>
    <j7a283fd6b6746269f2aa5be851e7f05 xmlns="5ceddba0-67fe-4e50-b265-e68b512147cc">
      <Terms xmlns="http://schemas.microsoft.com/office/infopath/2007/PartnerControls"/>
    </j7a283fd6b6746269f2aa5be851e7f05>
    <m8bf6a36945a45c79e4c2bdfed0f5789 xmlns="5ceddba0-67fe-4e50-b265-e68b512147cc">
      <Terms xmlns="http://schemas.microsoft.com/office/infopath/2007/PartnerControls"/>
    </m8bf6a36945a45c79e4c2bdfed0f5789>
  </documentManagement>
</p:properties>
</file>

<file path=customXml/item4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NCC Document" ma:contentTypeID="0x01010071C7E489C914B846AEA2C4069CECA16600AA42FB828E01DF4A89812A88DDF6A1CF" ma:contentTypeVersion="28" ma:contentTypeDescription="This is the base NCC document content type." ma:contentTypeScope="" ma:versionID="e9bca9e6f1643f7a338993db6110fbcd">
  <xsd:schema xmlns:xsd="http://www.w3.org/2001/XMLSchema" xmlns:xs="http://www.w3.org/2001/XMLSchema" xmlns:p="http://schemas.microsoft.com/office/2006/metadata/properties" xmlns:ns3="88cc1ac3-d661-4513-9676-173c55b04fe2" xmlns:ns4="5ceddba0-67fe-4e50-b265-e68b512147cc" xmlns:ns5="c1806827-8ec2-40fd-ae39-2f14b4b899c9" targetNamespace="http://schemas.microsoft.com/office/2006/metadata/properties" ma:root="true" ma:fieldsID="b3d2081f274b042fa9999b6e03aad006" ns3:_="" ns4:_="" ns5:_="">
    <xsd:import namespace="88cc1ac3-d661-4513-9676-173c55b04fe2"/>
    <xsd:import namespace="5ceddba0-67fe-4e50-b265-e68b512147cc"/>
    <xsd:import namespace="c1806827-8ec2-40fd-ae39-2f14b4b899c9"/>
    <xsd:element name="properties">
      <xsd:complexType>
        <xsd:sequence>
          <xsd:element name="documentManagement">
            <xsd:complexType>
              <xsd:all>
                <xsd:element ref="ns3:TaxCatchAll" minOccurs="0"/>
                <xsd:element ref="ns3:TaxCatchAllLabel" minOccurs="0"/>
                <xsd:element ref="ns4:c971541716fa4a5e903bbadbda4e259e" minOccurs="0"/>
                <xsd:element ref="ns4:a975db6a2eff4efaa1366d4ce44a5239" minOccurs="0"/>
                <xsd:element ref="ns4:n162b26a82a0421d8c1e7ceb93b9ee77" minOccurs="0"/>
                <xsd:element ref="ns4:o5cdb53487a640d78782592ff461bb15" minOccurs="0"/>
                <xsd:element ref="ns4:m8bf6a36945a45c79e4c2bdfed0f5789" minOccurs="0"/>
                <xsd:element ref="ns4:bf8473b6d19e4dc483d092f1c8832525" minOccurs="0"/>
                <xsd:element ref="ns4:j7a283fd6b6746269f2aa5be851e7f05" minOccurs="0"/>
                <xsd:element ref="ns5:MediaServiceMetadata" minOccurs="0"/>
                <xsd:element ref="ns5:MediaServiceFastMetadata" minOccurs="0"/>
                <xsd:element ref="ns4:SharedWithUsers" minOccurs="0"/>
                <xsd:element ref="ns4:SharedWithDetails" minOccurs="0"/>
                <xsd:element ref="ns5:MediaServiceAutoKeyPoints" minOccurs="0"/>
                <xsd:element ref="ns5:MediaServiceKeyPoints" minOccurs="0"/>
                <xsd:element ref="ns5:Policy_x0020_Library_x0020_Status" minOccurs="0"/>
                <xsd:element ref="ns5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3" nillable="true" ma:displayName="Taxonomy Catch All Column" ma:hidden="true" ma:list="{df45db4d-83da-443f-873b-472a51564688}" ma:internalName="TaxCatchAll" ma:showField="CatchAllData" ma:web="5ceddba0-67fe-4e50-b265-e68b512147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4" nillable="true" ma:displayName="Taxonomy Catch All Column1" ma:hidden="true" ma:list="{df45db4d-83da-443f-873b-472a51564688}" ma:internalName="TaxCatchAllLabel" ma:readOnly="true" ma:showField="CatchAllDataLabel" ma:web="5ceddba0-67fe-4e50-b265-e68b512147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ddba0-67fe-4e50-b265-e68b512147cc" elementFormDefault="qualified">
    <xsd:import namespace="http://schemas.microsoft.com/office/2006/documentManagement/types"/>
    <xsd:import namespace="http://schemas.microsoft.com/office/infopath/2007/PartnerControls"/>
    <xsd:element name="c971541716fa4a5e903bbadbda4e259e" ma:index="17" nillable="true" ma:taxonomy="true" ma:internalName="c971541716fa4a5e903bbadbda4e259e" ma:taxonomyFieldName="Authoring_Team" ma:displayName="Authoring Team" ma:default="" ma:fieldId="{c9715417-16fa-4a5e-903b-badbda4e259e}" ma:sspId="12976cec-d0ce-485f-bc4a-34973482e79f" ma:termSetId="7c8bfc01-3c61-4992-8382-4bbc43bc06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975db6a2eff4efaa1366d4ce44a5239" ma:index="18" nillable="true" ma:taxonomy="true" ma:internalName="a975db6a2eff4efaa1366d4ce44a5239" ma:taxonomyFieldName="Document_Type" ma:displayName="Document Type" ma:default="" ma:fieldId="{a975db6a-2eff-4efa-a136-6d4ce44a5239}" ma:sspId="12976cec-d0ce-485f-bc4a-34973482e79f" ma:termSetId="e0a7f381-dc0a-4d18-a572-d174e234785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62b26a82a0421d8c1e7ceb93b9ee77" ma:index="19" nillable="true" ma:taxonomy="true" ma:internalName="n162b26a82a0421d8c1e7ceb93b9ee77" ma:taxonomyFieldName="NCC_Status" ma:displayName="Doc Status" ma:default="1;#Draft|fbfd3d3b-379a-4ef9-a760-718cd7103326" ma:fieldId="{7162b26a-82a0-421d-8c1e-7ceb93b9ee77}" ma:sspId="12976cec-d0ce-485f-bc4a-34973482e79f" ma:termSetId="e5e3b9af-3c2f-4c77-901d-295b696646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5cdb53487a640d78782592ff461bb15" ma:index="20" nillable="true" ma:taxonomy="true" ma:internalName="o5cdb53487a640d78782592ff461bb15" ma:taxonomyFieldName="File_Plan" ma:displayName="File Plan" ma:default="" ma:fieldId="{85cdb534-87a6-40d7-8782-592ff461bb15}" ma:taxonomyMulti="true" ma:sspId="12976cec-d0ce-485f-bc4a-34973482e79f" ma:termSetId="85a4d7db-0f76-460a-87eb-57ad36ae03b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8bf6a36945a45c79e4c2bdfed0f5789" ma:index="21" nillable="true" ma:taxonomy="true" ma:internalName="m8bf6a36945a45c79e4c2bdfed0f5789" ma:taxonomyFieldName="Financial_Year" ma:displayName="Financial Year" ma:default="" ma:fieldId="{68bf6a36-945a-45c7-9e4c-2bdfed0f5789}" ma:taxonomyMulti="true" ma:sspId="12976cec-d0ce-485f-bc4a-34973482e79f" ma:termSetId="edc266e7-e925-4ff3-9bf8-4a9dad39b78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f8473b6d19e4dc483d092f1c8832525" ma:index="22" nillable="true" ma:taxonomy="true" ma:internalName="bf8473b6d19e4dc483d092f1c8832525" ma:taxonomyFieldName="Security_Classification" ma:displayName="Security Classification" ma:default="2;#OFFICIAL|18b99fa1-bc8d-4007-81c1-75dac247c978" ma:fieldId="{bf8473b6-d19e-4dc4-83d0-92f1c8832525}" ma:sspId="12976cec-d0ce-485f-bc4a-34973482e79f" ma:termSetId="4f753933-fbe9-4b8d-9f82-ff63e9aa95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7a283fd6b6746269f2aa5be851e7f05" ma:index="23" nillable="true" ma:taxonomy="true" ma:internalName="j7a283fd6b6746269f2aa5be851e7f05" ma:taxonomyFieldName="NCC_Audience" ma:displayName="NCC Audience" ma:default="" ma:fieldId="{37a283fd-6b67-4626-9f2a-a5be851e7f05}" ma:taxonomyMulti="true" ma:sspId="12976cec-d0ce-485f-bc4a-34973482e79f" ma:termSetId="b94ed75c-002a-4bb8-9f19-0713357e891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06827-8ec2-40fd-ae39-2f14b4b899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olicy_x0020_Library_x0020_Status" ma:index="30" nillable="true" ma:displayName="Policy Library Status" ma:internalName="Policy_x0020_Library_x0020_Status">
      <xsd:simpleType>
        <xsd:restriction base="dms:Text">
          <xsd:maxLength value="255"/>
        </xsd:restriction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F0C4FC-EA4A-4CD1-B671-92CCB5FAA765}">
  <ds:schemaRefs>
    <ds:schemaRef ds:uri="http://schemas.microsoft.com/sharepoint/events"/>
    <ds:schemaRef ds:uri=""/>
  </ds:schemaRefs>
</ds:datastoreItem>
</file>

<file path=customXml/itemProps2.xml><?xml version="1.0" encoding="utf-8"?>
<ds:datastoreItem xmlns:ds="http://schemas.openxmlformats.org/officeDocument/2006/customXml" ds:itemID="{B28FD2C7-3E36-4AAD-B5B3-4A31DCCD5D5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89F73FC5-9AA7-4AE3-9700-FAABD58CAEC8}">
  <ds:schemaRefs>
    <ds:schemaRef ds:uri="http://schemas.microsoft.com/office/2006/metadata/properties"/>
    <ds:schemaRef ds:uri="http://schemas.microsoft.com/office/infopath/2007/PartnerControls"/>
    <ds:schemaRef ds:uri="c1806827-8ec2-40fd-ae39-2f14b4b899c9"/>
    <ds:schemaRef ds:uri="5ceddba0-67fe-4e50-b265-e68b512147cc"/>
    <ds:schemaRef ds:uri="88cc1ac3-d661-4513-9676-173c55b04fe2"/>
  </ds:schemaRefs>
</ds:datastoreItem>
</file>

<file path=customXml/itemProps4.xml><?xml version="1.0" encoding="utf-8"?>
<ds:datastoreItem xmlns:ds="http://schemas.openxmlformats.org/officeDocument/2006/customXml" ds:itemID="{CACAB7A4-D492-46F5-8178-F424A53C1756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08FEB1D0-8B21-4B13-9DEE-6632D7C06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1ac3-d661-4513-9676-173c55b04fe2"/>
    <ds:schemaRef ds:uri="5ceddba0-67fe-4e50-b265-e68b512147cc"/>
    <ds:schemaRef ds:uri="c1806827-8ec2-40fd-ae39-2f14b4b899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FEDE6E68-7E54-4FAC-9E6C-AE304701128C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D830E91-6DFC-498A-B6D7-3D6EDE45B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template</Template>
  <TotalTime>0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Nottinghamshire County Council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Alison Parker</dc:creator>
  <cp:keywords/>
  <cp:lastModifiedBy>Helen Manser</cp:lastModifiedBy>
  <cp:revision>2</cp:revision>
  <cp:lastPrinted>2013-11-07T08:37:00Z</cp:lastPrinted>
  <dcterms:created xsi:type="dcterms:W3CDTF">2023-07-28T18:36:00Z</dcterms:created>
  <dcterms:modified xsi:type="dcterms:W3CDTF">2023-07-28T18:36:00Z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0x01010071C7E489C914B846AEA2C4069CECA16600AA42FB828E01DF4A89812A88DDF6A1CF</vt:lpwstr>
  </property>
  <property fmtid="{D5CDD505-2E9C-101B-9397-08002B2CF9AE}" pid="3" name="ob0219292da44059ae5145f8417dbf7b">
    <vt:lpwstr/>
  </property>
  <property fmtid="{D5CDD505-2E9C-101B-9397-08002B2CF9AE}" pid="4" name="Authoring_Team">
    <vt:lpwstr/>
  </property>
  <property fmtid="{D5CDD505-2E9C-101B-9397-08002B2CF9AE}" pid="5" name="Financial_Year">
    <vt:lpwstr/>
  </property>
  <property fmtid="{D5CDD505-2E9C-101B-9397-08002B2CF9AE}" pid="6" name="Document_Type">
    <vt:lpwstr>9;#Form|4224302c-1e87-454e-8d27-33ce8b83dc14</vt:lpwstr>
  </property>
  <property fmtid="{D5CDD505-2E9C-101B-9397-08002B2CF9AE}" pid="7" name="File_Plan">
    <vt:lpwstr/>
  </property>
  <property fmtid="{D5CDD505-2E9C-101B-9397-08002B2CF9AE}" pid="8" name="NCC_Status">
    <vt:lpwstr>1;#Draft|fbfd3d3b-379a-4ef9-a760-718cd7103326</vt:lpwstr>
  </property>
  <property fmtid="{D5CDD505-2E9C-101B-9397-08002B2CF9AE}" pid="9" name="Security_Classification">
    <vt:lpwstr>2;#OFFICIAL|18b99fa1-bc8d-4007-81c1-75dac247c978</vt:lpwstr>
  </property>
  <property fmtid="{D5CDD505-2E9C-101B-9397-08002B2CF9AE}" pid="10" name="NCC_Audience">
    <vt:lpwstr/>
  </property>
  <property fmtid="{D5CDD505-2E9C-101B-9397-08002B2CF9AE}" pid="11" name="Target">
    <vt:lpwstr/>
  </property>
</Properties>
</file>