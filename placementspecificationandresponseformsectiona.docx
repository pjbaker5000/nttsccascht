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9" w:type="dxa"/>
        <w:tblInd w:w="-851" w:type="dxa"/>
        <w:tblLook w:val="01E0" w:firstRow="1" w:lastRow="1" w:firstColumn="1" w:lastColumn="1" w:noHBand="0" w:noVBand="0"/>
      </w:tblPr>
      <w:tblGrid>
        <w:gridCol w:w="1530"/>
        <w:gridCol w:w="3870"/>
        <w:gridCol w:w="4397"/>
        <w:gridCol w:w="510"/>
        <w:gridCol w:w="42"/>
      </w:tblGrid>
      <w:tr w:rsidR="00691FC2" w:rsidRPr="001C5E7C" w14:paraId="38BC2695" w14:textId="77777777" w:rsidTr="00FE64D9">
        <w:trPr>
          <w:trHeight w:val="851"/>
        </w:trPr>
        <w:tc>
          <w:tcPr>
            <w:tcW w:w="5400" w:type="dxa"/>
            <w:gridSpan w:val="2"/>
            <w:shd w:val="clear" w:color="auto" w:fill="auto"/>
          </w:tcPr>
          <w:p w14:paraId="7B0B659B" w14:textId="77777777" w:rsidR="00691FC2" w:rsidRPr="001C5E7C" w:rsidRDefault="00691FC2" w:rsidP="006F3A1A">
            <w:pPr>
              <w:tabs>
                <w:tab w:val="left" w:pos="3780"/>
              </w:tabs>
              <w:ind w:right="-1414"/>
              <w:rPr>
                <w:b/>
                <w:u w:val="single"/>
              </w:rPr>
            </w:pPr>
            <w:r>
              <w:rPr>
                <w:noProof/>
              </w:rPr>
              <w:drawing>
                <wp:inline distT="0" distB="0" distL="0" distR="0" wp14:anchorId="63A9E727" wp14:editId="0815B211">
                  <wp:extent cx="2952750" cy="495300"/>
                  <wp:effectExtent l="0" t="0" r="0" b="0"/>
                  <wp:docPr id="4" name="Picture 4" descr="NCC-l-head-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cmy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tc>
        <w:tc>
          <w:tcPr>
            <w:tcW w:w="4949" w:type="dxa"/>
            <w:gridSpan w:val="3"/>
            <w:shd w:val="clear" w:color="auto" w:fill="auto"/>
          </w:tcPr>
          <w:p w14:paraId="7F45DED8" w14:textId="77777777" w:rsidR="00691FC2" w:rsidRDefault="00CF4E0B" w:rsidP="00CC676E">
            <w:pPr>
              <w:tabs>
                <w:tab w:val="left" w:pos="3780"/>
              </w:tabs>
              <w:ind w:right="34"/>
              <w:jc w:val="right"/>
              <w:rPr>
                <w:b/>
                <w:u w:val="single"/>
              </w:rPr>
            </w:pPr>
            <w:r>
              <w:rPr>
                <w:b/>
                <w:u w:val="single"/>
              </w:rPr>
              <w:t>YA/RCPS</w:t>
            </w:r>
          </w:p>
          <w:p w14:paraId="36830845" w14:textId="745B1E3F" w:rsidR="00CF4E0B" w:rsidRDefault="008017BB" w:rsidP="00CC676E">
            <w:pPr>
              <w:tabs>
                <w:tab w:val="left" w:pos="3780"/>
              </w:tabs>
              <w:ind w:right="34"/>
              <w:jc w:val="right"/>
              <w:rPr>
                <w:b/>
                <w:u w:val="single"/>
              </w:rPr>
            </w:pPr>
            <w:r>
              <w:rPr>
                <w:b/>
                <w:u w:val="single"/>
              </w:rPr>
              <w:t>AUG 2021</w:t>
            </w:r>
          </w:p>
          <w:p w14:paraId="5BE10606" w14:textId="77777777" w:rsidR="00CF4E0B" w:rsidRDefault="00CF4E0B" w:rsidP="00CF4E0B">
            <w:pPr>
              <w:tabs>
                <w:tab w:val="left" w:pos="3780"/>
              </w:tabs>
              <w:ind w:right="-1414"/>
              <w:rPr>
                <w:b/>
                <w:u w:val="single"/>
              </w:rPr>
            </w:pPr>
          </w:p>
          <w:p w14:paraId="62B0EE8B" w14:textId="77777777" w:rsidR="00CF4E0B" w:rsidRPr="001C5E7C" w:rsidRDefault="00CF4E0B" w:rsidP="006F3A1A">
            <w:pPr>
              <w:tabs>
                <w:tab w:val="left" w:pos="3780"/>
              </w:tabs>
              <w:ind w:right="-1414"/>
              <w:jc w:val="center"/>
              <w:rPr>
                <w:b/>
                <w:u w:val="single"/>
              </w:rPr>
            </w:pPr>
          </w:p>
        </w:tc>
      </w:tr>
      <w:tr w:rsidR="00393A30" w14:paraId="12AE578F" w14:textId="77777777" w:rsidTr="00FE6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Height w:val="777"/>
        </w:trPr>
        <w:tc>
          <w:tcPr>
            <w:tcW w:w="1530" w:type="dxa"/>
            <w:shd w:val="clear" w:color="auto" w:fill="000000"/>
            <w:tcMar>
              <w:top w:w="113" w:type="dxa"/>
              <w:left w:w="0" w:type="dxa"/>
              <w:bottom w:w="113" w:type="dxa"/>
              <w:right w:w="0" w:type="dxa"/>
            </w:tcMar>
            <w:vAlign w:val="center"/>
          </w:tcPr>
          <w:p w14:paraId="7ECAFB1D" w14:textId="77777777" w:rsidR="00393A30" w:rsidRDefault="00393A30" w:rsidP="00322F1A">
            <w:pPr>
              <w:ind w:left="284"/>
            </w:pPr>
          </w:p>
        </w:tc>
        <w:tc>
          <w:tcPr>
            <w:tcW w:w="8267" w:type="dxa"/>
            <w:gridSpan w:val="2"/>
            <w:shd w:val="clear" w:color="auto" w:fill="000000"/>
            <w:tcMar>
              <w:top w:w="113" w:type="dxa"/>
              <w:left w:w="0" w:type="dxa"/>
              <w:bottom w:w="113" w:type="dxa"/>
              <w:right w:w="0" w:type="dxa"/>
            </w:tcMar>
            <w:vAlign w:val="center"/>
          </w:tcPr>
          <w:p w14:paraId="4C10875D" w14:textId="30270311" w:rsidR="00393A30" w:rsidRPr="00B84D19" w:rsidRDefault="0073789F" w:rsidP="00B84D19">
            <w:pPr>
              <w:jc w:val="center"/>
              <w:rPr>
                <w:b/>
                <w:color w:val="FFFFFF"/>
                <w:sz w:val="32"/>
                <w:szCs w:val="32"/>
              </w:rPr>
            </w:pPr>
            <w:r>
              <w:rPr>
                <w:b/>
                <w:color w:val="FFFFFF"/>
                <w:sz w:val="32"/>
                <w:szCs w:val="32"/>
              </w:rPr>
              <w:t xml:space="preserve">Section A: </w:t>
            </w:r>
            <w:r w:rsidR="000D7717">
              <w:rPr>
                <w:b/>
                <w:color w:val="FFFFFF"/>
                <w:sz w:val="32"/>
                <w:szCs w:val="32"/>
              </w:rPr>
              <w:t>Residential Care Placement Specification</w:t>
            </w:r>
            <w:r w:rsidR="00E31556">
              <w:rPr>
                <w:b/>
                <w:color w:val="FFFFFF"/>
                <w:sz w:val="32"/>
                <w:szCs w:val="32"/>
              </w:rPr>
              <w:t xml:space="preserve"> and Provider Response Form</w:t>
            </w:r>
            <w:r w:rsidR="00585A76">
              <w:rPr>
                <w:b/>
                <w:color w:val="FFFFFF"/>
                <w:sz w:val="32"/>
                <w:szCs w:val="32"/>
              </w:rPr>
              <w:t xml:space="preserve"> for Younger Adults</w:t>
            </w:r>
          </w:p>
        </w:tc>
        <w:tc>
          <w:tcPr>
            <w:tcW w:w="510" w:type="dxa"/>
            <w:shd w:val="clear" w:color="auto" w:fill="000000"/>
            <w:tcMar>
              <w:top w:w="113" w:type="dxa"/>
              <w:left w:w="0" w:type="dxa"/>
              <w:bottom w:w="113" w:type="dxa"/>
              <w:right w:w="0" w:type="dxa"/>
            </w:tcMar>
            <w:vAlign w:val="center"/>
          </w:tcPr>
          <w:p w14:paraId="3125D021" w14:textId="77777777" w:rsidR="00393A30" w:rsidRDefault="00393A30" w:rsidP="00393A30"/>
        </w:tc>
      </w:tr>
    </w:tbl>
    <w:p w14:paraId="4561CD0F" w14:textId="77777777" w:rsidR="005123C6" w:rsidRDefault="005123C6" w:rsidP="005123C6"/>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5387"/>
      </w:tblGrid>
      <w:tr w:rsidR="00C478F9" w:rsidRPr="00F95443" w14:paraId="524F9EBE" w14:textId="77777777" w:rsidTr="00C31293">
        <w:trPr>
          <w:trHeight w:val="397"/>
        </w:trPr>
        <w:tc>
          <w:tcPr>
            <w:tcW w:w="4962" w:type="dxa"/>
            <w:shd w:val="clear" w:color="auto" w:fill="auto"/>
          </w:tcPr>
          <w:p w14:paraId="5404968F" w14:textId="77777777" w:rsidR="00C478F9" w:rsidRPr="00B84D19" w:rsidRDefault="00C478F9" w:rsidP="00084FE2">
            <w:pPr>
              <w:rPr>
                <w:b/>
              </w:rPr>
            </w:pPr>
            <w:r w:rsidRPr="003343B0">
              <w:rPr>
                <w:b/>
              </w:rPr>
              <w:t>Date residential care agreed at accommodation panel</w:t>
            </w:r>
          </w:p>
        </w:tc>
        <w:sdt>
          <w:sdtPr>
            <w:id w:val="874351946"/>
            <w:placeholder>
              <w:docPart w:val="5B8D8BF60B4A449B9027528F45EF3FE4"/>
            </w:placeholder>
            <w:showingPlcHdr/>
            <w:date>
              <w:dateFormat w:val="dd/MM/yyyy"/>
              <w:lid w:val="en-GB"/>
              <w:storeMappedDataAs w:val="dateTime"/>
              <w:calendar w:val="gregorian"/>
            </w:date>
          </w:sdtPr>
          <w:sdtEndPr/>
          <w:sdtContent>
            <w:tc>
              <w:tcPr>
                <w:tcW w:w="5387" w:type="dxa"/>
                <w:shd w:val="clear" w:color="auto" w:fill="auto"/>
                <w:vAlign w:val="center"/>
              </w:tcPr>
              <w:p w14:paraId="4F10CB2F" w14:textId="77777777" w:rsidR="00C478F9" w:rsidRDefault="00AB31BC" w:rsidP="00C31293">
                <w:r w:rsidRPr="001B26C1">
                  <w:rPr>
                    <w:rStyle w:val="PlaceholderText"/>
                  </w:rPr>
                  <w:t>Click here to enter a date.</w:t>
                </w:r>
              </w:p>
            </w:tc>
          </w:sdtContent>
        </w:sdt>
      </w:tr>
      <w:tr w:rsidR="00FF51D4" w:rsidRPr="00F95443" w14:paraId="5816A12E" w14:textId="77777777" w:rsidTr="0033577A">
        <w:trPr>
          <w:trHeight w:val="1138"/>
        </w:trPr>
        <w:tc>
          <w:tcPr>
            <w:tcW w:w="4962" w:type="dxa"/>
            <w:shd w:val="clear" w:color="auto" w:fill="auto"/>
          </w:tcPr>
          <w:p w14:paraId="5389C29A" w14:textId="77777777" w:rsidR="00FF51D4" w:rsidRPr="003343B0" w:rsidRDefault="00FF51D4" w:rsidP="00084FE2">
            <w:pPr>
              <w:rPr>
                <w:b/>
              </w:rPr>
            </w:pPr>
            <w:r>
              <w:rPr>
                <w:b/>
              </w:rPr>
              <w:t>Group Manager details:</w:t>
            </w:r>
            <w:r>
              <w:rPr>
                <w:b/>
              </w:rPr>
              <w:br/>
            </w:r>
            <w:r w:rsidRPr="00D104B6">
              <w:rPr>
                <w:i/>
                <w:sz w:val="22"/>
              </w:rPr>
              <w:t>In instances where panel agreement has not been provided, authorisation is required from a Group Manager</w:t>
            </w:r>
          </w:p>
        </w:tc>
        <w:sdt>
          <w:sdtPr>
            <w:id w:val="-1065956849"/>
            <w:placeholder>
              <w:docPart w:val="C90BC5CB838D4E68AE1DFE26AF496314"/>
            </w:placeholder>
            <w:showingPlcHdr/>
          </w:sdtPr>
          <w:sdtEndPr/>
          <w:sdtContent>
            <w:tc>
              <w:tcPr>
                <w:tcW w:w="5387" w:type="dxa"/>
                <w:shd w:val="clear" w:color="auto" w:fill="auto"/>
                <w:vAlign w:val="center"/>
              </w:tcPr>
              <w:p w14:paraId="66FB7725" w14:textId="77777777" w:rsidR="00FF51D4" w:rsidRDefault="00FF51D4" w:rsidP="00C31293">
                <w:r w:rsidRPr="001B26C1">
                  <w:rPr>
                    <w:rStyle w:val="PlaceholderText"/>
                  </w:rPr>
                  <w:t>Click here to enter text.</w:t>
                </w:r>
              </w:p>
            </w:tc>
          </w:sdtContent>
        </w:sdt>
      </w:tr>
    </w:tbl>
    <w:p w14:paraId="77323A46" w14:textId="77777777" w:rsidR="006B06AE" w:rsidRDefault="006B06AE"/>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5387"/>
      </w:tblGrid>
      <w:tr w:rsidR="00C478F9" w:rsidRPr="00F95443" w14:paraId="61D719C7" w14:textId="77777777" w:rsidTr="00497242">
        <w:trPr>
          <w:trHeight w:val="397"/>
        </w:trPr>
        <w:tc>
          <w:tcPr>
            <w:tcW w:w="4962" w:type="dxa"/>
            <w:shd w:val="pct15" w:color="auto" w:fill="auto"/>
          </w:tcPr>
          <w:p w14:paraId="5CF28417" w14:textId="77777777" w:rsidR="00C478F9" w:rsidRPr="00B84D19" w:rsidRDefault="00C478F9" w:rsidP="00814C2C">
            <w:pPr>
              <w:spacing w:before="60" w:after="60"/>
              <w:rPr>
                <w:b/>
              </w:rPr>
            </w:pPr>
            <w:bookmarkStart w:id="0" w:name="_Hlk58325230"/>
            <w:r>
              <w:rPr>
                <w:b/>
              </w:rPr>
              <w:t>Date</w:t>
            </w:r>
            <w:r w:rsidR="00386310">
              <w:rPr>
                <w:b/>
              </w:rPr>
              <w:t xml:space="preserve"> </w:t>
            </w:r>
            <w:r w:rsidR="00386310" w:rsidRPr="00DD124D">
              <w:rPr>
                <w:b/>
              </w:rPr>
              <w:t>form completed</w:t>
            </w:r>
          </w:p>
        </w:tc>
        <w:sdt>
          <w:sdtPr>
            <w:id w:val="-1416547061"/>
            <w:placeholder>
              <w:docPart w:val="8C8DB414A1F342C38A2509A7FAA1D01C"/>
            </w:placeholder>
            <w:showingPlcHdr/>
            <w:date>
              <w:dateFormat w:val="dd/MM/yyyy"/>
              <w:lid w:val="en-GB"/>
              <w:storeMappedDataAs w:val="dateTime"/>
              <w:calendar w:val="gregorian"/>
            </w:date>
          </w:sdtPr>
          <w:sdtEndPr/>
          <w:sdtContent>
            <w:tc>
              <w:tcPr>
                <w:tcW w:w="5387" w:type="dxa"/>
                <w:shd w:val="clear" w:color="auto" w:fill="auto"/>
                <w:vAlign w:val="center"/>
              </w:tcPr>
              <w:p w14:paraId="5EC25F83" w14:textId="77777777" w:rsidR="00C478F9" w:rsidRDefault="00AB31BC" w:rsidP="00497242">
                <w:pPr>
                  <w:spacing w:before="60" w:after="60"/>
                </w:pPr>
                <w:r w:rsidRPr="001B26C1">
                  <w:rPr>
                    <w:rStyle w:val="PlaceholderText"/>
                  </w:rPr>
                  <w:t>Click here to enter a date.</w:t>
                </w:r>
              </w:p>
            </w:tc>
          </w:sdtContent>
        </w:sdt>
      </w:tr>
      <w:tr w:rsidR="00BB41E3" w:rsidRPr="00F95443" w14:paraId="469E7DC2" w14:textId="77777777" w:rsidTr="00804661">
        <w:trPr>
          <w:trHeight w:val="397"/>
        </w:trPr>
        <w:tc>
          <w:tcPr>
            <w:tcW w:w="4962" w:type="dxa"/>
            <w:shd w:val="pct15" w:color="auto" w:fill="auto"/>
          </w:tcPr>
          <w:p w14:paraId="1404C46F" w14:textId="77777777" w:rsidR="00BB41E3" w:rsidRPr="00C478F9" w:rsidRDefault="00BB41E3" w:rsidP="00804661">
            <w:pPr>
              <w:spacing w:before="60" w:after="60"/>
              <w:rPr>
                <w:b/>
              </w:rPr>
            </w:pPr>
            <w:r w:rsidRPr="00C478F9">
              <w:rPr>
                <w:b/>
              </w:rPr>
              <w:t>Latest date by which the placement is required</w:t>
            </w:r>
          </w:p>
        </w:tc>
        <w:sdt>
          <w:sdtPr>
            <w:id w:val="379216285"/>
            <w:placeholder>
              <w:docPart w:val="942D36B9FEDE42E78C8EABBDAC5A0B2F"/>
            </w:placeholder>
            <w:showingPlcHdr/>
          </w:sdtPr>
          <w:sdtEndPr/>
          <w:sdtContent>
            <w:tc>
              <w:tcPr>
                <w:tcW w:w="5387" w:type="dxa"/>
                <w:shd w:val="clear" w:color="auto" w:fill="auto"/>
                <w:vAlign w:val="center"/>
              </w:tcPr>
              <w:p w14:paraId="15F08156" w14:textId="77777777" w:rsidR="00BB41E3" w:rsidRDefault="00BB41E3" w:rsidP="00804661">
                <w:pPr>
                  <w:spacing w:before="60" w:after="60"/>
                </w:pPr>
                <w:r w:rsidRPr="001B26C1">
                  <w:rPr>
                    <w:rStyle w:val="PlaceholderText"/>
                  </w:rPr>
                  <w:t>Click here to enter text.</w:t>
                </w:r>
              </w:p>
            </w:tc>
          </w:sdtContent>
        </w:sdt>
      </w:tr>
      <w:tr w:rsidR="00BB41E3" w:rsidRPr="00F95443" w14:paraId="3C47395D" w14:textId="77777777" w:rsidTr="00804661">
        <w:trPr>
          <w:trHeight w:val="397"/>
        </w:trPr>
        <w:tc>
          <w:tcPr>
            <w:tcW w:w="4962" w:type="dxa"/>
            <w:shd w:val="pct15" w:color="auto" w:fill="auto"/>
          </w:tcPr>
          <w:p w14:paraId="494B5A30" w14:textId="77777777" w:rsidR="00BB41E3" w:rsidRPr="00CC676E" w:rsidRDefault="00BB41E3" w:rsidP="00804661">
            <w:pPr>
              <w:spacing w:before="60" w:after="60"/>
              <w:rPr>
                <w:b/>
              </w:rPr>
            </w:pPr>
            <w:r w:rsidRPr="00CC676E">
              <w:rPr>
                <w:b/>
              </w:rPr>
              <w:t>Closing date for provider submission</w:t>
            </w:r>
          </w:p>
        </w:tc>
        <w:sdt>
          <w:sdtPr>
            <w:id w:val="-96485443"/>
            <w:placeholder>
              <w:docPart w:val="E501FC0A4F2C48979E04571A3BF45EB8"/>
            </w:placeholder>
            <w:showingPlcHdr/>
            <w:date>
              <w:dateFormat w:val="dd/MM/yyyy"/>
              <w:lid w:val="en-GB"/>
              <w:storeMappedDataAs w:val="dateTime"/>
              <w:calendar w:val="gregorian"/>
            </w:date>
          </w:sdtPr>
          <w:sdtEndPr/>
          <w:sdtContent>
            <w:tc>
              <w:tcPr>
                <w:tcW w:w="5387" w:type="dxa"/>
                <w:shd w:val="clear" w:color="auto" w:fill="auto"/>
                <w:vAlign w:val="center"/>
              </w:tcPr>
              <w:p w14:paraId="6ACFADB0" w14:textId="77777777" w:rsidR="00BB41E3" w:rsidRDefault="00BB41E3" w:rsidP="00804661">
                <w:pPr>
                  <w:spacing w:before="60" w:after="60"/>
                </w:pPr>
                <w:r w:rsidRPr="001B26C1">
                  <w:rPr>
                    <w:rStyle w:val="PlaceholderText"/>
                  </w:rPr>
                  <w:t>Click here to enter a date.</w:t>
                </w:r>
              </w:p>
            </w:tc>
          </w:sdtContent>
        </w:sdt>
      </w:tr>
      <w:tr w:rsidR="005123C6" w:rsidRPr="00F95443" w14:paraId="57533DB1" w14:textId="77777777" w:rsidTr="00497242">
        <w:trPr>
          <w:trHeight w:val="397"/>
        </w:trPr>
        <w:tc>
          <w:tcPr>
            <w:tcW w:w="4962" w:type="dxa"/>
            <w:shd w:val="pct15" w:color="auto" w:fill="auto"/>
          </w:tcPr>
          <w:p w14:paraId="13708B84" w14:textId="77777777" w:rsidR="005123C6" w:rsidRPr="00B84D19" w:rsidRDefault="005123C6" w:rsidP="00814C2C">
            <w:pPr>
              <w:spacing w:before="60" w:after="60"/>
              <w:rPr>
                <w:b/>
              </w:rPr>
            </w:pPr>
            <w:r w:rsidRPr="00B84D19">
              <w:rPr>
                <w:b/>
              </w:rPr>
              <w:t>Initials of service user</w:t>
            </w:r>
          </w:p>
        </w:tc>
        <w:sdt>
          <w:sdtPr>
            <w:id w:val="-1229682463"/>
            <w:placeholder>
              <w:docPart w:val="66A36147A0F4445DB6111EF1960727BF"/>
            </w:placeholder>
            <w:showingPlcHdr/>
          </w:sdtPr>
          <w:sdtEndPr/>
          <w:sdtContent>
            <w:tc>
              <w:tcPr>
                <w:tcW w:w="5387" w:type="dxa"/>
                <w:shd w:val="clear" w:color="auto" w:fill="auto"/>
                <w:vAlign w:val="center"/>
              </w:tcPr>
              <w:p w14:paraId="5FA4FB8D" w14:textId="77777777" w:rsidR="005123C6" w:rsidRPr="00F95443" w:rsidRDefault="00AC565A" w:rsidP="00497242">
                <w:pPr>
                  <w:spacing w:before="60" w:after="60"/>
                </w:pPr>
                <w:r w:rsidRPr="001B26C1">
                  <w:rPr>
                    <w:rStyle w:val="PlaceholderText"/>
                  </w:rPr>
                  <w:t>Click here to enter text.</w:t>
                </w:r>
              </w:p>
            </w:tc>
          </w:sdtContent>
        </w:sdt>
      </w:tr>
      <w:bookmarkEnd w:id="0"/>
      <w:tr w:rsidR="005123C6" w:rsidRPr="00F95443" w14:paraId="4EF3A309" w14:textId="77777777" w:rsidTr="00497242">
        <w:trPr>
          <w:trHeight w:val="397"/>
        </w:trPr>
        <w:tc>
          <w:tcPr>
            <w:tcW w:w="4962" w:type="dxa"/>
            <w:shd w:val="pct15" w:color="auto" w:fill="auto"/>
          </w:tcPr>
          <w:p w14:paraId="2F72979A" w14:textId="77777777" w:rsidR="005123C6" w:rsidRPr="00B84D19" w:rsidRDefault="00C478F9" w:rsidP="00814C2C">
            <w:pPr>
              <w:spacing w:before="60" w:after="60"/>
              <w:rPr>
                <w:b/>
              </w:rPr>
            </w:pPr>
            <w:r w:rsidRPr="00C478F9">
              <w:rPr>
                <w:b/>
              </w:rPr>
              <w:t>KP/Framework number</w:t>
            </w:r>
          </w:p>
        </w:tc>
        <w:sdt>
          <w:sdtPr>
            <w:id w:val="1851217160"/>
            <w:placeholder>
              <w:docPart w:val="9647A0ED135141B39969AA6A681A8122"/>
            </w:placeholder>
            <w:showingPlcHdr/>
          </w:sdtPr>
          <w:sdtEndPr/>
          <w:sdtContent>
            <w:tc>
              <w:tcPr>
                <w:tcW w:w="5387" w:type="dxa"/>
                <w:shd w:val="clear" w:color="auto" w:fill="auto"/>
                <w:vAlign w:val="center"/>
              </w:tcPr>
              <w:p w14:paraId="5A2EC2CA" w14:textId="77777777" w:rsidR="005123C6" w:rsidRPr="00F95443" w:rsidRDefault="00AC565A" w:rsidP="00497242">
                <w:pPr>
                  <w:spacing w:before="60" w:after="60"/>
                </w:pPr>
                <w:r w:rsidRPr="001B26C1">
                  <w:rPr>
                    <w:rStyle w:val="PlaceholderText"/>
                  </w:rPr>
                  <w:t>Click here to enter text.</w:t>
                </w:r>
              </w:p>
            </w:tc>
          </w:sdtContent>
        </w:sdt>
      </w:tr>
      <w:tr w:rsidR="005123C6" w:rsidRPr="00F95443" w14:paraId="56ABCC46" w14:textId="77777777" w:rsidTr="00497242">
        <w:trPr>
          <w:trHeight w:val="397"/>
        </w:trPr>
        <w:tc>
          <w:tcPr>
            <w:tcW w:w="4962" w:type="dxa"/>
            <w:shd w:val="pct15" w:color="auto" w:fill="auto"/>
          </w:tcPr>
          <w:p w14:paraId="73C2806F" w14:textId="77777777" w:rsidR="005123C6" w:rsidRPr="00B84D19" w:rsidRDefault="00C478F9" w:rsidP="00814C2C">
            <w:pPr>
              <w:spacing w:before="60" w:after="60"/>
              <w:rPr>
                <w:b/>
              </w:rPr>
            </w:pPr>
            <w:r w:rsidRPr="00C478F9">
              <w:rPr>
                <w:b/>
              </w:rPr>
              <w:t>Age of service user</w:t>
            </w:r>
          </w:p>
        </w:tc>
        <w:sdt>
          <w:sdtPr>
            <w:id w:val="1643079212"/>
            <w:placeholder>
              <w:docPart w:val="5288DEA6FB5E4048A133BEE6753790AF"/>
            </w:placeholder>
            <w:showingPlcHdr/>
          </w:sdtPr>
          <w:sdtEndPr/>
          <w:sdtContent>
            <w:tc>
              <w:tcPr>
                <w:tcW w:w="5387" w:type="dxa"/>
                <w:shd w:val="clear" w:color="auto" w:fill="auto"/>
                <w:vAlign w:val="center"/>
              </w:tcPr>
              <w:p w14:paraId="07C61F4F" w14:textId="77777777" w:rsidR="005123C6" w:rsidRPr="00F95443" w:rsidRDefault="00AC565A" w:rsidP="00497242">
                <w:pPr>
                  <w:spacing w:before="60" w:after="60"/>
                </w:pPr>
                <w:r w:rsidRPr="001B26C1">
                  <w:rPr>
                    <w:rStyle w:val="PlaceholderText"/>
                  </w:rPr>
                  <w:t>Click here to enter text.</w:t>
                </w:r>
              </w:p>
            </w:tc>
          </w:sdtContent>
        </w:sdt>
      </w:tr>
      <w:tr w:rsidR="00C478F9" w:rsidRPr="00F95443" w14:paraId="5056A30C" w14:textId="77777777" w:rsidTr="00497242">
        <w:trPr>
          <w:trHeight w:val="397"/>
        </w:trPr>
        <w:tc>
          <w:tcPr>
            <w:tcW w:w="4962" w:type="dxa"/>
            <w:shd w:val="pct15" w:color="auto" w:fill="auto"/>
          </w:tcPr>
          <w:p w14:paraId="17C88A93" w14:textId="77777777" w:rsidR="00C478F9" w:rsidRPr="00B84D19" w:rsidRDefault="00C478F9" w:rsidP="00814C2C">
            <w:pPr>
              <w:spacing w:before="60" w:after="60"/>
              <w:rPr>
                <w:b/>
              </w:rPr>
            </w:pPr>
            <w:r w:rsidRPr="00B84D19">
              <w:rPr>
                <w:b/>
              </w:rPr>
              <w:t>Gender</w:t>
            </w:r>
          </w:p>
        </w:tc>
        <w:sdt>
          <w:sdtPr>
            <w:id w:val="2020351763"/>
            <w:placeholder>
              <w:docPart w:val="8B491C6585674B78893BE7CF9F43C296"/>
            </w:placeholder>
            <w:showingPlcHdr/>
            <w:comboBox>
              <w:listItem w:value="Choose an item."/>
              <w:listItem w:displayText="Male" w:value="Male"/>
              <w:listItem w:displayText="Female" w:value="Female"/>
            </w:comboBox>
          </w:sdtPr>
          <w:sdtEndPr/>
          <w:sdtContent>
            <w:tc>
              <w:tcPr>
                <w:tcW w:w="5387" w:type="dxa"/>
                <w:shd w:val="clear" w:color="auto" w:fill="auto"/>
                <w:vAlign w:val="center"/>
              </w:tcPr>
              <w:p w14:paraId="0378E786" w14:textId="77777777" w:rsidR="00C478F9" w:rsidRPr="00F95443" w:rsidRDefault="00C478F9" w:rsidP="00497242">
                <w:pPr>
                  <w:spacing w:before="60" w:after="60"/>
                </w:pPr>
                <w:r w:rsidRPr="001B26C1">
                  <w:rPr>
                    <w:rStyle w:val="PlaceholderText"/>
                  </w:rPr>
                  <w:t>Choose an item.</w:t>
                </w:r>
              </w:p>
            </w:tc>
          </w:sdtContent>
        </w:sdt>
      </w:tr>
      <w:tr w:rsidR="00374A1C" w:rsidRPr="00F95443" w14:paraId="68B69FC9" w14:textId="77777777" w:rsidTr="00497242">
        <w:tc>
          <w:tcPr>
            <w:tcW w:w="4962" w:type="dxa"/>
            <w:shd w:val="pct15" w:color="auto" w:fill="auto"/>
          </w:tcPr>
          <w:p w14:paraId="26B9D303" w14:textId="77777777" w:rsidR="00374A1C" w:rsidRDefault="00C478F9" w:rsidP="00814C2C">
            <w:pPr>
              <w:spacing w:before="60" w:after="60"/>
              <w:rPr>
                <w:b/>
              </w:rPr>
            </w:pPr>
            <w:r w:rsidRPr="00C478F9">
              <w:rPr>
                <w:b/>
              </w:rPr>
              <w:t>Main or primary category of service user</w:t>
            </w:r>
          </w:p>
        </w:tc>
        <w:tc>
          <w:tcPr>
            <w:tcW w:w="5387" w:type="dxa"/>
            <w:shd w:val="clear" w:color="auto" w:fill="auto"/>
            <w:vAlign w:val="center"/>
          </w:tcPr>
          <w:sdt>
            <w:sdtPr>
              <w:rPr>
                <w:highlight w:val="lightGray"/>
              </w:rPr>
              <w:id w:val="-1267064218"/>
              <w:placeholder>
                <w:docPart w:val="EDD87940D8864501A4A0AA1DEA893DD3"/>
              </w:placeholder>
              <w:showingPlcHdr/>
              <w:comboBox>
                <w:listItem w:value="Choose an item."/>
                <w:listItem w:displayText="Autism" w:value="Autism"/>
                <w:listItem w:displayText="Learning Disability" w:value="Learning Disability"/>
                <w:listItem w:displayText="Mental Health" w:value="Mental Health"/>
                <w:listItem w:displayText="Physical Disability" w:value="Physical Disability"/>
              </w:comboBox>
            </w:sdtPr>
            <w:sdtEndPr/>
            <w:sdtContent>
              <w:p w14:paraId="41E0D0CA" w14:textId="77777777" w:rsidR="00374A1C" w:rsidRPr="00814C2C" w:rsidRDefault="00AB31BC" w:rsidP="00497242">
                <w:pPr>
                  <w:spacing w:before="60" w:after="60"/>
                  <w:rPr>
                    <w:highlight w:val="lightGray"/>
                  </w:rPr>
                </w:pPr>
                <w:r w:rsidRPr="001B26C1">
                  <w:rPr>
                    <w:rStyle w:val="PlaceholderText"/>
                  </w:rPr>
                  <w:t>Choose an item.</w:t>
                </w:r>
              </w:p>
            </w:sdtContent>
          </w:sdt>
        </w:tc>
      </w:tr>
      <w:tr w:rsidR="008D44CF" w:rsidRPr="00F95443" w14:paraId="469E320C" w14:textId="77777777" w:rsidTr="00497242">
        <w:trPr>
          <w:trHeight w:val="397"/>
        </w:trPr>
        <w:tc>
          <w:tcPr>
            <w:tcW w:w="4962" w:type="dxa"/>
            <w:shd w:val="pct15" w:color="auto" w:fill="auto"/>
          </w:tcPr>
          <w:p w14:paraId="411CCA05" w14:textId="77777777" w:rsidR="008D44CF" w:rsidRDefault="00386310" w:rsidP="008D44CF">
            <w:pPr>
              <w:spacing w:before="60"/>
              <w:rPr>
                <w:b/>
              </w:rPr>
            </w:pPr>
            <w:r>
              <w:rPr>
                <w:b/>
              </w:rPr>
              <w:t xml:space="preserve">Additional </w:t>
            </w:r>
            <w:r w:rsidR="008D44CF" w:rsidRPr="00C478F9">
              <w:rPr>
                <w:b/>
              </w:rPr>
              <w:t>service user</w:t>
            </w:r>
            <w:r>
              <w:rPr>
                <w:b/>
              </w:rPr>
              <w:t xml:space="preserve"> needs</w:t>
            </w:r>
            <w:r w:rsidR="008D44CF" w:rsidRPr="00C478F9">
              <w:rPr>
                <w:b/>
              </w:rPr>
              <w:t xml:space="preserve"> </w:t>
            </w:r>
          </w:p>
          <w:p w14:paraId="087F0028" w14:textId="1C0440A5" w:rsidR="008D44CF" w:rsidRPr="006B06AE" w:rsidRDefault="00003641" w:rsidP="008D44CF">
            <w:pPr>
              <w:spacing w:after="60"/>
            </w:pPr>
            <w:r w:rsidRPr="006B06AE">
              <w:t>E.g</w:t>
            </w:r>
            <w:r w:rsidR="008D44CF" w:rsidRPr="006B06AE">
              <w:t>. learning disability</w:t>
            </w:r>
            <w:r w:rsidR="008D44CF">
              <w:t>,</w:t>
            </w:r>
            <w:r w:rsidR="008D44CF" w:rsidRPr="00130470">
              <w:t xml:space="preserve"> </w:t>
            </w:r>
            <w:r w:rsidR="008D44CF" w:rsidRPr="006B06AE">
              <w:t>p</w:t>
            </w:r>
            <w:r w:rsidR="008D44CF" w:rsidRPr="00130470">
              <w:t>hysical disabilities and sensory impairment</w:t>
            </w:r>
            <w:r w:rsidR="008D44CF" w:rsidRPr="006B06AE">
              <w:t xml:space="preserve">, mental health, dementia, </w:t>
            </w:r>
            <w:r w:rsidR="003A1671">
              <w:t>dependencies</w:t>
            </w:r>
            <w:r w:rsidR="008D44CF" w:rsidRPr="006B06AE">
              <w:t xml:space="preserve">, etc. </w:t>
            </w:r>
          </w:p>
          <w:p w14:paraId="0B35A5F2" w14:textId="77777777" w:rsidR="008D44CF" w:rsidRPr="00B84D19" w:rsidRDefault="008D44CF" w:rsidP="008D44CF">
            <w:pPr>
              <w:spacing w:before="60" w:after="60"/>
              <w:rPr>
                <w:b/>
              </w:rPr>
            </w:pPr>
            <w:r w:rsidRPr="00C478F9">
              <w:rPr>
                <w:b/>
              </w:rPr>
              <w:t>Please enter as many as applicable</w:t>
            </w:r>
          </w:p>
        </w:tc>
        <w:sdt>
          <w:sdtPr>
            <w:id w:val="1353683342"/>
            <w:placeholder>
              <w:docPart w:val="E8F14EE894EE46B68AFCD7488904F34B"/>
            </w:placeholder>
            <w:showingPlcHdr/>
          </w:sdtPr>
          <w:sdtEndPr/>
          <w:sdtContent>
            <w:tc>
              <w:tcPr>
                <w:tcW w:w="5387" w:type="dxa"/>
                <w:shd w:val="clear" w:color="auto" w:fill="auto"/>
              </w:tcPr>
              <w:p w14:paraId="242BFD39" w14:textId="77777777" w:rsidR="008D44CF" w:rsidRPr="003F3913" w:rsidRDefault="008D44CF" w:rsidP="008D44CF">
                <w:pPr>
                  <w:spacing w:before="60" w:after="60"/>
                </w:pPr>
                <w:r w:rsidRPr="001B26C1">
                  <w:rPr>
                    <w:rStyle w:val="PlaceholderText"/>
                  </w:rPr>
                  <w:t>Click here to enter text.</w:t>
                </w:r>
              </w:p>
            </w:tc>
          </w:sdtContent>
        </w:sdt>
      </w:tr>
      <w:tr w:rsidR="00BB41E3" w:rsidRPr="00BB41E3" w14:paraId="23D724EC" w14:textId="77777777" w:rsidTr="00BB41E3">
        <w:trPr>
          <w:trHeight w:val="397"/>
        </w:trPr>
        <w:tc>
          <w:tcPr>
            <w:tcW w:w="10349" w:type="dxa"/>
            <w:gridSpan w:val="2"/>
            <w:tcBorders>
              <w:left w:val="nil"/>
              <w:right w:val="nil"/>
            </w:tcBorders>
            <w:shd w:val="clear" w:color="auto" w:fill="FFFFFF" w:themeFill="background1"/>
          </w:tcPr>
          <w:p w14:paraId="3DF2D4FF" w14:textId="77777777" w:rsidR="00BB41E3" w:rsidRDefault="00BB41E3" w:rsidP="008D44CF">
            <w:pPr>
              <w:spacing w:before="60" w:after="60"/>
              <w:rPr>
                <w:b/>
                <w:u w:val="single"/>
              </w:rPr>
            </w:pPr>
          </w:p>
          <w:p w14:paraId="27E1FDED" w14:textId="77777777" w:rsidR="00BB41E3" w:rsidRPr="00BB41E3" w:rsidRDefault="00BB41E3" w:rsidP="008D44CF">
            <w:pPr>
              <w:spacing w:before="60" w:after="60"/>
              <w:rPr>
                <w:b/>
                <w:u w:val="single"/>
              </w:rPr>
            </w:pPr>
            <w:r w:rsidRPr="00BB41E3">
              <w:rPr>
                <w:b/>
                <w:u w:val="single"/>
              </w:rPr>
              <w:t>Information for CFC</w:t>
            </w:r>
            <w:r>
              <w:rPr>
                <w:b/>
                <w:u w:val="single"/>
              </w:rPr>
              <w:t xml:space="preserve"> costings</w:t>
            </w:r>
          </w:p>
        </w:tc>
      </w:tr>
      <w:tr w:rsidR="005123C6" w:rsidRPr="00F95443" w14:paraId="45EC0357" w14:textId="77777777" w:rsidTr="00497242">
        <w:trPr>
          <w:trHeight w:val="397"/>
        </w:trPr>
        <w:tc>
          <w:tcPr>
            <w:tcW w:w="4962" w:type="dxa"/>
            <w:shd w:val="pct15" w:color="auto" w:fill="auto"/>
          </w:tcPr>
          <w:p w14:paraId="1561D744" w14:textId="77777777" w:rsidR="005123C6" w:rsidRPr="006B06AE" w:rsidRDefault="00C478F9" w:rsidP="00691FC2">
            <w:pPr>
              <w:spacing w:before="60" w:after="60"/>
              <w:rPr>
                <w:b/>
              </w:rPr>
            </w:pPr>
            <w:r w:rsidRPr="00C478F9">
              <w:rPr>
                <w:b/>
              </w:rPr>
              <w:t>Type of accommodation required</w:t>
            </w:r>
          </w:p>
        </w:tc>
        <w:tc>
          <w:tcPr>
            <w:tcW w:w="5387" w:type="dxa"/>
            <w:shd w:val="clear" w:color="auto" w:fill="auto"/>
            <w:vAlign w:val="center"/>
          </w:tcPr>
          <w:sdt>
            <w:sdtPr>
              <w:id w:val="-17549829"/>
              <w:placeholder>
                <w:docPart w:val="DefaultPlaceholder_1081868575"/>
              </w:placeholder>
              <w:showingPlcHdr/>
              <w:comboBox>
                <w:listItem w:value="Choose an item."/>
                <w:listItem w:displayText="Residential care service (personal care) " w:value="Residential care service (personal care) "/>
                <w:listItem w:displayText="Residential care service with nursing" w:value="Residential care service with nursing"/>
              </w:comboBox>
            </w:sdtPr>
            <w:sdtEndPr/>
            <w:sdtContent>
              <w:p w14:paraId="658BF968" w14:textId="77777777" w:rsidR="005123C6" w:rsidRPr="00F95443" w:rsidRDefault="006B06AE" w:rsidP="00497242">
                <w:pPr>
                  <w:spacing w:before="60" w:after="60"/>
                </w:pPr>
                <w:r w:rsidRPr="001B26C1">
                  <w:rPr>
                    <w:rStyle w:val="PlaceholderText"/>
                  </w:rPr>
                  <w:t>Choose an item.</w:t>
                </w:r>
              </w:p>
            </w:sdtContent>
          </w:sdt>
        </w:tc>
      </w:tr>
      <w:tr w:rsidR="001239F8" w:rsidRPr="00F95443" w14:paraId="29AA5DD7" w14:textId="77777777" w:rsidTr="00497242">
        <w:trPr>
          <w:trHeight w:val="397"/>
        </w:trPr>
        <w:tc>
          <w:tcPr>
            <w:tcW w:w="4962" w:type="dxa"/>
            <w:shd w:val="pct15" w:color="auto" w:fill="auto"/>
          </w:tcPr>
          <w:p w14:paraId="0A49046A" w14:textId="77777777" w:rsidR="001239F8" w:rsidRPr="00C478F9" w:rsidRDefault="001239F8" w:rsidP="00691FC2">
            <w:pPr>
              <w:spacing w:before="60" w:after="60"/>
              <w:rPr>
                <w:b/>
              </w:rPr>
            </w:pPr>
            <w:r>
              <w:rPr>
                <w:b/>
              </w:rPr>
              <w:lastRenderedPageBreak/>
              <w:t>District</w:t>
            </w:r>
            <w:r w:rsidR="00C52E4C">
              <w:rPr>
                <w:b/>
              </w:rPr>
              <w:t xml:space="preserve"> (preferred)</w:t>
            </w:r>
          </w:p>
        </w:tc>
        <w:tc>
          <w:tcPr>
            <w:tcW w:w="5387" w:type="dxa"/>
            <w:shd w:val="clear" w:color="auto" w:fill="auto"/>
            <w:vAlign w:val="center"/>
          </w:tcPr>
          <w:sdt>
            <w:sdtPr>
              <w:id w:val="-543675062"/>
              <w:placeholder>
                <w:docPart w:val="9F4F2258F15F440190E78329F59D39BA"/>
              </w:placeholder>
              <w:showingPlcHdr/>
              <w:comboBox>
                <w:listItem w:value="Choose an item."/>
                <w:listItem w:displayText="Ashfield" w:value="Ashfield"/>
                <w:listItem w:displayText="Mansfield" w:value="Mansfield"/>
                <w:listItem w:displayText="Bassetlaw" w:value="Bassetlaw"/>
                <w:listItem w:displayText="Newark" w:value="Newark"/>
                <w:listItem w:displayText="Gedling" w:value="Gedling"/>
                <w:listItem w:displayText="Broxtowe" w:value="Broxtowe"/>
                <w:listItem w:displayText="Rushcliffe" w:value="Rushcliffe"/>
              </w:comboBox>
            </w:sdtPr>
            <w:sdtEndPr/>
            <w:sdtContent>
              <w:p w14:paraId="2E3B07E3" w14:textId="77777777" w:rsidR="001239F8" w:rsidRDefault="001239F8" w:rsidP="00497242">
                <w:pPr>
                  <w:spacing w:before="60" w:after="60"/>
                </w:pPr>
                <w:r w:rsidRPr="001B26C1">
                  <w:rPr>
                    <w:rStyle w:val="PlaceholderText"/>
                  </w:rPr>
                  <w:t>Choose an item.</w:t>
                </w:r>
              </w:p>
            </w:sdtContent>
          </w:sdt>
        </w:tc>
      </w:tr>
    </w:tbl>
    <w:p w14:paraId="07DEDACC" w14:textId="77777777" w:rsidR="00E90D07" w:rsidRDefault="00E90D07"/>
    <w:p w14:paraId="0B7C87D9" w14:textId="77777777" w:rsidR="00AD2C63" w:rsidRDefault="00AD2C63" w:rsidP="003C63DD">
      <w:pPr>
        <w:ind w:left="-709"/>
        <w:rPr>
          <w:b/>
          <w:u w:val="single"/>
        </w:rPr>
      </w:pPr>
      <w:r w:rsidRPr="00A31BC7">
        <w:rPr>
          <w:b/>
          <w:u w:val="single"/>
        </w:rPr>
        <w:t xml:space="preserve">To be completed by </w:t>
      </w:r>
      <w:r w:rsidR="0033577A">
        <w:rPr>
          <w:b/>
          <w:u w:val="single"/>
        </w:rPr>
        <w:t>the Strategic Commissioning Team</w:t>
      </w:r>
    </w:p>
    <w:p w14:paraId="43744B1A" w14:textId="77777777" w:rsidR="003C63DD" w:rsidRDefault="003C63DD" w:rsidP="003C63DD">
      <w:pPr>
        <w:ind w:left="-709"/>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5387"/>
      </w:tblGrid>
      <w:tr w:rsidR="00AD2C63" w:rsidRPr="00F95443" w14:paraId="69A97769" w14:textId="77777777" w:rsidTr="00B70A61">
        <w:trPr>
          <w:trHeight w:val="611"/>
        </w:trPr>
        <w:tc>
          <w:tcPr>
            <w:tcW w:w="4962" w:type="dxa"/>
            <w:shd w:val="pct15" w:color="auto" w:fill="auto"/>
            <w:vAlign w:val="center"/>
          </w:tcPr>
          <w:p w14:paraId="5F71F1EB" w14:textId="77777777" w:rsidR="00AD2C63" w:rsidRDefault="00AD2C63" w:rsidP="00B70A61">
            <w:pPr>
              <w:spacing w:before="60" w:after="60"/>
              <w:rPr>
                <w:b/>
              </w:rPr>
            </w:pPr>
          </w:p>
          <w:p w14:paraId="315ABD88" w14:textId="77777777" w:rsidR="00AD2C63" w:rsidRPr="00BB41E3" w:rsidRDefault="00AD2C63" w:rsidP="00B70A61">
            <w:pPr>
              <w:spacing w:before="60" w:after="60"/>
              <w:rPr>
                <w:b/>
              </w:rPr>
            </w:pPr>
            <w:r>
              <w:rPr>
                <w:b/>
              </w:rPr>
              <w:t>PRICING INFORMATION</w:t>
            </w:r>
          </w:p>
          <w:p w14:paraId="0125D93C" w14:textId="77777777" w:rsidR="00AD2C63" w:rsidRPr="00D4764E" w:rsidRDefault="00AD2C63" w:rsidP="00B70A61">
            <w:pPr>
              <w:spacing w:before="60" w:after="60"/>
              <w:rPr>
                <w:b/>
              </w:rPr>
            </w:pPr>
          </w:p>
        </w:tc>
        <w:sdt>
          <w:sdtPr>
            <w:id w:val="-1009530059"/>
            <w:placeholder>
              <w:docPart w:val="C9E4FD8429CD4647BF653002688B3643"/>
            </w:placeholder>
            <w:showingPlcHdr/>
          </w:sdtPr>
          <w:sdtEndPr/>
          <w:sdtContent>
            <w:tc>
              <w:tcPr>
                <w:tcW w:w="5387" w:type="dxa"/>
                <w:shd w:val="clear" w:color="auto" w:fill="auto"/>
                <w:vAlign w:val="center"/>
              </w:tcPr>
              <w:p w14:paraId="240B8992" w14:textId="77777777" w:rsidR="00AD2C63" w:rsidRDefault="00AD2C63" w:rsidP="00B70A61">
                <w:pPr>
                  <w:spacing w:before="60" w:after="60"/>
                </w:pPr>
                <w:r w:rsidRPr="001B26C1">
                  <w:rPr>
                    <w:rStyle w:val="PlaceholderText"/>
                  </w:rPr>
                  <w:t>Click here to enter text.</w:t>
                </w:r>
              </w:p>
            </w:tc>
          </w:sdtContent>
        </w:sdt>
      </w:tr>
    </w:tbl>
    <w:p w14:paraId="2556E687" w14:textId="72DEADF8" w:rsidR="00AD2C63" w:rsidRDefault="00AD2C63" w:rsidP="00AD2C63">
      <w:r>
        <w:br w:type="page"/>
      </w:r>
    </w:p>
    <w:p w14:paraId="11D69014" w14:textId="77777777" w:rsidR="00AD2C63" w:rsidRDefault="00AD2C63" w:rsidP="006B06AE">
      <w:pPr>
        <w:ind w:left="-709" w:right="-851"/>
        <w:jc w:val="center"/>
        <w:rPr>
          <w:b/>
          <w:u w:val="single"/>
        </w:rPr>
      </w:pPr>
    </w:p>
    <w:p w14:paraId="6F620A3B" w14:textId="77777777" w:rsidR="006B06AE" w:rsidRPr="00A31BC7" w:rsidRDefault="006B06AE" w:rsidP="006B06AE">
      <w:pPr>
        <w:ind w:left="-709" w:right="-851"/>
        <w:jc w:val="center"/>
        <w:rPr>
          <w:b/>
          <w:u w:val="single"/>
        </w:rPr>
      </w:pPr>
      <w:r w:rsidRPr="00A31BC7">
        <w:rPr>
          <w:b/>
          <w:u w:val="single"/>
        </w:rPr>
        <w:t>ESSENTIAL AND DESIRABLE CRITERIA</w:t>
      </w:r>
    </w:p>
    <w:p w14:paraId="1F2F77C4" w14:textId="77777777" w:rsidR="006B06AE" w:rsidRPr="00A31BC7" w:rsidRDefault="006B06AE" w:rsidP="006B06AE">
      <w:pPr>
        <w:ind w:left="-709" w:right="-851"/>
        <w:jc w:val="center"/>
        <w:rPr>
          <w:b/>
          <w:u w:val="single"/>
        </w:rPr>
      </w:pPr>
    </w:p>
    <w:p w14:paraId="7B125744" w14:textId="77777777" w:rsidR="00B24F80" w:rsidRPr="00432089" w:rsidRDefault="00C478F9" w:rsidP="006B06AE">
      <w:pPr>
        <w:ind w:left="-709" w:right="-851"/>
        <w:rPr>
          <w:i/>
          <w:highlight w:val="cyan"/>
        </w:rPr>
      </w:pPr>
      <w:r w:rsidRPr="00432089">
        <w:rPr>
          <w:i/>
          <w:highlight w:val="cyan"/>
        </w:rPr>
        <w:t xml:space="preserve">Social Care staff to enter criteria </w:t>
      </w:r>
      <w:r w:rsidR="00B24F80" w:rsidRPr="00432089">
        <w:rPr>
          <w:i/>
          <w:highlight w:val="cyan"/>
        </w:rPr>
        <w:t>r</w:t>
      </w:r>
      <w:r w:rsidRPr="00432089">
        <w:rPr>
          <w:i/>
          <w:highlight w:val="cyan"/>
        </w:rPr>
        <w:t>equired fo</w:t>
      </w:r>
      <w:r w:rsidR="00B24F80" w:rsidRPr="00432089">
        <w:rPr>
          <w:i/>
          <w:highlight w:val="cyan"/>
        </w:rPr>
        <w:t xml:space="preserve">r this </w:t>
      </w:r>
      <w:proofErr w:type="gramStart"/>
      <w:r w:rsidR="00B24F80" w:rsidRPr="00432089">
        <w:rPr>
          <w:i/>
          <w:highlight w:val="cyan"/>
        </w:rPr>
        <w:t>particular placement</w:t>
      </w:r>
      <w:proofErr w:type="gramEnd"/>
      <w:r w:rsidR="00B24F80" w:rsidRPr="00432089">
        <w:rPr>
          <w:i/>
          <w:highlight w:val="cyan"/>
        </w:rPr>
        <w:t xml:space="preserve"> </w:t>
      </w:r>
      <w:r w:rsidR="00B24F80" w:rsidRPr="00432089">
        <w:rPr>
          <w:b/>
          <w:i/>
          <w:highlight w:val="cyan"/>
        </w:rPr>
        <w:t>for example</w:t>
      </w:r>
      <w:r w:rsidR="00B24F80" w:rsidRPr="00432089">
        <w:rPr>
          <w:i/>
          <w:highlight w:val="cyan"/>
        </w:rPr>
        <w:t>:</w:t>
      </w:r>
    </w:p>
    <w:p w14:paraId="09AACD55" w14:textId="77777777" w:rsidR="00B24F80" w:rsidRPr="00432089" w:rsidRDefault="00C478F9" w:rsidP="00F51982">
      <w:pPr>
        <w:pStyle w:val="ListParagraph"/>
        <w:ind w:left="-426" w:right="-993"/>
        <w:rPr>
          <w:i/>
          <w:highlight w:val="cyan"/>
        </w:rPr>
      </w:pPr>
      <w:r w:rsidRPr="00432089">
        <w:rPr>
          <w:i/>
          <w:highlight w:val="cyan"/>
        </w:rPr>
        <w:t xml:space="preserve"> </w:t>
      </w:r>
    </w:p>
    <w:p w14:paraId="7893F2A5" w14:textId="77777777" w:rsidR="00B24F80" w:rsidRPr="00432089" w:rsidRDefault="00C478F9" w:rsidP="00C31293">
      <w:pPr>
        <w:pStyle w:val="ListParagraph"/>
        <w:numPr>
          <w:ilvl w:val="0"/>
          <w:numId w:val="6"/>
        </w:numPr>
        <w:ind w:left="-426" w:right="-993" w:hanging="283"/>
        <w:rPr>
          <w:i/>
          <w:highlight w:val="cyan"/>
        </w:rPr>
      </w:pPr>
      <w:r w:rsidRPr="00432089">
        <w:rPr>
          <w:i/>
          <w:highlight w:val="cyan"/>
        </w:rPr>
        <w:t>environment e.g. outdoor space, assistive technology, communication aids</w:t>
      </w:r>
    </w:p>
    <w:p w14:paraId="5ED089B1" w14:textId="77777777" w:rsidR="00B24F80" w:rsidRPr="00432089" w:rsidRDefault="00B24F80" w:rsidP="00C31293">
      <w:pPr>
        <w:pStyle w:val="ListParagraph"/>
        <w:numPr>
          <w:ilvl w:val="0"/>
          <w:numId w:val="6"/>
        </w:numPr>
        <w:ind w:left="-426" w:right="-993" w:hanging="283"/>
        <w:rPr>
          <w:i/>
          <w:highlight w:val="cyan"/>
        </w:rPr>
      </w:pPr>
      <w:r w:rsidRPr="00432089">
        <w:rPr>
          <w:i/>
          <w:highlight w:val="cyan"/>
        </w:rPr>
        <w:t>any equipment requirement</w:t>
      </w:r>
    </w:p>
    <w:p w14:paraId="013F3EEB" w14:textId="77777777" w:rsidR="00B24F80" w:rsidRPr="00432089" w:rsidRDefault="00C478F9" w:rsidP="00C31293">
      <w:pPr>
        <w:pStyle w:val="ListParagraph"/>
        <w:numPr>
          <w:ilvl w:val="0"/>
          <w:numId w:val="6"/>
        </w:numPr>
        <w:ind w:left="-426" w:right="-993" w:hanging="283"/>
        <w:rPr>
          <w:i/>
          <w:highlight w:val="cyan"/>
        </w:rPr>
      </w:pPr>
      <w:r w:rsidRPr="00432089">
        <w:rPr>
          <w:i/>
          <w:highlight w:val="cyan"/>
        </w:rPr>
        <w:t>access e.g. ramp, ground floor room</w:t>
      </w:r>
    </w:p>
    <w:p w14:paraId="725D7B42" w14:textId="77777777" w:rsidR="00B24F80" w:rsidRPr="00432089" w:rsidRDefault="00C478F9" w:rsidP="00C31293">
      <w:pPr>
        <w:pStyle w:val="ListParagraph"/>
        <w:numPr>
          <w:ilvl w:val="0"/>
          <w:numId w:val="6"/>
        </w:numPr>
        <w:ind w:left="-426" w:right="-993" w:hanging="283"/>
        <w:rPr>
          <w:i/>
          <w:highlight w:val="cyan"/>
        </w:rPr>
      </w:pPr>
      <w:r w:rsidRPr="00432089">
        <w:rPr>
          <w:i/>
          <w:highlight w:val="cyan"/>
        </w:rPr>
        <w:t>staff</w:t>
      </w:r>
      <w:r w:rsidR="00FE128E">
        <w:rPr>
          <w:i/>
          <w:highlight w:val="cyan"/>
        </w:rPr>
        <w:t xml:space="preserve"> trained </w:t>
      </w:r>
      <w:r w:rsidRPr="00432089">
        <w:rPr>
          <w:i/>
          <w:highlight w:val="cyan"/>
        </w:rPr>
        <w:t>in positive behaviour support</w:t>
      </w:r>
    </w:p>
    <w:p w14:paraId="074E9488" w14:textId="77777777" w:rsidR="00B24F80" w:rsidRPr="00432089" w:rsidRDefault="00FE128E" w:rsidP="00C31293">
      <w:pPr>
        <w:pStyle w:val="ListParagraph"/>
        <w:numPr>
          <w:ilvl w:val="0"/>
          <w:numId w:val="6"/>
        </w:numPr>
        <w:ind w:left="-426" w:right="-993" w:hanging="283"/>
        <w:rPr>
          <w:i/>
          <w:highlight w:val="cyan"/>
        </w:rPr>
      </w:pPr>
      <w:r>
        <w:rPr>
          <w:i/>
          <w:highlight w:val="cyan"/>
        </w:rPr>
        <w:t>s</w:t>
      </w:r>
      <w:r w:rsidR="00C478F9" w:rsidRPr="00432089">
        <w:rPr>
          <w:i/>
          <w:highlight w:val="cyan"/>
        </w:rPr>
        <w:t xml:space="preserve">taff </w:t>
      </w:r>
      <w:r>
        <w:rPr>
          <w:i/>
          <w:highlight w:val="cyan"/>
        </w:rPr>
        <w:t xml:space="preserve">trained </w:t>
      </w:r>
      <w:r w:rsidR="00C478F9" w:rsidRPr="00432089">
        <w:rPr>
          <w:i/>
          <w:highlight w:val="cyan"/>
        </w:rPr>
        <w:t>to manage very complex/challenging behaviour needs</w:t>
      </w:r>
    </w:p>
    <w:p w14:paraId="6CA4E6AB" w14:textId="77777777" w:rsidR="00B24F80" w:rsidRPr="00432089" w:rsidRDefault="00C478F9" w:rsidP="00C31293">
      <w:pPr>
        <w:pStyle w:val="ListParagraph"/>
        <w:numPr>
          <w:ilvl w:val="0"/>
          <w:numId w:val="6"/>
        </w:numPr>
        <w:ind w:left="-426" w:right="-993" w:hanging="283"/>
        <w:rPr>
          <w:i/>
          <w:highlight w:val="cyan"/>
        </w:rPr>
      </w:pPr>
      <w:r w:rsidRPr="00432089">
        <w:rPr>
          <w:i/>
          <w:highlight w:val="cyan"/>
        </w:rPr>
        <w:t>robust furniture that cannot be broken easily</w:t>
      </w:r>
    </w:p>
    <w:p w14:paraId="0D320FFB" w14:textId="77777777" w:rsidR="00B24F80" w:rsidRPr="00432089" w:rsidRDefault="00A0550F" w:rsidP="00C31293">
      <w:pPr>
        <w:pStyle w:val="ListParagraph"/>
        <w:numPr>
          <w:ilvl w:val="0"/>
          <w:numId w:val="6"/>
        </w:numPr>
        <w:ind w:left="-426" w:right="-993" w:hanging="283"/>
        <w:rPr>
          <w:i/>
          <w:highlight w:val="cyan"/>
        </w:rPr>
      </w:pPr>
      <w:r w:rsidRPr="00432089">
        <w:rPr>
          <w:i/>
          <w:highlight w:val="cyan"/>
        </w:rPr>
        <w:t>average age of other service user</w:t>
      </w:r>
      <w:r w:rsidR="00B24F80" w:rsidRPr="00432089">
        <w:rPr>
          <w:i/>
          <w:highlight w:val="cyan"/>
        </w:rPr>
        <w:t>s</w:t>
      </w:r>
    </w:p>
    <w:p w14:paraId="549BCC5A" w14:textId="77777777" w:rsidR="00D4764E" w:rsidRDefault="00C478F9" w:rsidP="00497242">
      <w:pPr>
        <w:pStyle w:val="ListParagraph"/>
        <w:numPr>
          <w:ilvl w:val="0"/>
          <w:numId w:val="6"/>
        </w:numPr>
        <w:spacing w:after="120"/>
        <w:ind w:left="-426" w:right="-993" w:hanging="283"/>
        <w:rPr>
          <w:i/>
          <w:highlight w:val="cyan"/>
        </w:rPr>
      </w:pPr>
      <w:r w:rsidRPr="00432089">
        <w:rPr>
          <w:i/>
          <w:highlight w:val="cyan"/>
        </w:rPr>
        <w:t>staff understanding of mental capacity act, mental health act</w:t>
      </w:r>
      <w:r w:rsidR="00D4764E">
        <w:rPr>
          <w:i/>
          <w:highlight w:val="cyan"/>
        </w:rPr>
        <w:t>, community treatment order etc</w:t>
      </w:r>
      <w:r w:rsidR="00C31293">
        <w:rPr>
          <w:i/>
          <w:highlight w:val="cyan"/>
        </w:rPr>
        <w:t>.</w:t>
      </w:r>
    </w:p>
    <w:p w14:paraId="77FB6D10" w14:textId="77777777" w:rsidR="00C478F9" w:rsidRPr="00432089" w:rsidRDefault="00D4764E" w:rsidP="00497242">
      <w:pPr>
        <w:pStyle w:val="ListParagraph"/>
        <w:numPr>
          <w:ilvl w:val="0"/>
          <w:numId w:val="6"/>
        </w:numPr>
        <w:spacing w:after="120"/>
        <w:ind w:left="-426" w:right="-993" w:hanging="283"/>
        <w:rPr>
          <w:i/>
          <w:highlight w:val="cyan"/>
        </w:rPr>
      </w:pPr>
      <w:r>
        <w:rPr>
          <w:i/>
          <w:highlight w:val="cyan"/>
        </w:rPr>
        <w:t>essential additional travel/transport needs</w:t>
      </w:r>
      <w:r w:rsidR="00C478F9" w:rsidRPr="00432089">
        <w:rPr>
          <w:i/>
          <w:highlight w:val="cyan"/>
        </w:rPr>
        <w:t xml:space="preserve"> </w:t>
      </w:r>
    </w:p>
    <w:p w14:paraId="0393ECE3" w14:textId="77777777" w:rsidR="00C478F9" w:rsidRDefault="00C478F9" w:rsidP="00497242">
      <w:pPr>
        <w:spacing w:after="120"/>
        <w:ind w:left="-709" w:right="-851"/>
        <w:rPr>
          <w:i/>
        </w:rPr>
      </w:pPr>
      <w:r w:rsidRPr="00432089">
        <w:rPr>
          <w:i/>
          <w:highlight w:val="cyan"/>
        </w:rPr>
        <w:lastRenderedPageBreak/>
        <w:t xml:space="preserve">Please ensure that you tick the </w:t>
      </w:r>
      <w:r w:rsidR="00D36335" w:rsidRPr="00432089">
        <w:rPr>
          <w:i/>
          <w:highlight w:val="cyan"/>
        </w:rPr>
        <w:t>correct</w:t>
      </w:r>
      <w:r w:rsidRPr="00432089">
        <w:rPr>
          <w:i/>
          <w:highlight w:val="cyan"/>
        </w:rPr>
        <w:t xml:space="preserve"> box</w:t>
      </w:r>
      <w:r w:rsidR="00D36335" w:rsidRPr="00432089">
        <w:rPr>
          <w:i/>
          <w:highlight w:val="cyan"/>
        </w:rPr>
        <w:t>,</w:t>
      </w:r>
      <w:r w:rsidRPr="00432089">
        <w:rPr>
          <w:i/>
          <w:highlight w:val="cyan"/>
        </w:rPr>
        <w:t xml:space="preserve"> </w:t>
      </w:r>
      <w:r w:rsidR="00D36335" w:rsidRPr="00432089">
        <w:rPr>
          <w:i/>
          <w:highlight w:val="cyan"/>
        </w:rPr>
        <w:t>i.e</w:t>
      </w:r>
      <w:r w:rsidRPr="00432089">
        <w:rPr>
          <w:i/>
          <w:highlight w:val="cyan"/>
        </w:rPr>
        <w:t xml:space="preserve">. if the criteria </w:t>
      </w:r>
      <w:proofErr w:type="gramStart"/>
      <w:r w:rsidRPr="00432089">
        <w:rPr>
          <w:i/>
          <w:highlight w:val="cyan"/>
        </w:rPr>
        <w:t>is</w:t>
      </w:r>
      <w:proofErr w:type="gramEnd"/>
      <w:r w:rsidRPr="00432089">
        <w:rPr>
          <w:i/>
          <w:highlight w:val="cyan"/>
        </w:rPr>
        <w:t xml:space="preserve"> not absolutely essential, you may wish to consider marking it as desirable</w:t>
      </w:r>
      <w:r w:rsidRPr="00432089">
        <w:rPr>
          <w:i/>
        </w:rPr>
        <w:t xml:space="preserve"> </w:t>
      </w:r>
    </w:p>
    <w:p w14:paraId="5CF36D7F" w14:textId="77777777" w:rsidR="00E10492" w:rsidRDefault="00E10492" w:rsidP="00497242">
      <w:pPr>
        <w:spacing w:after="120"/>
        <w:ind w:left="-709" w:right="-851"/>
        <w:rPr>
          <w:i/>
        </w:rPr>
      </w:pPr>
    </w:p>
    <w:p w14:paraId="01BC8159" w14:textId="77777777" w:rsidR="00E10492" w:rsidRPr="00E10492" w:rsidRDefault="00E10492" w:rsidP="00497242">
      <w:pPr>
        <w:spacing w:after="120"/>
        <w:ind w:left="-709" w:right="-851"/>
        <w:rPr>
          <w:b/>
          <w:i/>
        </w:rPr>
      </w:pPr>
      <w:r w:rsidRPr="00FC7259">
        <w:rPr>
          <w:b/>
          <w:i/>
          <w:highlight w:val="cyan"/>
        </w:rPr>
        <w:t>NB</w:t>
      </w:r>
      <w:r w:rsidR="00F52CCF">
        <w:rPr>
          <w:b/>
          <w:i/>
          <w:highlight w:val="cyan"/>
        </w:rPr>
        <w:t>:</w:t>
      </w:r>
      <w:r w:rsidRPr="00FC7259">
        <w:rPr>
          <w:b/>
          <w:i/>
          <w:highlight w:val="cyan"/>
        </w:rPr>
        <w:t xml:space="preserve"> STAFF ARE NOT </w:t>
      </w:r>
      <w:r w:rsidR="00FC7259" w:rsidRPr="00FC7259">
        <w:rPr>
          <w:b/>
          <w:i/>
          <w:highlight w:val="cyan"/>
        </w:rPr>
        <w:t xml:space="preserve">STRICTLY </w:t>
      </w:r>
      <w:r w:rsidRPr="00FC7259">
        <w:rPr>
          <w:b/>
          <w:i/>
          <w:highlight w:val="cyan"/>
        </w:rPr>
        <w:t>LIMITED TO 5 CRITERIA PER SECTION – MORE LINES CAN BE ADDED IF REQUIRED</w:t>
      </w:r>
      <w:r w:rsidR="00FC7259" w:rsidRPr="00FC7259">
        <w:rPr>
          <w:b/>
          <w:i/>
          <w:highlight w:val="cyan"/>
        </w:rPr>
        <w:t xml:space="preserve">, but it is expected that 5 in each section will usually be </w:t>
      </w:r>
      <w:proofErr w:type="gramStart"/>
      <w:r w:rsidR="00FC7259" w:rsidRPr="00FC7259">
        <w:rPr>
          <w:b/>
          <w:i/>
          <w:highlight w:val="cyan"/>
        </w:rPr>
        <w:t>sufficient</w:t>
      </w:r>
      <w:proofErr w:type="gramEnd"/>
    </w:p>
    <w:p w14:paraId="37BAEF80" w14:textId="77777777" w:rsidR="00664908" w:rsidRPr="00664908" w:rsidRDefault="00664908" w:rsidP="006B06AE">
      <w:pPr>
        <w:ind w:left="-709" w:right="-851"/>
        <w:rPr>
          <w:b/>
          <w:u w:val="single"/>
        </w:rPr>
      </w:pPr>
    </w:p>
    <w:p w14:paraId="1982D5E0" w14:textId="77777777" w:rsidR="00295CD4" w:rsidRDefault="00664908" w:rsidP="006B06AE">
      <w:pPr>
        <w:ind w:left="-709" w:right="-851"/>
      </w:pPr>
      <w:r w:rsidRPr="00664908">
        <w:rPr>
          <w:b/>
          <w:u w:val="single"/>
        </w:rPr>
        <w:t xml:space="preserve">PROVIDERS </w:t>
      </w:r>
      <w:r w:rsidR="00DB4749">
        <w:rPr>
          <w:b/>
          <w:u w:val="single"/>
        </w:rPr>
        <w:t>MUST</w:t>
      </w:r>
      <w:r w:rsidRPr="00664908">
        <w:rPr>
          <w:b/>
          <w:u w:val="single"/>
        </w:rPr>
        <w:t xml:space="preserve"> COMPLETE ALL GREEN </w:t>
      </w:r>
      <w:r w:rsidR="00DB4749">
        <w:rPr>
          <w:b/>
          <w:u w:val="single"/>
        </w:rPr>
        <w:t xml:space="preserve">SHADED </w:t>
      </w:r>
      <w:r w:rsidRPr="00664908">
        <w:rPr>
          <w:b/>
          <w:u w:val="single"/>
        </w:rPr>
        <w:t>AREAS OF THIS FORM</w:t>
      </w:r>
    </w:p>
    <w:p w14:paraId="4B53AAB9" w14:textId="77777777" w:rsidR="00C478F9" w:rsidRDefault="00C478F9" w:rsidP="006B06AE">
      <w:pPr>
        <w:ind w:left="-709" w:right="-851"/>
      </w:pPr>
    </w:p>
    <w:p w14:paraId="63C94576" w14:textId="77777777" w:rsidR="00C478F9" w:rsidRDefault="00D36335" w:rsidP="006B06AE">
      <w:pPr>
        <w:ind w:left="-709" w:right="-851"/>
        <w:rPr>
          <w:b/>
        </w:rPr>
      </w:pPr>
      <w:bookmarkStart w:id="1" w:name="_Hlk58325413"/>
      <w:r w:rsidRPr="00295CD4">
        <w:rPr>
          <w:b/>
          <w:u w:val="single"/>
        </w:rPr>
        <w:t>ALL</w:t>
      </w:r>
      <w:r w:rsidR="00C478F9" w:rsidRPr="00295CD4">
        <w:rPr>
          <w:b/>
        </w:rPr>
        <w:t xml:space="preserve"> essential criteria and </w:t>
      </w:r>
      <w:r w:rsidRPr="00295CD4">
        <w:rPr>
          <w:b/>
        </w:rPr>
        <w:t xml:space="preserve">a minimum of </w:t>
      </w:r>
      <w:r w:rsidR="00C478F9" w:rsidRPr="00295CD4">
        <w:rPr>
          <w:b/>
        </w:rPr>
        <w:t xml:space="preserve">50% of desirable criteria must be met by the </w:t>
      </w:r>
      <w:r w:rsidRPr="00295CD4">
        <w:rPr>
          <w:b/>
        </w:rPr>
        <w:t>Service P</w:t>
      </w:r>
      <w:r w:rsidR="00C478F9" w:rsidRPr="00295CD4">
        <w:rPr>
          <w:b/>
        </w:rPr>
        <w:t>rovider</w:t>
      </w:r>
      <w:r w:rsidR="00455924" w:rsidRPr="00295CD4">
        <w:rPr>
          <w:b/>
        </w:rPr>
        <w:t xml:space="preserve">’s submission </w:t>
      </w:r>
      <w:r w:rsidRPr="00295CD4">
        <w:rPr>
          <w:b/>
        </w:rPr>
        <w:t xml:space="preserve">in order </w:t>
      </w:r>
      <w:r w:rsidR="00C478F9" w:rsidRPr="00295CD4">
        <w:rPr>
          <w:b/>
        </w:rPr>
        <w:t>to pass</w:t>
      </w:r>
      <w:r w:rsidRPr="00295CD4">
        <w:rPr>
          <w:b/>
        </w:rPr>
        <w:t xml:space="preserve"> this section and be considered for the placement contract.</w:t>
      </w:r>
      <w:r w:rsidR="00C478F9" w:rsidRPr="00295CD4">
        <w:rPr>
          <w:b/>
        </w:rPr>
        <w:t xml:space="preserve"> </w:t>
      </w:r>
    </w:p>
    <w:bookmarkEnd w:id="1"/>
    <w:p w14:paraId="3B7A99EE" w14:textId="77777777" w:rsidR="00E10492" w:rsidRDefault="00E10492" w:rsidP="006B06AE">
      <w:pPr>
        <w:ind w:left="-709" w:right="-851"/>
        <w:rPr>
          <w:b/>
        </w:rPr>
      </w:pPr>
    </w:p>
    <w:p w14:paraId="69702609" w14:textId="77777777" w:rsidR="00C478F9" w:rsidRDefault="00C478F9" w:rsidP="005123C6">
      <w:pPr>
        <w:jc w:val="cente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1985"/>
        <w:gridCol w:w="4536"/>
      </w:tblGrid>
      <w:tr w:rsidR="00C478F9" w14:paraId="3DF5F671" w14:textId="77777777" w:rsidTr="006B06AE">
        <w:trPr>
          <w:trHeight w:val="371"/>
        </w:trPr>
        <w:tc>
          <w:tcPr>
            <w:tcW w:w="3828" w:type="dxa"/>
            <w:shd w:val="pct12" w:color="auto" w:fill="auto"/>
            <w:vAlign w:val="center"/>
          </w:tcPr>
          <w:p w14:paraId="0E701AAA" w14:textId="77777777" w:rsidR="00C478F9" w:rsidRPr="00B84D19" w:rsidRDefault="00C478F9" w:rsidP="00814C2C">
            <w:pPr>
              <w:spacing w:before="60" w:after="60"/>
              <w:rPr>
                <w:b/>
              </w:rPr>
            </w:pPr>
            <w:r w:rsidRPr="00C478F9">
              <w:rPr>
                <w:b/>
              </w:rPr>
              <w:t xml:space="preserve">Essential </w:t>
            </w:r>
            <w:r w:rsidR="00AB31BC">
              <w:rPr>
                <w:b/>
              </w:rPr>
              <w:t>c</w:t>
            </w:r>
            <w:r w:rsidRPr="00C478F9">
              <w:rPr>
                <w:b/>
              </w:rPr>
              <w:t>riteria (social care staff to complete)</w:t>
            </w:r>
          </w:p>
        </w:tc>
        <w:tc>
          <w:tcPr>
            <w:tcW w:w="1985" w:type="dxa"/>
            <w:shd w:val="pct12" w:color="auto" w:fill="auto"/>
            <w:vAlign w:val="center"/>
          </w:tcPr>
          <w:p w14:paraId="7DBB94BD" w14:textId="77777777" w:rsidR="00C478F9" w:rsidRPr="00B84D19" w:rsidRDefault="00C478F9" w:rsidP="00814C2C">
            <w:pPr>
              <w:spacing w:before="60" w:after="60"/>
              <w:jc w:val="center"/>
              <w:rPr>
                <w:b/>
              </w:rPr>
            </w:pPr>
            <w:r w:rsidRPr="00C478F9">
              <w:rPr>
                <w:b/>
              </w:rPr>
              <w:t>Provider to tick if criteria can be met by the care home</w:t>
            </w:r>
          </w:p>
        </w:tc>
        <w:tc>
          <w:tcPr>
            <w:tcW w:w="4536" w:type="dxa"/>
            <w:shd w:val="pct12" w:color="auto" w:fill="auto"/>
            <w:vAlign w:val="center"/>
          </w:tcPr>
          <w:p w14:paraId="20462494" w14:textId="77777777" w:rsidR="00C478F9" w:rsidRPr="00B84D19" w:rsidRDefault="00C478F9" w:rsidP="00814C2C">
            <w:pPr>
              <w:spacing w:before="60" w:after="60"/>
              <w:rPr>
                <w:b/>
              </w:rPr>
            </w:pPr>
            <w:r w:rsidRPr="00C478F9">
              <w:rPr>
                <w:b/>
              </w:rPr>
              <w:t>Provider to briefly indicate how the criteria will be met</w:t>
            </w:r>
          </w:p>
        </w:tc>
      </w:tr>
      <w:tr w:rsidR="00C478F9" w14:paraId="2C9AEE38" w14:textId="77777777" w:rsidTr="00037289">
        <w:sdt>
          <w:sdtPr>
            <w:id w:val="1759554570"/>
            <w:placeholder>
              <w:docPart w:val="DefaultPlaceholder_1081868574"/>
            </w:placeholder>
            <w:showingPlcHdr/>
          </w:sdtPr>
          <w:sdtEndPr/>
          <w:sdtContent>
            <w:tc>
              <w:tcPr>
                <w:tcW w:w="3828" w:type="dxa"/>
                <w:shd w:val="clear" w:color="auto" w:fill="auto"/>
              </w:tcPr>
              <w:p w14:paraId="1FFC1B21" w14:textId="77777777" w:rsidR="00C478F9" w:rsidRDefault="006B06AE" w:rsidP="00814C2C">
                <w:pPr>
                  <w:pStyle w:val="ListParagraph"/>
                  <w:numPr>
                    <w:ilvl w:val="0"/>
                    <w:numId w:val="2"/>
                  </w:numPr>
                  <w:spacing w:before="60" w:after="60"/>
                  <w:ind w:left="317" w:hanging="317"/>
                </w:pPr>
                <w:r w:rsidRPr="001B26C1">
                  <w:rPr>
                    <w:rStyle w:val="PlaceholderText"/>
                  </w:rPr>
                  <w:t>Click here to enter text.</w:t>
                </w:r>
              </w:p>
            </w:tc>
          </w:sdtContent>
        </w:sdt>
        <w:sdt>
          <w:sdtPr>
            <w:id w:val="-1368902401"/>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25A97ECE" w14:textId="77777777" w:rsidR="00C478F9" w:rsidRDefault="00E90D07"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7272790D" w14:textId="77777777" w:rsidR="00C478F9" w:rsidRDefault="00C478F9" w:rsidP="00814C2C">
            <w:pPr>
              <w:spacing w:before="60" w:after="60"/>
            </w:pPr>
          </w:p>
        </w:tc>
      </w:tr>
      <w:tr w:rsidR="00C478F9" w14:paraId="3A4EFD63" w14:textId="77777777" w:rsidTr="00037289">
        <w:sdt>
          <w:sdtPr>
            <w:id w:val="1382131514"/>
            <w:placeholder>
              <w:docPart w:val="DefaultPlaceholder_1081868574"/>
            </w:placeholder>
            <w:showingPlcHdr/>
          </w:sdtPr>
          <w:sdtEndPr/>
          <w:sdtContent>
            <w:tc>
              <w:tcPr>
                <w:tcW w:w="3828" w:type="dxa"/>
                <w:shd w:val="clear" w:color="auto" w:fill="auto"/>
              </w:tcPr>
              <w:p w14:paraId="4EB1B5FB" w14:textId="77777777" w:rsidR="00C478F9" w:rsidRDefault="006B06AE" w:rsidP="00814C2C">
                <w:pPr>
                  <w:pStyle w:val="ListParagraph"/>
                  <w:numPr>
                    <w:ilvl w:val="0"/>
                    <w:numId w:val="2"/>
                  </w:numPr>
                  <w:spacing w:before="60" w:after="60"/>
                  <w:ind w:left="317" w:hanging="317"/>
                </w:pPr>
                <w:r w:rsidRPr="001B26C1">
                  <w:rPr>
                    <w:rStyle w:val="PlaceholderText"/>
                  </w:rPr>
                  <w:t>Click here to enter text.</w:t>
                </w:r>
              </w:p>
            </w:tc>
          </w:sdtContent>
        </w:sdt>
        <w:sdt>
          <w:sdtPr>
            <w:id w:val="1862006768"/>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129F3DA5" w14:textId="77777777" w:rsidR="00C478F9"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020CA628" w14:textId="77777777" w:rsidR="00C478F9" w:rsidRDefault="00C478F9" w:rsidP="00814C2C">
            <w:pPr>
              <w:spacing w:before="60" w:after="60"/>
            </w:pPr>
          </w:p>
        </w:tc>
      </w:tr>
      <w:tr w:rsidR="00C478F9" w14:paraId="0B87A8DA" w14:textId="77777777" w:rsidTr="00037289">
        <w:sdt>
          <w:sdtPr>
            <w:id w:val="-884876377"/>
            <w:placeholder>
              <w:docPart w:val="DefaultPlaceholder_1081868574"/>
            </w:placeholder>
            <w:showingPlcHdr/>
          </w:sdtPr>
          <w:sdtEndPr/>
          <w:sdtContent>
            <w:tc>
              <w:tcPr>
                <w:tcW w:w="3828" w:type="dxa"/>
                <w:shd w:val="clear" w:color="auto" w:fill="auto"/>
              </w:tcPr>
              <w:p w14:paraId="035B82EE" w14:textId="77777777" w:rsidR="00C478F9" w:rsidRDefault="006B06AE" w:rsidP="00814C2C">
                <w:pPr>
                  <w:pStyle w:val="ListParagraph"/>
                  <w:numPr>
                    <w:ilvl w:val="0"/>
                    <w:numId w:val="2"/>
                  </w:numPr>
                  <w:spacing w:before="60" w:after="60"/>
                  <w:ind w:left="317" w:hanging="317"/>
                </w:pPr>
                <w:r w:rsidRPr="001B26C1">
                  <w:rPr>
                    <w:rStyle w:val="PlaceholderText"/>
                  </w:rPr>
                  <w:t>Click here to enter text.</w:t>
                </w:r>
              </w:p>
            </w:tc>
          </w:sdtContent>
        </w:sdt>
        <w:sdt>
          <w:sdtPr>
            <w:id w:val="709767133"/>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68BAA546" w14:textId="77777777" w:rsidR="00C478F9"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5B634CD7" w14:textId="77777777" w:rsidR="00C478F9" w:rsidRDefault="00C478F9" w:rsidP="00814C2C">
            <w:pPr>
              <w:spacing w:before="60" w:after="60"/>
            </w:pPr>
          </w:p>
        </w:tc>
      </w:tr>
      <w:tr w:rsidR="00C478F9" w14:paraId="459F5A0C" w14:textId="77777777" w:rsidTr="00037289">
        <w:sdt>
          <w:sdtPr>
            <w:id w:val="194815483"/>
            <w:placeholder>
              <w:docPart w:val="DefaultPlaceholder_1081868574"/>
            </w:placeholder>
            <w:showingPlcHdr/>
          </w:sdtPr>
          <w:sdtEndPr/>
          <w:sdtContent>
            <w:tc>
              <w:tcPr>
                <w:tcW w:w="3828" w:type="dxa"/>
                <w:shd w:val="clear" w:color="auto" w:fill="auto"/>
              </w:tcPr>
              <w:p w14:paraId="6E657761" w14:textId="77777777" w:rsidR="00C478F9" w:rsidRDefault="006B06AE" w:rsidP="00814C2C">
                <w:pPr>
                  <w:pStyle w:val="ListParagraph"/>
                  <w:numPr>
                    <w:ilvl w:val="0"/>
                    <w:numId w:val="2"/>
                  </w:numPr>
                  <w:spacing w:before="60" w:after="60"/>
                  <w:ind w:left="317" w:hanging="317"/>
                </w:pPr>
                <w:r w:rsidRPr="001B26C1">
                  <w:rPr>
                    <w:rStyle w:val="PlaceholderText"/>
                  </w:rPr>
                  <w:t>Click here to enter text.</w:t>
                </w:r>
              </w:p>
            </w:tc>
          </w:sdtContent>
        </w:sdt>
        <w:sdt>
          <w:sdtPr>
            <w:id w:val="-854575547"/>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45A1A951" w14:textId="77777777" w:rsidR="00C478F9"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65E9639D" w14:textId="77777777" w:rsidR="00C478F9" w:rsidRDefault="00C478F9" w:rsidP="00814C2C">
            <w:pPr>
              <w:spacing w:before="60" w:after="60"/>
            </w:pPr>
          </w:p>
        </w:tc>
      </w:tr>
      <w:tr w:rsidR="00C478F9" w14:paraId="3FFE9246" w14:textId="77777777" w:rsidTr="00037289">
        <w:sdt>
          <w:sdtPr>
            <w:id w:val="-162012293"/>
            <w:placeholder>
              <w:docPart w:val="DefaultPlaceholder_1081868574"/>
            </w:placeholder>
            <w:showingPlcHdr/>
          </w:sdtPr>
          <w:sdtEndPr/>
          <w:sdtContent>
            <w:tc>
              <w:tcPr>
                <w:tcW w:w="3828" w:type="dxa"/>
                <w:shd w:val="clear" w:color="auto" w:fill="auto"/>
              </w:tcPr>
              <w:p w14:paraId="0D4E5A4D" w14:textId="77777777" w:rsidR="00C478F9" w:rsidRDefault="006B06AE" w:rsidP="00814C2C">
                <w:pPr>
                  <w:pStyle w:val="ListParagraph"/>
                  <w:numPr>
                    <w:ilvl w:val="0"/>
                    <w:numId w:val="2"/>
                  </w:numPr>
                  <w:spacing w:before="60" w:after="60"/>
                  <w:ind w:left="317" w:hanging="317"/>
                </w:pPr>
                <w:r w:rsidRPr="001B26C1">
                  <w:rPr>
                    <w:rStyle w:val="PlaceholderText"/>
                  </w:rPr>
                  <w:t>Click here to enter text.</w:t>
                </w:r>
              </w:p>
            </w:tc>
          </w:sdtContent>
        </w:sdt>
        <w:sdt>
          <w:sdtPr>
            <w:id w:val="1249617203"/>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11EAEA95" w14:textId="77777777" w:rsidR="00C478F9"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7C3608DA" w14:textId="77777777" w:rsidR="00C478F9" w:rsidRDefault="00C478F9" w:rsidP="00814C2C">
            <w:pPr>
              <w:spacing w:before="60" w:after="60"/>
            </w:pPr>
          </w:p>
        </w:tc>
      </w:tr>
    </w:tbl>
    <w:p w14:paraId="243E63AB" w14:textId="77777777" w:rsidR="00C478F9" w:rsidRDefault="00C478F9" w:rsidP="005123C6">
      <w:pPr>
        <w:jc w:val="cente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1985"/>
        <w:gridCol w:w="4536"/>
      </w:tblGrid>
      <w:tr w:rsidR="00AB31BC" w14:paraId="679F66D6" w14:textId="77777777" w:rsidTr="006B06AE">
        <w:trPr>
          <w:trHeight w:val="371"/>
        </w:trPr>
        <w:tc>
          <w:tcPr>
            <w:tcW w:w="3828" w:type="dxa"/>
            <w:shd w:val="pct12" w:color="auto" w:fill="auto"/>
            <w:vAlign w:val="center"/>
          </w:tcPr>
          <w:p w14:paraId="0882619B" w14:textId="77777777" w:rsidR="00AB31BC" w:rsidRPr="00B84D19" w:rsidRDefault="00AB31BC" w:rsidP="00814C2C">
            <w:pPr>
              <w:spacing w:before="60" w:after="60"/>
              <w:rPr>
                <w:b/>
              </w:rPr>
            </w:pPr>
            <w:r>
              <w:rPr>
                <w:b/>
              </w:rPr>
              <w:t>Desirable</w:t>
            </w:r>
            <w:r w:rsidRPr="00C478F9">
              <w:rPr>
                <w:b/>
              </w:rPr>
              <w:t xml:space="preserve"> </w:t>
            </w:r>
            <w:r>
              <w:rPr>
                <w:b/>
              </w:rPr>
              <w:t>c</w:t>
            </w:r>
            <w:r w:rsidRPr="00C478F9">
              <w:rPr>
                <w:b/>
              </w:rPr>
              <w:t>riteria (social care staff to complete)</w:t>
            </w:r>
          </w:p>
        </w:tc>
        <w:tc>
          <w:tcPr>
            <w:tcW w:w="1985" w:type="dxa"/>
            <w:shd w:val="pct12" w:color="auto" w:fill="auto"/>
            <w:vAlign w:val="center"/>
          </w:tcPr>
          <w:p w14:paraId="0CE7198E" w14:textId="77777777" w:rsidR="00AB31BC" w:rsidRPr="00B84D19" w:rsidRDefault="00AB31BC" w:rsidP="00814C2C">
            <w:pPr>
              <w:spacing w:before="60" w:after="60"/>
              <w:jc w:val="center"/>
              <w:rPr>
                <w:b/>
              </w:rPr>
            </w:pPr>
            <w:r w:rsidRPr="00C478F9">
              <w:rPr>
                <w:b/>
              </w:rPr>
              <w:t>Provider to tick if criteria can be met by the care home</w:t>
            </w:r>
          </w:p>
        </w:tc>
        <w:tc>
          <w:tcPr>
            <w:tcW w:w="4536" w:type="dxa"/>
            <w:shd w:val="pct12" w:color="auto" w:fill="auto"/>
            <w:vAlign w:val="center"/>
          </w:tcPr>
          <w:p w14:paraId="18CC1070" w14:textId="77777777" w:rsidR="00AB31BC" w:rsidRPr="00B84D19" w:rsidRDefault="00AB31BC" w:rsidP="00814C2C">
            <w:pPr>
              <w:spacing w:before="60" w:after="60"/>
              <w:rPr>
                <w:b/>
              </w:rPr>
            </w:pPr>
            <w:r w:rsidRPr="00C478F9">
              <w:rPr>
                <w:b/>
              </w:rPr>
              <w:t>Provider to briefly indicate how the criteria will be met</w:t>
            </w:r>
          </w:p>
        </w:tc>
      </w:tr>
      <w:tr w:rsidR="00AB31BC" w14:paraId="12F1E25A" w14:textId="77777777" w:rsidTr="00037289">
        <w:sdt>
          <w:sdtPr>
            <w:id w:val="323556960"/>
            <w:placeholder>
              <w:docPart w:val="DefaultPlaceholder_1081868574"/>
            </w:placeholder>
            <w:showingPlcHdr/>
          </w:sdtPr>
          <w:sdtEndPr/>
          <w:sdtContent>
            <w:tc>
              <w:tcPr>
                <w:tcW w:w="3828" w:type="dxa"/>
                <w:shd w:val="clear" w:color="auto" w:fill="auto"/>
              </w:tcPr>
              <w:p w14:paraId="69390AE3" w14:textId="77777777" w:rsidR="00AB31BC" w:rsidRDefault="006B06AE" w:rsidP="00814C2C">
                <w:pPr>
                  <w:pStyle w:val="ListParagraph"/>
                  <w:numPr>
                    <w:ilvl w:val="0"/>
                    <w:numId w:val="3"/>
                  </w:numPr>
                  <w:spacing w:before="60" w:after="60"/>
                  <w:ind w:left="317" w:hanging="317"/>
                  <w:contextualSpacing w:val="0"/>
                </w:pPr>
                <w:r w:rsidRPr="001B26C1">
                  <w:rPr>
                    <w:rStyle w:val="PlaceholderText"/>
                  </w:rPr>
                  <w:t>Click here to enter text.</w:t>
                </w:r>
              </w:p>
            </w:tc>
          </w:sdtContent>
        </w:sdt>
        <w:sdt>
          <w:sdtPr>
            <w:id w:val="435029798"/>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4C639CED" w14:textId="77777777" w:rsidR="00AB31BC" w:rsidRDefault="00491280"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2488109B" w14:textId="77777777" w:rsidR="00AB31BC" w:rsidRDefault="00AB31BC" w:rsidP="00814C2C">
            <w:pPr>
              <w:spacing w:before="60" w:after="60"/>
            </w:pPr>
          </w:p>
        </w:tc>
      </w:tr>
      <w:tr w:rsidR="00AB31BC" w14:paraId="7346AADD" w14:textId="77777777" w:rsidTr="00037289">
        <w:sdt>
          <w:sdtPr>
            <w:id w:val="-1212728278"/>
            <w:placeholder>
              <w:docPart w:val="DefaultPlaceholder_1081868574"/>
            </w:placeholder>
            <w:showingPlcHdr/>
          </w:sdtPr>
          <w:sdtEndPr/>
          <w:sdtContent>
            <w:tc>
              <w:tcPr>
                <w:tcW w:w="3828" w:type="dxa"/>
                <w:shd w:val="clear" w:color="auto" w:fill="auto"/>
              </w:tcPr>
              <w:p w14:paraId="64855A94" w14:textId="77777777" w:rsidR="00AB31BC" w:rsidRDefault="006B06AE" w:rsidP="00814C2C">
                <w:pPr>
                  <w:pStyle w:val="ListParagraph"/>
                  <w:numPr>
                    <w:ilvl w:val="0"/>
                    <w:numId w:val="3"/>
                  </w:numPr>
                  <w:spacing w:before="60" w:after="60"/>
                  <w:ind w:left="317" w:hanging="317"/>
                  <w:contextualSpacing w:val="0"/>
                </w:pPr>
                <w:r w:rsidRPr="001B26C1">
                  <w:rPr>
                    <w:rStyle w:val="PlaceholderText"/>
                  </w:rPr>
                  <w:t>Click here to enter text.</w:t>
                </w:r>
              </w:p>
            </w:tc>
          </w:sdtContent>
        </w:sdt>
        <w:sdt>
          <w:sdtPr>
            <w:id w:val="-2001646275"/>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6AF0CF55" w14:textId="77777777" w:rsidR="00AB31BC"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334EDB7A" w14:textId="77777777" w:rsidR="00AB31BC" w:rsidRDefault="00AB31BC" w:rsidP="00814C2C">
            <w:pPr>
              <w:spacing w:before="60" w:after="60"/>
            </w:pPr>
          </w:p>
        </w:tc>
      </w:tr>
      <w:tr w:rsidR="00AB31BC" w14:paraId="6FBB78D3" w14:textId="77777777" w:rsidTr="00037289">
        <w:sdt>
          <w:sdtPr>
            <w:id w:val="1640921050"/>
            <w:placeholder>
              <w:docPart w:val="DefaultPlaceholder_1081868574"/>
            </w:placeholder>
            <w:showingPlcHdr/>
          </w:sdtPr>
          <w:sdtEndPr/>
          <w:sdtContent>
            <w:tc>
              <w:tcPr>
                <w:tcW w:w="3828" w:type="dxa"/>
                <w:shd w:val="clear" w:color="auto" w:fill="auto"/>
              </w:tcPr>
              <w:p w14:paraId="7915CE6D" w14:textId="77777777" w:rsidR="00AB31BC" w:rsidRDefault="006B06AE" w:rsidP="00814C2C">
                <w:pPr>
                  <w:pStyle w:val="ListParagraph"/>
                  <w:numPr>
                    <w:ilvl w:val="0"/>
                    <w:numId w:val="3"/>
                  </w:numPr>
                  <w:spacing w:before="60" w:after="60"/>
                  <w:ind w:left="317" w:hanging="317"/>
                  <w:contextualSpacing w:val="0"/>
                </w:pPr>
                <w:r w:rsidRPr="001B26C1">
                  <w:rPr>
                    <w:rStyle w:val="PlaceholderText"/>
                  </w:rPr>
                  <w:t>Click here to enter text.</w:t>
                </w:r>
              </w:p>
            </w:tc>
          </w:sdtContent>
        </w:sdt>
        <w:sdt>
          <w:sdtPr>
            <w:id w:val="2048558942"/>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549D2C66" w14:textId="77777777" w:rsidR="00AB31BC"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2CBD2830" w14:textId="77777777" w:rsidR="00AB31BC" w:rsidRDefault="00AB31BC" w:rsidP="00814C2C">
            <w:pPr>
              <w:spacing w:before="60" w:after="60"/>
            </w:pPr>
          </w:p>
        </w:tc>
      </w:tr>
      <w:tr w:rsidR="00AB31BC" w14:paraId="4F968D4C" w14:textId="77777777" w:rsidTr="00037289">
        <w:sdt>
          <w:sdtPr>
            <w:id w:val="1382372336"/>
            <w:placeholder>
              <w:docPart w:val="DefaultPlaceholder_1081868574"/>
            </w:placeholder>
            <w:showingPlcHdr/>
          </w:sdtPr>
          <w:sdtEndPr/>
          <w:sdtContent>
            <w:tc>
              <w:tcPr>
                <w:tcW w:w="3828" w:type="dxa"/>
                <w:shd w:val="clear" w:color="auto" w:fill="auto"/>
              </w:tcPr>
              <w:p w14:paraId="06172A1F" w14:textId="77777777" w:rsidR="00AB31BC" w:rsidRDefault="006B06AE" w:rsidP="00814C2C">
                <w:pPr>
                  <w:pStyle w:val="ListParagraph"/>
                  <w:numPr>
                    <w:ilvl w:val="0"/>
                    <w:numId w:val="3"/>
                  </w:numPr>
                  <w:spacing w:before="60" w:after="60"/>
                  <w:ind w:left="317" w:hanging="317"/>
                  <w:contextualSpacing w:val="0"/>
                </w:pPr>
                <w:r w:rsidRPr="001B26C1">
                  <w:rPr>
                    <w:rStyle w:val="PlaceholderText"/>
                  </w:rPr>
                  <w:t>Click here to enter text.</w:t>
                </w:r>
              </w:p>
            </w:tc>
          </w:sdtContent>
        </w:sdt>
        <w:sdt>
          <w:sdtPr>
            <w:id w:val="-1870602835"/>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41B7974A" w14:textId="77777777" w:rsidR="00AB31BC"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3B33DC48" w14:textId="77777777" w:rsidR="00AB31BC" w:rsidRDefault="00AB31BC" w:rsidP="00814C2C">
            <w:pPr>
              <w:spacing w:before="60" w:after="60"/>
            </w:pPr>
          </w:p>
        </w:tc>
      </w:tr>
      <w:tr w:rsidR="00AB31BC" w14:paraId="26F12D99" w14:textId="77777777" w:rsidTr="00037289">
        <w:sdt>
          <w:sdtPr>
            <w:id w:val="2029058123"/>
            <w:placeholder>
              <w:docPart w:val="DefaultPlaceholder_1081868574"/>
            </w:placeholder>
            <w:showingPlcHdr/>
          </w:sdtPr>
          <w:sdtEndPr/>
          <w:sdtContent>
            <w:tc>
              <w:tcPr>
                <w:tcW w:w="3828" w:type="dxa"/>
                <w:shd w:val="clear" w:color="auto" w:fill="auto"/>
              </w:tcPr>
              <w:p w14:paraId="5DB77FF6" w14:textId="77777777" w:rsidR="00AB31BC" w:rsidRDefault="006B06AE" w:rsidP="00814C2C">
                <w:pPr>
                  <w:pStyle w:val="ListParagraph"/>
                  <w:numPr>
                    <w:ilvl w:val="0"/>
                    <w:numId w:val="3"/>
                  </w:numPr>
                  <w:spacing w:before="60" w:after="60"/>
                  <w:ind w:left="317" w:hanging="317"/>
                  <w:contextualSpacing w:val="0"/>
                </w:pPr>
                <w:r w:rsidRPr="001B26C1">
                  <w:rPr>
                    <w:rStyle w:val="PlaceholderText"/>
                  </w:rPr>
                  <w:t>Click here to enter text.</w:t>
                </w:r>
              </w:p>
            </w:tc>
          </w:sdtContent>
        </w:sdt>
        <w:sdt>
          <w:sdtPr>
            <w:id w:val="-1396047914"/>
            <w14:checkbox>
              <w14:checked w14:val="0"/>
              <w14:checkedState w14:val="2612" w14:font="MS Gothic"/>
              <w14:uncheckedState w14:val="2610" w14:font="MS Gothic"/>
            </w14:checkbox>
          </w:sdtPr>
          <w:sdtEndPr/>
          <w:sdtContent>
            <w:tc>
              <w:tcPr>
                <w:tcW w:w="1985" w:type="dxa"/>
                <w:shd w:val="clear" w:color="auto" w:fill="E2EFD9" w:themeFill="accent6" w:themeFillTint="33"/>
              </w:tcPr>
              <w:p w14:paraId="63B4FB06" w14:textId="77777777" w:rsidR="00AB31BC" w:rsidRDefault="006B06AE" w:rsidP="00814C2C">
                <w:pPr>
                  <w:spacing w:before="60" w:after="60"/>
                  <w:jc w:val="center"/>
                </w:pPr>
                <w:r>
                  <w:rPr>
                    <w:rFonts w:ascii="MS Gothic" w:eastAsia="MS Gothic" w:hAnsi="MS Gothic" w:hint="eastAsia"/>
                  </w:rPr>
                  <w:t>☐</w:t>
                </w:r>
              </w:p>
            </w:tc>
          </w:sdtContent>
        </w:sdt>
        <w:tc>
          <w:tcPr>
            <w:tcW w:w="4536" w:type="dxa"/>
            <w:shd w:val="clear" w:color="auto" w:fill="E2EFD9" w:themeFill="accent6" w:themeFillTint="33"/>
          </w:tcPr>
          <w:p w14:paraId="310EFC48" w14:textId="77777777" w:rsidR="00AB31BC" w:rsidRDefault="00AB31BC" w:rsidP="00814C2C">
            <w:pPr>
              <w:spacing w:before="60" w:after="60"/>
            </w:pPr>
          </w:p>
        </w:tc>
      </w:tr>
    </w:tbl>
    <w:p w14:paraId="0D6F1F73" w14:textId="77777777" w:rsidR="006B06AE" w:rsidRDefault="006B06AE">
      <w:r>
        <w:br w:type="page"/>
      </w:r>
    </w:p>
    <w:p w14:paraId="7B164296" w14:textId="77777777" w:rsidR="00A31BC7" w:rsidRDefault="00E22A71" w:rsidP="00C478F9">
      <w:pPr>
        <w:jc w:val="center"/>
        <w:rPr>
          <w:b/>
          <w:u w:val="single"/>
        </w:rPr>
      </w:pPr>
      <w:r>
        <w:rPr>
          <w:b/>
          <w:u w:val="single"/>
        </w:rPr>
        <w:lastRenderedPageBreak/>
        <w:t>SERVICE USER</w:t>
      </w:r>
      <w:r w:rsidR="00455924">
        <w:rPr>
          <w:b/>
          <w:u w:val="single"/>
        </w:rPr>
        <w:t xml:space="preserve"> DETAILS</w:t>
      </w:r>
    </w:p>
    <w:p w14:paraId="20055D18" w14:textId="22297E40" w:rsidR="00C478F9" w:rsidRPr="00A31BC7" w:rsidRDefault="00C478F9" w:rsidP="00C478F9">
      <w:pPr>
        <w:jc w:val="center"/>
        <w:rPr>
          <w:b/>
          <w:u w:val="single"/>
        </w:rPr>
      </w:pPr>
      <w:r w:rsidRPr="00A31BC7">
        <w:rPr>
          <w:b/>
          <w:u w:val="single"/>
        </w:rPr>
        <w:t>Social Care staff to complete</w:t>
      </w:r>
    </w:p>
    <w:p w14:paraId="08D12B14" w14:textId="77777777" w:rsidR="00C478F9" w:rsidRDefault="00C478F9" w:rsidP="005123C6">
      <w:pPr>
        <w:jc w:val="cente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9"/>
      </w:tblGrid>
      <w:tr w:rsidR="00C478F9" w14:paraId="3142E335" w14:textId="77777777" w:rsidTr="00B957A6">
        <w:trPr>
          <w:trHeight w:val="371"/>
        </w:trPr>
        <w:tc>
          <w:tcPr>
            <w:tcW w:w="10349" w:type="dxa"/>
            <w:shd w:val="pct12" w:color="auto" w:fill="auto"/>
            <w:vAlign w:val="center"/>
          </w:tcPr>
          <w:p w14:paraId="5B6E4B12" w14:textId="77777777" w:rsidR="00C478F9" w:rsidRPr="00B84D19" w:rsidRDefault="00C478F9" w:rsidP="00814C2C">
            <w:pPr>
              <w:spacing w:before="60" w:after="60"/>
              <w:rPr>
                <w:b/>
              </w:rPr>
            </w:pPr>
            <w:r w:rsidRPr="00C478F9">
              <w:rPr>
                <w:b/>
              </w:rPr>
              <w:t>Brief outline of the current situation and the reason/s residential care accommodation is being sought</w:t>
            </w:r>
          </w:p>
        </w:tc>
      </w:tr>
      <w:tr w:rsidR="00C478F9" w14:paraId="71436243" w14:textId="77777777" w:rsidTr="00B957A6">
        <w:sdt>
          <w:sdtPr>
            <w:id w:val="-1672102056"/>
            <w:placeholder>
              <w:docPart w:val="A5F4E3C3C9394019A4664A34675ABDA4"/>
            </w:placeholder>
            <w:showingPlcHdr/>
          </w:sdtPr>
          <w:sdtEndPr/>
          <w:sdtContent>
            <w:tc>
              <w:tcPr>
                <w:tcW w:w="10349" w:type="dxa"/>
                <w:shd w:val="clear" w:color="auto" w:fill="auto"/>
              </w:tcPr>
              <w:p w14:paraId="6E1330C8" w14:textId="77777777" w:rsidR="00C478F9" w:rsidRDefault="00C478F9" w:rsidP="00814C2C">
                <w:pPr>
                  <w:spacing w:before="60" w:after="60"/>
                </w:pPr>
                <w:r w:rsidRPr="001B26C1">
                  <w:rPr>
                    <w:rStyle w:val="PlaceholderText"/>
                  </w:rPr>
                  <w:t>Click here to enter text.</w:t>
                </w:r>
              </w:p>
            </w:tc>
          </w:sdtContent>
        </w:sdt>
      </w:tr>
    </w:tbl>
    <w:p w14:paraId="411D9D0D" w14:textId="77777777" w:rsidR="00C478F9" w:rsidRDefault="00C478F9" w:rsidP="005123C6">
      <w:pPr>
        <w:jc w:val="cente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9"/>
      </w:tblGrid>
      <w:tr w:rsidR="00FF51D4" w14:paraId="3FCBDFD1" w14:textId="77777777" w:rsidTr="00F74725">
        <w:trPr>
          <w:trHeight w:val="371"/>
        </w:trPr>
        <w:tc>
          <w:tcPr>
            <w:tcW w:w="10349" w:type="dxa"/>
            <w:shd w:val="pct12" w:color="auto" w:fill="auto"/>
            <w:vAlign w:val="center"/>
          </w:tcPr>
          <w:p w14:paraId="281EC72D" w14:textId="77777777" w:rsidR="00FF51D4" w:rsidRPr="00B84D19" w:rsidRDefault="00FF51D4" w:rsidP="00F74725">
            <w:pPr>
              <w:spacing w:before="60" w:after="60"/>
              <w:rPr>
                <w:b/>
              </w:rPr>
            </w:pPr>
            <w:r>
              <w:rPr>
                <w:b/>
              </w:rPr>
              <w:t>With the right support, what is the desired outcome in the next 12 months?</w:t>
            </w:r>
            <w:r w:rsidR="003739CC">
              <w:rPr>
                <w:b/>
              </w:rPr>
              <w:t xml:space="preserve"> </w:t>
            </w:r>
          </w:p>
        </w:tc>
      </w:tr>
      <w:tr w:rsidR="00FF51D4" w14:paraId="5FE01800" w14:textId="77777777" w:rsidTr="00F74725">
        <w:sdt>
          <w:sdtPr>
            <w:id w:val="-1502893763"/>
            <w:placeholder>
              <w:docPart w:val="2725158DD4E147BBA29AB3733EAA652A"/>
            </w:placeholder>
          </w:sdtPr>
          <w:sdtEndPr/>
          <w:sdtContent>
            <w:tc>
              <w:tcPr>
                <w:tcW w:w="10349" w:type="dxa"/>
                <w:shd w:val="clear" w:color="auto" w:fill="auto"/>
              </w:tcPr>
              <w:p w14:paraId="0B561FEF" w14:textId="77777777" w:rsidR="00FF51D4" w:rsidRDefault="00D144A0" w:rsidP="00F74725">
                <w:pPr>
                  <w:spacing w:before="60" w:after="60"/>
                </w:pPr>
                <w:sdt>
                  <w:sdtPr>
                    <w:id w:val="40100600"/>
                    <w14:checkbox>
                      <w14:checked w14:val="0"/>
                      <w14:checkedState w14:val="2612" w14:font="MS Gothic"/>
                      <w14:uncheckedState w14:val="2610" w14:font="MS Gothic"/>
                    </w14:checkbox>
                  </w:sdtPr>
                  <w:sdtEndPr/>
                  <w:sdtContent>
                    <w:r w:rsidR="00FF51D4">
                      <w:rPr>
                        <w:rFonts w:ascii="MS Gothic" w:eastAsia="MS Gothic" w:hAnsi="MS Gothic" w:hint="eastAsia"/>
                      </w:rPr>
                      <w:t>☐</w:t>
                    </w:r>
                  </w:sdtContent>
                </w:sdt>
                <w:sdt>
                  <w:sdtPr>
                    <w:id w:val="2013024730"/>
                    <w:placeholder>
                      <w:docPart w:val="E7DBAC7A8B9F41DF9A390E61EFA4AEBA"/>
                    </w:placeholder>
                  </w:sdtPr>
                  <w:sdtEndPr/>
                  <w:sdtContent>
                    <w:r w:rsidR="00FF51D4">
                      <w:t xml:space="preserve">  Increased independence evidenced by a reduction in 1:1 support</w:t>
                    </w:r>
                  </w:sdtContent>
                </w:sdt>
              </w:p>
              <w:p w14:paraId="0213C07C" w14:textId="77777777" w:rsidR="00FF51D4" w:rsidRDefault="00D144A0" w:rsidP="00FF51D4">
                <w:pPr>
                  <w:spacing w:before="60" w:after="60"/>
                </w:pPr>
                <w:sdt>
                  <w:sdtPr>
                    <w:id w:val="-1277623809"/>
                    <w14:checkbox>
                      <w14:checked w14:val="0"/>
                      <w14:checkedState w14:val="2612" w14:font="MS Gothic"/>
                      <w14:uncheckedState w14:val="2610" w14:font="MS Gothic"/>
                    </w14:checkbox>
                  </w:sdtPr>
                  <w:sdtEndPr/>
                  <w:sdtContent>
                    <w:r w:rsidR="00FF51D4">
                      <w:rPr>
                        <w:rFonts w:ascii="MS Gothic" w:eastAsia="MS Gothic" w:hAnsi="MS Gothic" w:hint="eastAsia"/>
                      </w:rPr>
                      <w:t>☐</w:t>
                    </w:r>
                  </w:sdtContent>
                </w:sdt>
                <w:sdt>
                  <w:sdtPr>
                    <w:id w:val="-288439324"/>
                    <w:placeholder>
                      <w:docPart w:val="0EA74EAC5D5A4F47B412941F8B6BB6C9"/>
                    </w:placeholder>
                  </w:sdtPr>
                  <w:sdtEndPr/>
                  <w:sdtContent>
                    <w:r w:rsidR="00FF51D4">
                      <w:t xml:space="preserve">  Reduction in the frequency and severity of behaviours that may challenge</w:t>
                    </w:r>
                  </w:sdtContent>
                </w:sdt>
              </w:p>
              <w:p w14:paraId="4ACC126A" w14:textId="77777777" w:rsidR="00FF51D4" w:rsidRDefault="00D144A0" w:rsidP="00FF51D4">
                <w:pPr>
                  <w:spacing w:before="60" w:after="60"/>
                </w:pPr>
                <w:sdt>
                  <w:sdtPr>
                    <w:id w:val="1892606467"/>
                    <w14:checkbox>
                      <w14:checked w14:val="0"/>
                      <w14:checkedState w14:val="2612" w14:font="MS Gothic"/>
                      <w14:uncheckedState w14:val="2610" w14:font="MS Gothic"/>
                    </w14:checkbox>
                  </w:sdtPr>
                  <w:sdtEndPr/>
                  <w:sdtContent>
                    <w:r w:rsidR="00FF51D4">
                      <w:rPr>
                        <w:rFonts w:ascii="MS Gothic" w:eastAsia="MS Gothic" w:hAnsi="MS Gothic" w:hint="eastAsia"/>
                      </w:rPr>
                      <w:t>☐</w:t>
                    </w:r>
                  </w:sdtContent>
                </w:sdt>
                <w:sdt>
                  <w:sdtPr>
                    <w:id w:val="-277489019"/>
                    <w:placeholder>
                      <w:docPart w:val="121A8769F8B84388AA364B28834FEDB8"/>
                    </w:placeholder>
                  </w:sdtPr>
                  <w:sdtEndPr/>
                  <w:sdtContent>
                    <w:r w:rsidR="00FF51D4">
                      <w:t xml:space="preserve">  Service to develop skills and confidence to support a transition into supported living</w:t>
                    </w:r>
                  </w:sdtContent>
                </w:sdt>
              </w:p>
              <w:p w14:paraId="11EB3D49" w14:textId="77777777" w:rsidR="0033577A" w:rsidRDefault="00D144A0" w:rsidP="0033577A">
                <w:pPr>
                  <w:spacing w:before="60" w:after="60"/>
                </w:pPr>
                <w:sdt>
                  <w:sdtPr>
                    <w:id w:val="-1494408042"/>
                    <w14:checkbox>
                      <w14:checked w14:val="0"/>
                      <w14:checkedState w14:val="2612" w14:font="MS Gothic"/>
                      <w14:uncheckedState w14:val="2610" w14:font="MS Gothic"/>
                    </w14:checkbox>
                  </w:sdtPr>
                  <w:sdtEndPr/>
                  <w:sdtContent>
                    <w:r w:rsidR="00FF51D4">
                      <w:rPr>
                        <w:rFonts w:ascii="MS Gothic" w:eastAsia="MS Gothic" w:hAnsi="MS Gothic" w:hint="eastAsia"/>
                      </w:rPr>
                      <w:t>☐</w:t>
                    </w:r>
                  </w:sdtContent>
                </w:sdt>
                <w:sdt>
                  <w:sdtPr>
                    <w:id w:val="-661694891"/>
                    <w:placeholder>
                      <w:docPart w:val="344DFF8FD9874AB0B7D8110E61B6EC4F"/>
                    </w:placeholder>
                  </w:sdtPr>
                  <w:sdtEndPr/>
                  <w:sdtContent>
                    <w:r w:rsidR="00FF51D4">
                      <w:t xml:space="preserve">  </w:t>
                    </w:r>
                  </w:sdtContent>
                </w:sdt>
                <w:r w:rsidR="0033577A">
                  <w:t xml:space="preserve"> </w:t>
                </w:r>
                <w:sdt>
                  <w:sdtPr>
                    <w:id w:val="-911551532"/>
                    <w:placeholder>
                      <w:docPart w:val="F04CA9DC60E941CBB64EAECE03AE675B"/>
                    </w:placeholder>
                    <w:showingPlcHdr/>
                  </w:sdtPr>
                  <w:sdtEndPr/>
                  <w:sdtContent>
                    <w:r w:rsidR="0033577A" w:rsidRPr="001B26C1">
                      <w:rPr>
                        <w:rStyle w:val="PlaceholderText"/>
                      </w:rPr>
                      <w:t>Click here to enter text.</w:t>
                    </w:r>
                  </w:sdtContent>
                </w:sdt>
              </w:p>
              <w:p w14:paraId="089ADCA9" w14:textId="77777777" w:rsidR="0033577A" w:rsidRDefault="00D144A0" w:rsidP="0033577A">
                <w:pPr>
                  <w:spacing w:before="60" w:after="60"/>
                </w:pPr>
                <w:sdt>
                  <w:sdtPr>
                    <w:id w:val="1450977581"/>
                    <w14:checkbox>
                      <w14:checked w14:val="0"/>
                      <w14:checkedState w14:val="2612" w14:font="MS Gothic"/>
                      <w14:uncheckedState w14:val="2610" w14:font="MS Gothic"/>
                    </w14:checkbox>
                  </w:sdtPr>
                  <w:sdtEndPr/>
                  <w:sdtContent>
                    <w:r w:rsidR="0033577A">
                      <w:rPr>
                        <w:rFonts w:ascii="MS Gothic" w:eastAsia="MS Gothic" w:hAnsi="MS Gothic" w:hint="eastAsia"/>
                      </w:rPr>
                      <w:t>☐</w:t>
                    </w:r>
                  </w:sdtContent>
                </w:sdt>
                <w:sdt>
                  <w:sdtPr>
                    <w:id w:val="-30649623"/>
                    <w:placeholder>
                      <w:docPart w:val="AB60B6D2B7BB48599FA493099D973E03"/>
                    </w:placeholder>
                  </w:sdtPr>
                  <w:sdtEndPr/>
                  <w:sdtContent>
                    <w:r w:rsidR="0033577A">
                      <w:t xml:space="preserve">  </w:t>
                    </w:r>
                  </w:sdtContent>
                </w:sdt>
                <w:r w:rsidR="0033577A">
                  <w:t xml:space="preserve"> </w:t>
                </w:r>
                <w:sdt>
                  <w:sdtPr>
                    <w:id w:val="671068799"/>
                    <w:placeholder>
                      <w:docPart w:val="AC25CE197DB44BB88C70E0829C801D51"/>
                    </w:placeholder>
                    <w:showingPlcHdr/>
                  </w:sdtPr>
                  <w:sdtEndPr/>
                  <w:sdtContent>
                    <w:r w:rsidR="0033577A" w:rsidRPr="001B26C1">
                      <w:rPr>
                        <w:rStyle w:val="PlaceholderText"/>
                      </w:rPr>
                      <w:t>Click here to enter text.</w:t>
                    </w:r>
                  </w:sdtContent>
                </w:sdt>
              </w:p>
              <w:p w14:paraId="380FE948" w14:textId="77777777" w:rsidR="00FF51D4" w:rsidRDefault="00FF51D4" w:rsidP="00F74725">
                <w:pPr>
                  <w:spacing w:before="60" w:after="60"/>
                </w:pPr>
              </w:p>
              <w:p w14:paraId="5575373C" w14:textId="77777777" w:rsidR="00FF51D4" w:rsidRPr="00F51A8A" w:rsidRDefault="00FF51D4" w:rsidP="00F74725">
                <w:pPr>
                  <w:spacing w:before="60" w:after="60"/>
                  <w:rPr>
                    <w:b/>
                  </w:rPr>
                </w:pPr>
                <w:r w:rsidRPr="00F51A8A">
                  <w:rPr>
                    <w:b/>
                  </w:rPr>
                  <w:t>Overview:</w:t>
                </w:r>
              </w:p>
              <w:sdt>
                <w:sdtPr>
                  <w:id w:val="5260357"/>
                  <w:placeholder>
                    <w:docPart w:val="208833EA6F9E4A13BAD67F81189CD276"/>
                  </w:placeholder>
                  <w:showingPlcHdr/>
                </w:sdtPr>
                <w:sdtEndPr/>
                <w:sdtContent>
                  <w:p w14:paraId="0CD4EEF6" w14:textId="77777777" w:rsidR="00FF51D4" w:rsidRDefault="00FF51D4" w:rsidP="00F74725">
                    <w:pPr>
                      <w:spacing w:before="60" w:after="60"/>
                    </w:pPr>
                    <w:r w:rsidRPr="001B26C1">
                      <w:rPr>
                        <w:rStyle w:val="PlaceholderText"/>
                      </w:rPr>
                      <w:t>Click here to enter text.</w:t>
                    </w:r>
                  </w:p>
                </w:sdtContent>
              </w:sdt>
            </w:tc>
          </w:sdtContent>
        </w:sdt>
      </w:tr>
    </w:tbl>
    <w:p w14:paraId="4454608C" w14:textId="571A2CCE" w:rsidR="005123C6" w:rsidRDefault="005123C6" w:rsidP="005123C6">
      <w:pPr>
        <w:jc w:val="cente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A8438F" w:rsidRPr="00F95443" w14:paraId="58D0D76C" w14:textId="77777777" w:rsidTr="00D450A8">
        <w:trPr>
          <w:trHeight w:val="430"/>
        </w:trPr>
        <w:tc>
          <w:tcPr>
            <w:tcW w:w="10349" w:type="dxa"/>
            <w:shd w:val="pct12" w:color="auto" w:fill="auto"/>
            <w:vAlign w:val="center"/>
          </w:tcPr>
          <w:p w14:paraId="009DC2FF" w14:textId="77777777" w:rsidR="0075010B" w:rsidRDefault="00A8438F" w:rsidP="0075010B">
            <w:pPr>
              <w:spacing w:before="60" w:after="60"/>
              <w:rPr>
                <w:b/>
                <w:bCs/>
              </w:rPr>
            </w:pPr>
            <w:r w:rsidRPr="0074453F">
              <w:rPr>
                <w:b/>
                <w:bCs/>
              </w:rPr>
              <w:t>Model of support</w:t>
            </w:r>
          </w:p>
          <w:p w14:paraId="0BB0BC98" w14:textId="77777777" w:rsidR="001824C2" w:rsidRPr="00D144A0" w:rsidRDefault="001824C2" w:rsidP="001824C2">
            <w:pPr>
              <w:spacing w:before="60" w:after="60"/>
              <w:rPr>
                <w:bCs/>
                <w:sz w:val="22"/>
                <w:szCs w:val="22"/>
                <w:u w:val="single"/>
              </w:rPr>
            </w:pPr>
            <w:r w:rsidRPr="00D144A0">
              <w:rPr>
                <w:bCs/>
                <w:sz w:val="22"/>
                <w:szCs w:val="22"/>
                <w:u w:val="single"/>
              </w:rPr>
              <w:t>24-hour background support</w:t>
            </w:r>
          </w:p>
          <w:p w14:paraId="0ED3050D" w14:textId="19EF482E" w:rsidR="001824C2" w:rsidRPr="00D144A0" w:rsidRDefault="001824C2" w:rsidP="001824C2">
            <w:pPr>
              <w:spacing w:before="60" w:after="60"/>
              <w:rPr>
                <w:bCs/>
                <w:sz w:val="22"/>
                <w:szCs w:val="22"/>
              </w:rPr>
            </w:pPr>
            <w:r w:rsidRPr="00D144A0">
              <w:rPr>
                <w:bCs/>
                <w:sz w:val="22"/>
                <w:szCs w:val="22"/>
              </w:rPr>
              <w:t>Most residential care services use shared background support to meet needs and outcomes in the least restrictive way. Most individual support tasks including personal care will be met by background provision.</w:t>
            </w:r>
          </w:p>
          <w:p w14:paraId="50756E48" w14:textId="77777777" w:rsidR="001824C2" w:rsidRPr="00D144A0" w:rsidRDefault="001824C2" w:rsidP="001824C2">
            <w:pPr>
              <w:spacing w:before="60" w:after="60"/>
              <w:rPr>
                <w:bCs/>
                <w:sz w:val="22"/>
                <w:szCs w:val="22"/>
                <w:u w:val="single"/>
              </w:rPr>
            </w:pPr>
            <w:r w:rsidRPr="00D144A0">
              <w:rPr>
                <w:bCs/>
                <w:sz w:val="22"/>
                <w:szCs w:val="22"/>
              </w:rPr>
              <w:br/>
            </w:r>
            <w:r w:rsidRPr="00D144A0">
              <w:rPr>
                <w:bCs/>
                <w:sz w:val="22"/>
                <w:szCs w:val="22"/>
                <w:u w:val="single"/>
              </w:rPr>
              <w:t>1:1 support</w:t>
            </w:r>
          </w:p>
          <w:p w14:paraId="4414A097" w14:textId="77777777" w:rsidR="001824C2" w:rsidRPr="00D144A0" w:rsidRDefault="001824C2" w:rsidP="001824C2">
            <w:pPr>
              <w:spacing w:before="60" w:after="60"/>
              <w:rPr>
                <w:bCs/>
                <w:sz w:val="22"/>
                <w:szCs w:val="22"/>
              </w:rPr>
            </w:pPr>
            <w:r w:rsidRPr="00D144A0">
              <w:rPr>
                <w:bCs/>
                <w:sz w:val="22"/>
                <w:szCs w:val="22"/>
              </w:rPr>
              <w:t xml:space="preserve">Additional support will only be commissioned where an individual requires uninterrupted one-to-one time to leave the care home, to meet a specific outcome or due to behavioural factors which mean they may be a risk to themselves or others. </w:t>
            </w:r>
            <w:r w:rsidRPr="00D144A0">
              <w:rPr>
                <w:bCs/>
                <w:sz w:val="22"/>
                <w:szCs w:val="22"/>
              </w:rPr>
              <w:br/>
              <w:t>The level of restriction must be considered in all instances where 1:1 support is requested.</w:t>
            </w:r>
            <w:r w:rsidRPr="00D144A0">
              <w:rPr>
                <w:bCs/>
                <w:sz w:val="22"/>
                <w:szCs w:val="22"/>
              </w:rPr>
              <w:br/>
            </w:r>
          </w:p>
          <w:p w14:paraId="67BBA3D0" w14:textId="77777777" w:rsidR="001824C2" w:rsidRPr="00D144A0" w:rsidRDefault="001824C2" w:rsidP="001824C2">
            <w:pPr>
              <w:spacing w:before="60" w:after="60"/>
              <w:rPr>
                <w:bCs/>
                <w:sz w:val="22"/>
                <w:szCs w:val="22"/>
                <w:u w:val="single"/>
              </w:rPr>
            </w:pPr>
            <w:r w:rsidRPr="00D144A0">
              <w:rPr>
                <w:bCs/>
                <w:sz w:val="22"/>
                <w:szCs w:val="22"/>
                <w:u w:val="single"/>
              </w:rPr>
              <w:t>1:1 definition</w:t>
            </w:r>
          </w:p>
          <w:p w14:paraId="192FC622" w14:textId="37919987" w:rsidR="001824C2" w:rsidRPr="0074453F" w:rsidRDefault="001824C2" w:rsidP="001824C2">
            <w:pPr>
              <w:spacing w:before="60" w:after="60"/>
              <w:rPr>
                <w:b/>
                <w:bCs/>
              </w:rPr>
            </w:pPr>
            <w:r w:rsidRPr="00D144A0">
              <w:rPr>
                <w:bCs/>
                <w:sz w:val="22"/>
                <w:szCs w:val="22"/>
              </w:rPr>
              <w:t xml:space="preserve">1:1 or 2:1 support is defined as one or two appropriately trained and competent member/s of staff to one individual for a specified number of hours each day or specified days. The member/s of staff </w:t>
            </w:r>
            <w:proofErr w:type="gramStart"/>
            <w:r w:rsidRPr="00D144A0">
              <w:rPr>
                <w:bCs/>
                <w:sz w:val="22"/>
                <w:szCs w:val="22"/>
              </w:rPr>
              <w:t>must keep the individual within sight at all times</w:t>
            </w:r>
            <w:proofErr w:type="gramEnd"/>
            <w:r w:rsidRPr="00D144A0">
              <w:rPr>
                <w:bCs/>
                <w:sz w:val="22"/>
                <w:szCs w:val="22"/>
              </w:rPr>
              <w:t xml:space="preserve"> and have an awareness of any risks identified in the support plan.</w:t>
            </w:r>
          </w:p>
        </w:tc>
      </w:tr>
      <w:tr w:rsidR="00A8438F" w:rsidRPr="00F95443" w14:paraId="5359EAF5" w14:textId="77777777" w:rsidTr="00D450A8">
        <w:tc>
          <w:tcPr>
            <w:tcW w:w="10349" w:type="dxa"/>
            <w:shd w:val="clear" w:color="auto" w:fill="auto"/>
          </w:tcPr>
          <w:p w14:paraId="4100F065" w14:textId="396DC9CE" w:rsidR="0074453F" w:rsidRDefault="0074453F" w:rsidP="0074453F">
            <w:pPr>
              <w:spacing w:before="60" w:after="60"/>
              <w:rPr>
                <w:b/>
              </w:rPr>
            </w:pPr>
            <w:r>
              <w:rPr>
                <w:b/>
              </w:rPr>
              <w:t xml:space="preserve">Is it assessed that shared </w:t>
            </w:r>
            <w:r w:rsidR="004F6768">
              <w:rPr>
                <w:b/>
              </w:rPr>
              <w:t xml:space="preserve">background </w:t>
            </w:r>
            <w:r>
              <w:rPr>
                <w:b/>
              </w:rPr>
              <w:t>support will sufficiently meet support needs and outcomes?</w:t>
            </w:r>
          </w:p>
          <w:p w14:paraId="5C132BDB" w14:textId="0FE18D31" w:rsidR="0074453F" w:rsidRDefault="0074453F" w:rsidP="0074453F">
            <w:pPr>
              <w:spacing w:before="60" w:after="60"/>
            </w:pPr>
            <w:sdt>
              <w:sdtPr>
                <w:id w:val="1145934302"/>
                <w14:checkbox>
                  <w14:checked w14:val="0"/>
                  <w14:checkedState w14:val="2612" w14:font="MS Gothic"/>
                  <w14:uncheckedState w14:val="2610" w14:font="MS Gothic"/>
                </w14:checkbox>
              </w:sdtPr>
              <w:sdtContent>
                <w:r w:rsidR="00566496">
                  <w:rPr>
                    <w:rFonts w:ascii="MS Gothic" w:eastAsia="MS Gothic" w:hAnsi="MS Gothic" w:hint="eastAsia"/>
                  </w:rPr>
                  <w:t>☐</w:t>
                </w:r>
              </w:sdtContent>
            </w:sdt>
            <w:sdt>
              <w:sdtPr>
                <w:id w:val="1101377369"/>
                <w:placeholder>
                  <w:docPart w:val="8D85F5204DF64B92BF62AB7F132140A9"/>
                </w:placeholder>
              </w:sdtPr>
              <w:sdtContent>
                <w:r>
                  <w:t xml:space="preserve">  Yes</w:t>
                </w:r>
              </w:sdtContent>
            </w:sdt>
          </w:p>
          <w:p w14:paraId="6686503D" w14:textId="518C815E" w:rsidR="0074453F" w:rsidRDefault="0074453F" w:rsidP="0074453F">
            <w:pPr>
              <w:spacing w:before="60" w:after="60"/>
            </w:pPr>
            <w:sdt>
              <w:sdtPr>
                <w:id w:val="1370025438"/>
                <w14:checkbox>
                  <w14:checked w14:val="0"/>
                  <w14:checkedState w14:val="2612" w14:font="MS Gothic"/>
                  <w14:uncheckedState w14:val="2610" w14:font="MS Gothic"/>
                </w14:checkbox>
              </w:sdtPr>
              <w:sdtContent>
                <w:r w:rsidR="00566496">
                  <w:rPr>
                    <w:rFonts w:ascii="MS Gothic" w:eastAsia="MS Gothic" w:hAnsi="MS Gothic" w:hint="eastAsia"/>
                  </w:rPr>
                  <w:t>☐</w:t>
                </w:r>
              </w:sdtContent>
            </w:sdt>
            <w:sdt>
              <w:sdtPr>
                <w:id w:val="-840466394"/>
                <w:placeholder>
                  <w:docPart w:val="1E48773D9E734A7B8A41A2E5E82A07C4"/>
                </w:placeholder>
              </w:sdtPr>
              <w:sdtContent>
                <w:r>
                  <w:t xml:space="preserve">  </w:t>
                </w:r>
              </w:sdtContent>
            </w:sdt>
            <w:r>
              <w:t xml:space="preserve"> </w:t>
            </w:r>
            <w:sdt>
              <w:sdtPr>
                <w:id w:val="-1725280707"/>
                <w:placeholder>
                  <w:docPart w:val="6392049016804A2582D540DD3E741DA8"/>
                </w:placeholder>
              </w:sdtPr>
              <w:sdtContent>
                <w:r>
                  <w:t>No</w:t>
                </w:r>
              </w:sdtContent>
            </w:sdt>
          </w:p>
          <w:p w14:paraId="49C132A4" w14:textId="77777777" w:rsidR="0074453F" w:rsidRPr="00F51A8A" w:rsidRDefault="0074453F" w:rsidP="0074453F">
            <w:pPr>
              <w:spacing w:before="60" w:after="60"/>
              <w:rPr>
                <w:b/>
              </w:rPr>
            </w:pPr>
            <w:r w:rsidRPr="00F51A8A">
              <w:rPr>
                <w:b/>
              </w:rPr>
              <w:t>Overview:</w:t>
            </w:r>
          </w:p>
          <w:p w14:paraId="36F0EA51" w14:textId="41B6782F" w:rsidR="00A8438F" w:rsidRPr="008017BB" w:rsidRDefault="0074453F" w:rsidP="00D450A8">
            <w:pPr>
              <w:spacing w:before="60" w:after="60"/>
              <w:rPr>
                <w:b/>
              </w:rPr>
            </w:pPr>
            <w:sdt>
              <w:sdtPr>
                <w:id w:val="-1646658862"/>
                <w:placeholder>
                  <w:docPart w:val="83E4EAB86A5646B6BE5EAB7FF41578F1"/>
                </w:placeholder>
                <w:showingPlcHdr/>
              </w:sdtPr>
              <w:sdtContent>
                <w:r w:rsidRPr="001B26C1">
                  <w:rPr>
                    <w:rStyle w:val="PlaceholderText"/>
                  </w:rPr>
                  <w:t>Click here to enter text.</w:t>
                </w:r>
              </w:sdtContent>
            </w:sdt>
          </w:p>
        </w:tc>
        <w:bookmarkStart w:id="2" w:name="_GoBack"/>
        <w:bookmarkEnd w:id="2"/>
      </w:tr>
      <w:tr w:rsidR="0074453F" w:rsidRPr="00F95443" w14:paraId="0F9400AA" w14:textId="77777777" w:rsidTr="00D450A8">
        <w:tc>
          <w:tcPr>
            <w:tcW w:w="10349" w:type="dxa"/>
            <w:shd w:val="clear" w:color="auto" w:fill="auto"/>
          </w:tcPr>
          <w:p w14:paraId="20C1CB2C" w14:textId="43381FE1" w:rsidR="0074453F" w:rsidRDefault="0074453F" w:rsidP="0074453F">
            <w:pPr>
              <w:spacing w:before="60" w:after="60"/>
              <w:rPr>
                <w:b/>
              </w:rPr>
            </w:pPr>
            <w:r w:rsidRPr="0074453F">
              <w:rPr>
                <w:b/>
              </w:rPr>
              <w:t>What are the risks to the individual if 1:1 support is not in place?</w:t>
            </w:r>
          </w:p>
          <w:p w14:paraId="108D160F" w14:textId="343FA3C9" w:rsidR="0074453F" w:rsidRPr="008017BB" w:rsidRDefault="0074453F" w:rsidP="0074453F">
            <w:pPr>
              <w:spacing w:before="60" w:after="60"/>
            </w:pPr>
            <w:sdt>
              <w:sdtPr>
                <w:id w:val="920300673"/>
                <w:placeholder>
                  <w:docPart w:val="DEA147F011FD4C2797F05BAC512A2238"/>
                </w:placeholder>
                <w:showingPlcHdr/>
              </w:sdtPr>
              <w:sdtContent>
                <w:r w:rsidRPr="001B26C1">
                  <w:rPr>
                    <w:rStyle w:val="PlaceholderText"/>
                  </w:rPr>
                  <w:t>Click here to enter text.</w:t>
                </w:r>
              </w:sdtContent>
            </w:sdt>
          </w:p>
        </w:tc>
      </w:tr>
      <w:tr w:rsidR="0074453F" w:rsidRPr="00F95443" w14:paraId="1C3AE2D0" w14:textId="77777777" w:rsidTr="00D450A8">
        <w:tc>
          <w:tcPr>
            <w:tcW w:w="10349" w:type="dxa"/>
            <w:shd w:val="clear" w:color="auto" w:fill="auto"/>
          </w:tcPr>
          <w:p w14:paraId="43F4D73A" w14:textId="77777777" w:rsidR="0074453F" w:rsidRDefault="0074453F" w:rsidP="0074453F">
            <w:pPr>
              <w:spacing w:before="60" w:after="60"/>
              <w:rPr>
                <w:b/>
              </w:rPr>
            </w:pPr>
            <w:r w:rsidRPr="0074453F">
              <w:rPr>
                <w:b/>
              </w:rPr>
              <w:t>What are the risks to others if 1:1 support is not in place?</w:t>
            </w:r>
          </w:p>
          <w:p w14:paraId="21718CFF" w14:textId="4EB27D7F" w:rsidR="0074453F" w:rsidRPr="008017BB" w:rsidRDefault="0074453F" w:rsidP="0074453F">
            <w:pPr>
              <w:spacing w:before="60" w:after="60"/>
            </w:pPr>
            <w:sdt>
              <w:sdtPr>
                <w:id w:val="1172526978"/>
                <w:placeholder>
                  <w:docPart w:val="E2C30CA000AA4852AC9621517C042E0B"/>
                </w:placeholder>
                <w:showingPlcHdr/>
              </w:sdtPr>
              <w:sdtContent>
                <w:r w:rsidRPr="001B26C1">
                  <w:rPr>
                    <w:rStyle w:val="PlaceholderText"/>
                  </w:rPr>
                  <w:t>Click here to enter text.</w:t>
                </w:r>
              </w:sdtContent>
            </w:sdt>
          </w:p>
        </w:tc>
      </w:tr>
      <w:tr w:rsidR="0021063E" w:rsidRPr="00F95443" w14:paraId="23E79D2C" w14:textId="77777777" w:rsidTr="00D450A8">
        <w:tc>
          <w:tcPr>
            <w:tcW w:w="10349" w:type="dxa"/>
            <w:shd w:val="clear" w:color="auto" w:fill="auto"/>
          </w:tcPr>
          <w:p w14:paraId="0B282389" w14:textId="77777777" w:rsidR="0021063E" w:rsidRDefault="0021063E" w:rsidP="0074453F">
            <w:pPr>
              <w:spacing w:before="60" w:after="60"/>
              <w:rPr>
                <w:b/>
              </w:rPr>
            </w:pPr>
            <w:r>
              <w:rPr>
                <w:b/>
              </w:rPr>
              <w:t>What are the expected outcomes of the 1:1 support?</w:t>
            </w:r>
          </w:p>
          <w:p w14:paraId="354E9CF1" w14:textId="60AD839E" w:rsidR="0021063E" w:rsidRPr="0074453F" w:rsidRDefault="0021063E" w:rsidP="0074453F">
            <w:pPr>
              <w:spacing w:before="60" w:after="60"/>
              <w:rPr>
                <w:b/>
              </w:rPr>
            </w:pPr>
            <w:sdt>
              <w:sdtPr>
                <w:id w:val="591288683"/>
                <w:placeholder>
                  <w:docPart w:val="C639EC5D3009438AAAFE27E591DECDA5"/>
                </w:placeholder>
                <w:showingPlcHdr/>
              </w:sdtPr>
              <w:sdtContent>
                <w:r w:rsidRPr="001B26C1">
                  <w:rPr>
                    <w:rStyle w:val="PlaceholderText"/>
                  </w:rPr>
                  <w:t>Click here to enter text.</w:t>
                </w:r>
              </w:sdtContent>
            </w:sdt>
          </w:p>
        </w:tc>
      </w:tr>
    </w:tbl>
    <w:p w14:paraId="2235AE3C" w14:textId="34174C8F" w:rsidR="00A8438F" w:rsidRDefault="00A8438F" w:rsidP="005123C6">
      <w:pPr>
        <w:jc w:val="center"/>
        <w:rPr>
          <w:b/>
        </w:rPr>
      </w:pPr>
    </w:p>
    <w:p w14:paraId="7CE0D71F" w14:textId="58A9C3E9" w:rsidR="00D144A0" w:rsidRDefault="00D144A0" w:rsidP="005123C6">
      <w:pPr>
        <w:jc w:val="center"/>
        <w:rPr>
          <w:b/>
        </w:rPr>
      </w:pPr>
    </w:p>
    <w:p w14:paraId="03CDA108" w14:textId="77777777" w:rsidR="00D144A0" w:rsidRDefault="00D144A0" w:rsidP="005123C6">
      <w:pPr>
        <w:jc w:val="cente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5123C6" w:rsidRPr="00F95443" w14:paraId="53302C0E" w14:textId="77777777" w:rsidTr="00322F1A">
        <w:trPr>
          <w:trHeight w:val="430"/>
        </w:trPr>
        <w:tc>
          <w:tcPr>
            <w:tcW w:w="10349" w:type="dxa"/>
            <w:shd w:val="pct12" w:color="auto" w:fill="auto"/>
            <w:vAlign w:val="center"/>
          </w:tcPr>
          <w:p w14:paraId="5079293F" w14:textId="77777777" w:rsidR="005123C6" w:rsidRPr="00841CB8" w:rsidRDefault="004969E8" w:rsidP="00814C2C">
            <w:pPr>
              <w:spacing w:before="60" w:after="60"/>
            </w:pPr>
            <w:r>
              <w:rPr>
                <w:b/>
              </w:rPr>
              <w:t>R</w:t>
            </w:r>
            <w:r w:rsidRPr="00F95443">
              <w:rPr>
                <w:b/>
              </w:rPr>
              <w:t>elationships</w:t>
            </w:r>
          </w:p>
        </w:tc>
      </w:tr>
      <w:tr w:rsidR="005123C6" w:rsidRPr="00F95443" w14:paraId="081A204D" w14:textId="77777777" w:rsidTr="00322F1A">
        <w:tc>
          <w:tcPr>
            <w:tcW w:w="10349" w:type="dxa"/>
            <w:shd w:val="clear" w:color="auto" w:fill="auto"/>
          </w:tcPr>
          <w:p w14:paraId="7A16EA93" w14:textId="77777777" w:rsidR="005123C6" w:rsidRDefault="004969E8" w:rsidP="00814C2C">
            <w:pPr>
              <w:spacing w:before="60" w:after="60"/>
              <w:rPr>
                <w:b/>
              </w:rPr>
            </w:pPr>
            <w:r w:rsidRPr="00B84D19">
              <w:rPr>
                <w:b/>
              </w:rPr>
              <w:t>How do they get on with others?</w:t>
            </w:r>
          </w:p>
          <w:sdt>
            <w:sdtPr>
              <w:rPr>
                <w:b/>
              </w:rPr>
              <w:id w:val="233902092"/>
              <w:placeholder>
                <w:docPart w:val="97CF203995994B9B96993AB24C0F3B64"/>
              </w:placeholder>
              <w:showingPlcHdr/>
            </w:sdtPr>
            <w:sdtEndPr/>
            <w:sdtContent>
              <w:p w14:paraId="5C321345" w14:textId="77777777" w:rsidR="004969E8" w:rsidRPr="00B84D19" w:rsidRDefault="004969E8" w:rsidP="00814C2C">
                <w:pPr>
                  <w:spacing w:before="60" w:after="60"/>
                  <w:rPr>
                    <w:b/>
                  </w:rPr>
                </w:pPr>
                <w:r w:rsidRPr="001B26C1">
                  <w:rPr>
                    <w:rStyle w:val="PlaceholderText"/>
                  </w:rPr>
                  <w:t>Click here to enter text.</w:t>
                </w:r>
              </w:p>
            </w:sdtContent>
          </w:sdt>
        </w:tc>
      </w:tr>
      <w:tr w:rsidR="005123C6" w:rsidRPr="00F95443" w14:paraId="66F809EA" w14:textId="77777777" w:rsidTr="00322F1A">
        <w:tc>
          <w:tcPr>
            <w:tcW w:w="10349" w:type="dxa"/>
            <w:shd w:val="clear" w:color="auto" w:fill="auto"/>
          </w:tcPr>
          <w:p w14:paraId="6D55E277" w14:textId="77777777" w:rsidR="005123C6" w:rsidRDefault="004969E8" w:rsidP="00814C2C">
            <w:pPr>
              <w:spacing w:before="60" w:after="60"/>
              <w:rPr>
                <w:b/>
              </w:rPr>
            </w:pPr>
            <w:r w:rsidRPr="00B84D19">
              <w:rPr>
                <w:b/>
              </w:rPr>
              <w:t>How to support well</w:t>
            </w:r>
            <w:r>
              <w:rPr>
                <w:b/>
              </w:rPr>
              <w:t>:</w:t>
            </w:r>
          </w:p>
          <w:sdt>
            <w:sdtPr>
              <w:id w:val="-386259722"/>
              <w:showingPlcHdr/>
            </w:sdtPr>
            <w:sdtEndPr/>
            <w:sdtContent>
              <w:p w14:paraId="12DDEDCA" w14:textId="77777777" w:rsidR="004969E8" w:rsidRPr="00F95443" w:rsidRDefault="004969E8" w:rsidP="00814C2C">
                <w:pPr>
                  <w:spacing w:before="60" w:after="60"/>
                </w:pPr>
                <w:r w:rsidRPr="001B26C1">
                  <w:rPr>
                    <w:rStyle w:val="PlaceholderText"/>
                  </w:rPr>
                  <w:t>Click here to enter text.</w:t>
                </w:r>
              </w:p>
            </w:sdtContent>
          </w:sdt>
        </w:tc>
      </w:tr>
    </w:tbl>
    <w:p w14:paraId="54A1444D" w14:textId="77777777" w:rsidR="005123C6" w:rsidRDefault="005123C6" w:rsidP="000D631D">
      <w:pP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5123C6" w:rsidRPr="00F95443" w14:paraId="51B43F67" w14:textId="77777777" w:rsidTr="00322F1A">
        <w:trPr>
          <w:trHeight w:val="434"/>
        </w:trPr>
        <w:tc>
          <w:tcPr>
            <w:tcW w:w="10349" w:type="dxa"/>
            <w:shd w:val="pct12" w:color="auto" w:fill="auto"/>
            <w:vAlign w:val="center"/>
          </w:tcPr>
          <w:p w14:paraId="49C62633" w14:textId="77777777" w:rsidR="005123C6" w:rsidRPr="004969E8" w:rsidRDefault="004969E8" w:rsidP="00814C2C">
            <w:pPr>
              <w:spacing w:before="60" w:after="60"/>
              <w:rPr>
                <w:b/>
              </w:rPr>
            </w:pPr>
            <w:r>
              <w:rPr>
                <w:b/>
              </w:rPr>
              <w:t>Communication</w:t>
            </w:r>
          </w:p>
        </w:tc>
      </w:tr>
      <w:tr w:rsidR="005123C6" w:rsidRPr="00F95443" w14:paraId="6943F65B" w14:textId="77777777" w:rsidTr="00322F1A">
        <w:tc>
          <w:tcPr>
            <w:tcW w:w="10349" w:type="dxa"/>
            <w:tcBorders>
              <w:bottom w:val="single" w:sz="4" w:space="0" w:color="auto"/>
            </w:tcBorders>
            <w:shd w:val="clear" w:color="auto" w:fill="auto"/>
          </w:tcPr>
          <w:p w14:paraId="0AF13A32" w14:textId="77777777" w:rsidR="005123C6" w:rsidRDefault="004969E8" w:rsidP="00814C2C">
            <w:pPr>
              <w:spacing w:before="60" w:after="60"/>
              <w:rPr>
                <w:b/>
              </w:rPr>
            </w:pPr>
            <w:r w:rsidRPr="00B84D19">
              <w:rPr>
                <w:b/>
              </w:rPr>
              <w:t>How do they communicate?</w:t>
            </w:r>
          </w:p>
          <w:sdt>
            <w:sdtPr>
              <w:rPr>
                <w:b/>
              </w:rPr>
              <w:id w:val="-1504515264"/>
              <w:showingPlcHdr/>
            </w:sdtPr>
            <w:sdtEndPr/>
            <w:sdtContent>
              <w:p w14:paraId="63525998" w14:textId="77777777" w:rsidR="004969E8" w:rsidRPr="00B84D19" w:rsidRDefault="004969E8" w:rsidP="00814C2C">
                <w:pPr>
                  <w:spacing w:before="60" w:after="60"/>
                  <w:rPr>
                    <w:b/>
                  </w:rPr>
                </w:pPr>
                <w:r w:rsidRPr="001B26C1">
                  <w:rPr>
                    <w:rStyle w:val="PlaceholderText"/>
                  </w:rPr>
                  <w:t>Click here to enter text.</w:t>
                </w:r>
              </w:p>
            </w:sdtContent>
          </w:sdt>
        </w:tc>
      </w:tr>
      <w:tr w:rsidR="005123C6" w:rsidRPr="00F95443" w14:paraId="0C4B02C8" w14:textId="77777777" w:rsidTr="00322F1A">
        <w:tc>
          <w:tcPr>
            <w:tcW w:w="10349" w:type="dxa"/>
            <w:shd w:val="clear" w:color="auto" w:fill="auto"/>
          </w:tcPr>
          <w:p w14:paraId="6F4EEE9A" w14:textId="77777777" w:rsidR="005123C6" w:rsidRDefault="004969E8" w:rsidP="00814C2C">
            <w:pPr>
              <w:spacing w:before="60" w:after="60"/>
              <w:rPr>
                <w:b/>
              </w:rPr>
            </w:pPr>
            <w:r w:rsidRPr="00B84D19">
              <w:rPr>
                <w:b/>
              </w:rPr>
              <w:t>How to support well</w:t>
            </w:r>
            <w:r>
              <w:rPr>
                <w:b/>
              </w:rPr>
              <w:t>:</w:t>
            </w:r>
          </w:p>
          <w:sdt>
            <w:sdtPr>
              <w:id w:val="1631521517"/>
              <w:showingPlcHdr/>
            </w:sdtPr>
            <w:sdtEndPr/>
            <w:sdtContent>
              <w:p w14:paraId="42247937" w14:textId="77777777" w:rsidR="004969E8" w:rsidRPr="00F95443" w:rsidRDefault="004969E8" w:rsidP="00814C2C">
                <w:pPr>
                  <w:spacing w:before="60" w:after="60"/>
                </w:pPr>
                <w:r w:rsidRPr="001B26C1">
                  <w:rPr>
                    <w:rStyle w:val="PlaceholderText"/>
                  </w:rPr>
                  <w:t>Click here to enter text.</w:t>
                </w:r>
              </w:p>
            </w:sdtContent>
          </w:sdt>
        </w:tc>
      </w:tr>
    </w:tbl>
    <w:p w14:paraId="34B6774B" w14:textId="77777777" w:rsidR="005123C6" w:rsidRDefault="005123C6" w:rsidP="005123C6">
      <w:pP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5123C6" w:rsidRPr="00841CB8" w14:paraId="64CC9087" w14:textId="77777777" w:rsidTr="00322F1A">
        <w:trPr>
          <w:trHeight w:val="415"/>
        </w:trPr>
        <w:tc>
          <w:tcPr>
            <w:tcW w:w="10349" w:type="dxa"/>
            <w:shd w:val="pct12" w:color="auto" w:fill="auto"/>
            <w:vAlign w:val="center"/>
          </w:tcPr>
          <w:p w14:paraId="570B3A68" w14:textId="77777777" w:rsidR="005123C6" w:rsidRPr="00841CB8" w:rsidRDefault="004969E8" w:rsidP="00814C2C">
            <w:pPr>
              <w:spacing w:before="60" w:after="60"/>
            </w:pPr>
            <w:r w:rsidRPr="00F95443">
              <w:rPr>
                <w:b/>
              </w:rPr>
              <w:t>Occupational and leisure activities</w:t>
            </w:r>
          </w:p>
        </w:tc>
      </w:tr>
      <w:tr w:rsidR="004969E8" w:rsidRPr="00F95443" w14:paraId="6DCF540E" w14:textId="77777777" w:rsidTr="00322F1A">
        <w:tc>
          <w:tcPr>
            <w:tcW w:w="10349" w:type="dxa"/>
            <w:tcBorders>
              <w:bottom w:val="single" w:sz="4" w:space="0" w:color="auto"/>
            </w:tcBorders>
            <w:shd w:val="clear" w:color="auto" w:fill="auto"/>
          </w:tcPr>
          <w:p w14:paraId="16D188B3" w14:textId="77777777" w:rsidR="004969E8" w:rsidRDefault="004969E8" w:rsidP="00814C2C">
            <w:pPr>
              <w:spacing w:before="60" w:after="60"/>
              <w:rPr>
                <w:b/>
              </w:rPr>
            </w:pPr>
            <w:r>
              <w:rPr>
                <w:b/>
              </w:rPr>
              <w:lastRenderedPageBreak/>
              <w:t>What do they like to do</w:t>
            </w:r>
            <w:r w:rsidRPr="00B84D19">
              <w:rPr>
                <w:b/>
              </w:rPr>
              <w:t>?</w:t>
            </w:r>
          </w:p>
          <w:sdt>
            <w:sdtPr>
              <w:rPr>
                <w:b/>
              </w:rPr>
              <w:id w:val="-1974120663"/>
              <w:showingPlcHdr/>
            </w:sdtPr>
            <w:sdtEndPr/>
            <w:sdtContent>
              <w:p w14:paraId="7F7605F4" w14:textId="77777777" w:rsidR="004969E8" w:rsidRPr="00B84D19" w:rsidRDefault="004969E8" w:rsidP="00814C2C">
                <w:pPr>
                  <w:spacing w:before="60" w:after="60"/>
                  <w:rPr>
                    <w:b/>
                  </w:rPr>
                </w:pPr>
                <w:r w:rsidRPr="001B26C1">
                  <w:rPr>
                    <w:rStyle w:val="PlaceholderText"/>
                  </w:rPr>
                  <w:t>Click here to enter text.</w:t>
                </w:r>
              </w:p>
            </w:sdtContent>
          </w:sdt>
        </w:tc>
      </w:tr>
      <w:tr w:rsidR="004969E8" w:rsidRPr="00F95443" w14:paraId="54228945" w14:textId="77777777" w:rsidTr="00322F1A">
        <w:tc>
          <w:tcPr>
            <w:tcW w:w="10349" w:type="dxa"/>
            <w:shd w:val="clear" w:color="auto" w:fill="auto"/>
          </w:tcPr>
          <w:p w14:paraId="45D88503" w14:textId="77777777" w:rsidR="004969E8" w:rsidRDefault="004969E8" w:rsidP="00814C2C">
            <w:pPr>
              <w:spacing w:before="60" w:after="60"/>
              <w:rPr>
                <w:b/>
              </w:rPr>
            </w:pPr>
            <w:r w:rsidRPr="00B84D19">
              <w:rPr>
                <w:b/>
              </w:rPr>
              <w:t>How to support well</w:t>
            </w:r>
            <w:r>
              <w:rPr>
                <w:b/>
              </w:rPr>
              <w:t>:</w:t>
            </w:r>
          </w:p>
          <w:sdt>
            <w:sdtPr>
              <w:id w:val="512040424"/>
              <w:showingPlcHdr/>
            </w:sdtPr>
            <w:sdtEndPr/>
            <w:sdtContent>
              <w:p w14:paraId="1E739B89" w14:textId="77777777" w:rsidR="004969E8" w:rsidRPr="00F95443" w:rsidRDefault="00AB31BC" w:rsidP="00814C2C">
                <w:pPr>
                  <w:spacing w:before="60" w:after="60"/>
                </w:pPr>
                <w:r w:rsidRPr="001B26C1">
                  <w:rPr>
                    <w:rStyle w:val="PlaceholderText"/>
                  </w:rPr>
                  <w:t>Click here to enter text.</w:t>
                </w:r>
              </w:p>
            </w:sdtContent>
          </w:sdt>
        </w:tc>
      </w:tr>
    </w:tbl>
    <w:p w14:paraId="4BF9063D" w14:textId="77777777" w:rsidR="005123C6" w:rsidRDefault="005123C6" w:rsidP="005123C6">
      <w:pP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AC565A" w:rsidRPr="00841CB8" w14:paraId="31E81432" w14:textId="77777777" w:rsidTr="00322F1A">
        <w:trPr>
          <w:trHeight w:val="415"/>
        </w:trPr>
        <w:tc>
          <w:tcPr>
            <w:tcW w:w="10349" w:type="dxa"/>
            <w:shd w:val="pct12" w:color="auto" w:fill="auto"/>
            <w:vAlign w:val="center"/>
          </w:tcPr>
          <w:p w14:paraId="2B713AC3" w14:textId="40392B08" w:rsidR="00AC565A" w:rsidRPr="00841CB8" w:rsidRDefault="00AC565A" w:rsidP="00691FC2">
            <w:pPr>
              <w:spacing w:before="60" w:after="60"/>
            </w:pPr>
            <w:r>
              <w:rPr>
                <w:b/>
              </w:rPr>
              <w:t>Health</w:t>
            </w:r>
            <w:r w:rsidR="00C478F9">
              <w:rPr>
                <w:b/>
              </w:rPr>
              <w:t xml:space="preserve"> and wellbeing </w:t>
            </w:r>
            <w:r w:rsidR="00C50CF8">
              <w:rPr>
                <w:b/>
              </w:rPr>
              <w:br/>
            </w:r>
            <w:r w:rsidR="00C50CF8" w:rsidRPr="00C50CF8">
              <w:rPr>
                <w:i/>
                <w:sz w:val="22"/>
              </w:rPr>
              <w:t>You may wish to include if there is any health contribution for this placement / specific medication requirements</w:t>
            </w:r>
          </w:p>
        </w:tc>
      </w:tr>
      <w:tr w:rsidR="00AC565A" w:rsidRPr="00F95443" w14:paraId="3A32F664" w14:textId="77777777" w:rsidTr="00322F1A">
        <w:tc>
          <w:tcPr>
            <w:tcW w:w="10349" w:type="dxa"/>
            <w:tcBorders>
              <w:bottom w:val="single" w:sz="4" w:space="0" w:color="auto"/>
            </w:tcBorders>
            <w:shd w:val="clear" w:color="auto" w:fill="auto"/>
          </w:tcPr>
          <w:p w14:paraId="677CCF8B" w14:textId="6C34B2B6" w:rsidR="00AC565A" w:rsidRPr="004969E8" w:rsidRDefault="00AC565A" w:rsidP="00C50CF8">
            <w:pPr>
              <w:spacing w:before="60" w:after="60"/>
            </w:pPr>
            <w:r w:rsidRPr="00B84D19">
              <w:rPr>
                <w:b/>
              </w:rPr>
              <w:t xml:space="preserve">Health </w:t>
            </w:r>
            <w:r w:rsidR="00C478F9">
              <w:rPr>
                <w:b/>
              </w:rPr>
              <w:t xml:space="preserve">and wellbeing </w:t>
            </w:r>
            <w:r w:rsidRPr="00B84D19">
              <w:rPr>
                <w:b/>
              </w:rPr>
              <w:t>needs</w:t>
            </w:r>
            <w:r>
              <w:rPr>
                <w:b/>
              </w:rPr>
              <w:t>:</w:t>
            </w:r>
            <w:r w:rsidR="00C50CF8">
              <w:rPr>
                <w:b/>
              </w:rPr>
              <w:br/>
            </w:r>
            <w:sdt>
              <w:sdtPr>
                <w:id w:val="-224998856"/>
                <w:showingPlcHdr/>
              </w:sdtPr>
              <w:sdtEndPr/>
              <w:sdtContent>
                <w:r w:rsidRPr="001B26C1">
                  <w:rPr>
                    <w:rStyle w:val="PlaceholderText"/>
                  </w:rPr>
                  <w:t>Click here to enter text.</w:t>
                </w:r>
              </w:sdtContent>
            </w:sdt>
          </w:p>
        </w:tc>
      </w:tr>
      <w:tr w:rsidR="00AC565A" w:rsidRPr="00F95443" w14:paraId="19DCDB43" w14:textId="77777777" w:rsidTr="00322F1A">
        <w:tc>
          <w:tcPr>
            <w:tcW w:w="10349" w:type="dxa"/>
            <w:shd w:val="clear" w:color="auto" w:fill="auto"/>
          </w:tcPr>
          <w:p w14:paraId="50232D93" w14:textId="77777777" w:rsidR="00AC565A" w:rsidRDefault="00AC565A" w:rsidP="00814C2C">
            <w:pPr>
              <w:spacing w:before="60" w:after="60"/>
              <w:rPr>
                <w:b/>
              </w:rPr>
            </w:pPr>
            <w:r w:rsidRPr="00B84D19">
              <w:rPr>
                <w:b/>
              </w:rPr>
              <w:t>How to support well</w:t>
            </w:r>
            <w:r>
              <w:rPr>
                <w:b/>
              </w:rPr>
              <w:t>:</w:t>
            </w:r>
          </w:p>
          <w:sdt>
            <w:sdtPr>
              <w:id w:val="1078794552"/>
              <w:showingPlcHdr/>
            </w:sdtPr>
            <w:sdtEndPr/>
            <w:sdtContent>
              <w:p w14:paraId="709832AC" w14:textId="77777777" w:rsidR="00AC565A" w:rsidRPr="00F95443" w:rsidRDefault="00AC565A" w:rsidP="00814C2C">
                <w:pPr>
                  <w:spacing w:before="60" w:after="60"/>
                </w:pPr>
                <w:r w:rsidRPr="001B26C1">
                  <w:rPr>
                    <w:rStyle w:val="PlaceholderText"/>
                  </w:rPr>
                  <w:t>Click here to enter text.</w:t>
                </w:r>
              </w:p>
            </w:sdtContent>
          </w:sdt>
        </w:tc>
      </w:tr>
    </w:tbl>
    <w:p w14:paraId="48D446AC" w14:textId="77777777" w:rsidR="00AC565A" w:rsidRDefault="00AC565A" w:rsidP="005123C6">
      <w:pP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AC565A" w:rsidRPr="00841CB8" w14:paraId="539C3EF0" w14:textId="77777777" w:rsidTr="00322F1A">
        <w:trPr>
          <w:trHeight w:val="415"/>
        </w:trPr>
        <w:tc>
          <w:tcPr>
            <w:tcW w:w="10349" w:type="dxa"/>
            <w:shd w:val="pct12" w:color="auto" w:fill="auto"/>
            <w:vAlign w:val="center"/>
          </w:tcPr>
          <w:p w14:paraId="12A80A35" w14:textId="77777777" w:rsidR="00AC565A" w:rsidRPr="00841CB8" w:rsidRDefault="00C478F9" w:rsidP="00814C2C">
            <w:pPr>
              <w:spacing w:before="60" w:after="60"/>
            </w:pPr>
            <w:r w:rsidRPr="00C478F9">
              <w:rPr>
                <w:b/>
              </w:rPr>
              <w:t>Summary of key risks including any DOL requirements</w:t>
            </w:r>
          </w:p>
        </w:tc>
      </w:tr>
      <w:tr w:rsidR="00AC565A" w:rsidRPr="00F95443" w14:paraId="7BAA2011" w14:textId="77777777" w:rsidTr="00322F1A">
        <w:tc>
          <w:tcPr>
            <w:tcW w:w="10349" w:type="dxa"/>
            <w:tcBorders>
              <w:bottom w:val="single" w:sz="4" w:space="0" w:color="auto"/>
            </w:tcBorders>
            <w:shd w:val="clear" w:color="auto" w:fill="auto"/>
          </w:tcPr>
          <w:sdt>
            <w:sdtPr>
              <w:id w:val="-2088826071"/>
              <w:showingPlcHdr/>
            </w:sdtPr>
            <w:sdtEndPr/>
            <w:sdtContent>
              <w:p w14:paraId="2C27530F" w14:textId="77777777" w:rsidR="00AC565A" w:rsidRPr="004969E8" w:rsidRDefault="00AC565A" w:rsidP="00814C2C">
                <w:pPr>
                  <w:spacing w:before="60" w:after="60"/>
                </w:pPr>
                <w:r w:rsidRPr="001B26C1">
                  <w:rPr>
                    <w:rStyle w:val="PlaceholderText"/>
                  </w:rPr>
                  <w:t>Click here to enter text.</w:t>
                </w:r>
              </w:p>
            </w:sdtContent>
          </w:sdt>
        </w:tc>
      </w:tr>
    </w:tbl>
    <w:p w14:paraId="489D202A" w14:textId="77777777" w:rsidR="00AC565A" w:rsidRDefault="00AC565A" w:rsidP="005123C6">
      <w:pPr>
        <w:rPr>
          <w:b/>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AC565A" w:rsidRPr="00841CB8" w14:paraId="2D8995DB" w14:textId="77777777" w:rsidTr="00322F1A">
        <w:trPr>
          <w:trHeight w:val="415"/>
        </w:trPr>
        <w:tc>
          <w:tcPr>
            <w:tcW w:w="10349" w:type="dxa"/>
            <w:shd w:val="pct12" w:color="auto" w:fill="auto"/>
            <w:vAlign w:val="center"/>
          </w:tcPr>
          <w:p w14:paraId="4EE7CBFD" w14:textId="77777777" w:rsidR="00AC565A" w:rsidRPr="00841CB8" w:rsidRDefault="00C478F9" w:rsidP="00814C2C">
            <w:pPr>
              <w:spacing w:before="60" w:after="60"/>
            </w:pPr>
            <w:r w:rsidRPr="00C478F9">
              <w:rPr>
                <w:b/>
              </w:rPr>
              <w:t>Any additional information</w:t>
            </w:r>
          </w:p>
        </w:tc>
      </w:tr>
      <w:tr w:rsidR="00C31293" w:rsidRPr="00F95443" w14:paraId="41B76FBE" w14:textId="77777777" w:rsidTr="00322F1A">
        <w:tc>
          <w:tcPr>
            <w:tcW w:w="10349" w:type="dxa"/>
            <w:shd w:val="clear" w:color="auto" w:fill="auto"/>
          </w:tcPr>
          <w:p w14:paraId="1246D072" w14:textId="77777777" w:rsidR="00C31293" w:rsidRPr="00C31293" w:rsidRDefault="00D144A0" w:rsidP="00D4764E">
            <w:pPr>
              <w:spacing w:before="60" w:after="60"/>
              <w:rPr>
                <w:color w:val="FF0000"/>
              </w:rPr>
            </w:pPr>
            <w:sdt>
              <w:sdtPr>
                <w:id w:val="534087573"/>
                <w:showingPlcHdr/>
              </w:sdtPr>
              <w:sdtEndPr/>
              <w:sdtContent>
                <w:r w:rsidR="00C31293" w:rsidRPr="001B26C1">
                  <w:rPr>
                    <w:rStyle w:val="PlaceholderText"/>
                  </w:rPr>
                  <w:t>Click here to enter text.</w:t>
                </w:r>
              </w:sdtContent>
            </w:sdt>
          </w:p>
        </w:tc>
      </w:tr>
    </w:tbl>
    <w:p w14:paraId="58F194EC" w14:textId="77777777" w:rsidR="00D144A0" w:rsidRDefault="00D144A0" w:rsidP="00691FC2">
      <w:pPr>
        <w:ind w:left="-851" w:right="-851"/>
        <w:jc w:val="center"/>
        <w:rPr>
          <w:b/>
          <w:caps/>
          <w:sz w:val="32"/>
          <w:szCs w:val="32"/>
          <w:u w:val="single"/>
        </w:rPr>
      </w:pPr>
      <w:r>
        <w:rPr>
          <w:b/>
          <w:caps/>
          <w:sz w:val="32"/>
          <w:szCs w:val="32"/>
          <w:u w:val="single"/>
        </w:rPr>
        <w:br/>
      </w:r>
    </w:p>
    <w:p w14:paraId="404C01DE" w14:textId="77777777" w:rsidR="00D144A0" w:rsidRDefault="00D144A0" w:rsidP="00691FC2">
      <w:pPr>
        <w:ind w:left="-851" w:right="-851"/>
        <w:jc w:val="center"/>
        <w:rPr>
          <w:b/>
          <w:caps/>
          <w:sz w:val="32"/>
          <w:szCs w:val="32"/>
          <w:u w:val="single"/>
        </w:rPr>
      </w:pPr>
    </w:p>
    <w:p w14:paraId="29C70735" w14:textId="77777777" w:rsidR="00D144A0" w:rsidRDefault="00D144A0" w:rsidP="00691FC2">
      <w:pPr>
        <w:ind w:left="-851" w:right="-851"/>
        <w:jc w:val="center"/>
        <w:rPr>
          <w:b/>
          <w:caps/>
          <w:sz w:val="32"/>
          <w:szCs w:val="32"/>
          <w:u w:val="single"/>
        </w:rPr>
      </w:pPr>
    </w:p>
    <w:p w14:paraId="79BD5B9A" w14:textId="77777777" w:rsidR="00D144A0" w:rsidRDefault="00D144A0" w:rsidP="00691FC2">
      <w:pPr>
        <w:ind w:left="-851" w:right="-851"/>
        <w:jc w:val="center"/>
        <w:rPr>
          <w:b/>
          <w:caps/>
          <w:sz w:val="32"/>
          <w:szCs w:val="32"/>
          <w:u w:val="single"/>
        </w:rPr>
      </w:pPr>
    </w:p>
    <w:p w14:paraId="164999DA" w14:textId="77777777" w:rsidR="00D144A0" w:rsidRDefault="00D144A0" w:rsidP="00691FC2">
      <w:pPr>
        <w:ind w:left="-851" w:right="-851"/>
        <w:jc w:val="center"/>
        <w:rPr>
          <w:b/>
          <w:caps/>
          <w:sz w:val="32"/>
          <w:szCs w:val="32"/>
          <w:u w:val="single"/>
        </w:rPr>
      </w:pPr>
    </w:p>
    <w:p w14:paraId="344B1409" w14:textId="77777777" w:rsidR="00D144A0" w:rsidRDefault="00D144A0" w:rsidP="00691FC2">
      <w:pPr>
        <w:ind w:left="-851" w:right="-851"/>
        <w:jc w:val="center"/>
        <w:rPr>
          <w:b/>
          <w:caps/>
          <w:sz w:val="32"/>
          <w:szCs w:val="32"/>
          <w:u w:val="single"/>
        </w:rPr>
      </w:pPr>
    </w:p>
    <w:p w14:paraId="72124F65" w14:textId="77777777" w:rsidR="00D144A0" w:rsidRDefault="00D144A0" w:rsidP="00691FC2">
      <w:pPr>
        <w:ind w:left="-851" w:right="-851"/>
        <w:jc w:val="center"/>
        <w:rPr>
          <w:b/>
          <w:caps/>
          <w:sz w:val="32"/>
          <w:szCs w:val="32"/>
          <w:u w:val="single"/>
        </w:rPr>
      </w:pPr>
    </w:p>
    <w:p w14:paraId="25A55545" w14:textId="77777777" w:rsidR="00D144A0" w:rsidRDefault="00D144A0" w:rsidP="00691FC2">
      <w:pPr>
        <w:ind w:left="-851" w:right="-851"/>
        <w:jc w:val="center"/>
        <w:rPr>
          <w:b/>
          <w:caps/>
          <w:sz w:val="32"/>
          <w:szCs w:val="32"/>
          <w:u w:val="single"/>
        </w:rPr>
      </w:pPr>
    </w:p>
    <w:p w14:paraId="6ACBBFCA" w14:textId="77777777" w:rsidR="00D144A0" w:rsidRDefault="00D144A0" w:rsidP="00691FC2">
      <w:pPr>
        <w:ind w:left="-851" w:right="-851"/>
        <w:jc w:val="center"/>
        <w:rPr>
          <w:b/>
          <w:caps/>
          <w:sz w:val="32"/>
          <w:szCs w:val="32"/>
          <w:u w:val="single"/>
        </w:rPr>
      </w:pPr>
    </w:p>
    <w:p w14:paraId="2CC1F811" w14:textId="77777777" w:rsidR="00D144A0" w:rsidRDefault="00D144A0" w:rsidP="00691FC2">
      <w:pPr>
        <w:ind w:left="-851" w:right="-851"/>
        <w:jc w:val="center"/>
        <w:rPr>
          <w:b/>
          <w:caps/>
          <w:sz w:val="32"/>
          <w:szCs w:val="32"/>
          <w:u w:val="single"/>
        </w:rPr>
      </w:pPr>
    </w:p>
    <w:p w14:paraId="161C746F" w14:textId="77777777" w:rsidR="00D144A0" w:rsidRDefault="00D144A0" w:rsidP="00691FC2">
      <w:pPr>
        <w:ind w:left="-851" w:right="-851"/>
        <w:jc w:val="center"/>
        <w:rPr>
          <w:b/>
          <w:caps/>
          <w:sz w:val="32"/>
          <w:szCs w:val="32"/>
          <w:u w:val="single"/>
        </w:rPr>
      </w:pPr>
    </w:p>
    <w:p w14:paraId="3B3B4A53" w14:textId="77777777" w:rsidR="00D144A0" w:rsidRDefault="00D144A0" w:rsidP="00691FC2">
      <w:pPr>
        <w:ind w:left="-851" w:right="-851"/>
        <w:jc w:val="center"/>
        <w:rPr>
          <w:b/>
          <w:caps/>
          <w:sz w:val="32"/>
          <w:szCs w:val="32"/>
          <w:u w:val="single"/>
        </w:rPr>
      </w:pPr>
    </w:p>
    <w:p w14:paraId="6A31466A" w14:textId="6C9F203A" w:rsidR="00676121" w:rsidRPr="00DD124D" w:rsidRDefault="00AB31BC" w:rsidP="00691FC2">
      <w:pPr>
        <w:ind w:left="-851" w:right="-851"/>
        <w:jc w:val="center"/>
        <w:rPr>
          <w:b/>
          <w:caps/>
          <w:sz w:val="32"/>
          <w:szCs w:val="32"/>
          <w:u w:val="single"/>
        </w:rPr>
      </w:pPr>
      <w:r w:rsidRPr="00DD124D">
        <w:rPr>
          <w:b/>
          <w:caps/>
          <w:sz w:val="32"/>
          <w:szCs w:val="32"/>
          <w:u w:val="single"/>
        </w:rPr>
        <w:t xml:space="preserve">Outcomes </w:t>
      </w:r>
    </w:p>
    <w:p w14:paraId="7F674F82" w14:textId="77777777" w:rsidR="00676121" w:rsidRDefault="00676121" w:rsidP="00691FC2">
      <w:pPr>
        <w:ind w:left="-851" w:right="-851"/>
        <w:jc w:val="center"/>
        <w:rPr>
          <w:b/>
          <w:caps/>
        </w:rPr>
      </w:pPr>
    </w:p>
    <w:p w14:paraId="396229DC" w14:textId="77777777" w:rsidR="00676121" w:rsidRDefault="000C5DF6" w:rsidP="00691FC2">
      <w:pPr>
        <w:ind w:left="-851" w:right="-851"/>
        <w:jc w:val="center"/>
        <w:rPr>
          <w:b/>
          <w:caps/>
        </w:rPr>
      </w:pPr>
      <w:r>
        <w:rPr>
          <w:b/>
          <w:caps/>
        </w:rPr>
        <w:t xml:space="preserve">EXPECTED </w:t>
      </w:r>
      <w:r w:rsidR="00D3236E" w:rsidRPr="00D3236E">
        <w:rPr>
          <w:b/>
          <w:caps/>
          <w:u w:val="single"/>
        </w:rPr>
        <w:t xml:space="preserve">MEASURABLE </w:t>
      </w:r>
      <w:r>
        <w:rPr>
          <w:b/>
          <w:caps/>
        </w:rPr>
        <w:t>SERVICE USER OUTCOMES FROM PLACEMENT</w:t>
      </w:r>
    </w:p>
    <w:p w14:paraId="05ECABAD" w14:textId="77777777" w:rsidR="00C478F9" w:rsidRDefault="00C478F9" w:rsidP="004B09D4">
      <w:pPr>
        <w:ind w:left="-851" w:right="-851"/>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72"/>
        <w:gridCol w:w="2977"/>
      </w:tblGrid>
      <w:tr w:rsidR="00AB31BC" w14:paraId="61017649" w14:textId="77777777" w:rsidTr="00691FC2">
        <w:trPr>
          <w:trHeight w:val="371"/>
        </w:trPr>
        <w:tc>
          <w:tcPr>
            <w:tcW w:w="7372" w:type="dxa"/>
            <w:shd w:val="pct12" w:color="auto" w:fill="auto"/>
            <w:vAlign w:val="center"/>
          </w:tcPr>
          <w:p w14:paraId="6382BBA6" w14:textId="77777777" w:rsidR="00AB31BC" w:rsidRPr="007058CE" w:rsidRDefault="00AB31BC" w:rsidP="000C5DF6">
            <w:pPr>
              <w:spacing w:before="60" w:after="60"/>
              <w:rPr>
                <w:b/>
                <w:sz w:val="28"/>
                <w:szCs w:val="28"/>
              </w:rPr>
            </w:pPr>
            <w:r w:rsidRPr="007058CE">
              <w:rPr>
                <w:b/>
                <w:sz w:val="28"/>
                <w:szCs w:val="28"/>
              </w:rPr>
              <w:t xml:space="preserve">Outcomes </w:t>
            </w:r>
            <w:r w:rsidR="000C5DF6" w:rsidRPr="007058CE">
              <w:rPr>
                <w:b/>
                <w:sz w:val="28"/>
                <w:szCs w:val="28"/>
              </w:rPr>
              <w:t xml:space="preserve">expected - </w:t>
            </w:r>
            <w:r w:rsidRPr="007058CE">
              <w:rPr>
                <w:b/>
                <w:sz w:val="28"/>
                <w:szCs w:val="28"/>
              </w:rPr>
              <w:t>including health and wellbeing</w:t>
            </w:r>
          </w:p>
        </w:tc>
        <w:tc>
          <w:tcPr>
            <w:tcW w:w="2977" w:type="dxa"/>
            <w:shd w:val="pct12" w:color="auto" w:fill="auto"/>
            <w:vAlign w:val="center"/>
          </w:tcPr>
          <w:p w14:paraId="2965CB2A" w14:textId="77777777" w:rsidR="00814C2C" w:rsidRPr="0059517F" w:rsidRDefault="00AB31BC" w:rsidP="00814C2C">
            <w:pPr>
              <w:spacing w:before="60" w:after="60"/>
              <w:jc w:val="center"/>
              <w:rPr>
                <w:b/>
                <w:sz w:val="28"/>
                <w:szCs w:val="28"/>
              </w:rPr>
            </w:pPr>
            <w:r w:rsidRPr="0059517F">
              <w:rPr>
                <w:b/>
                <w:sz w:val="28"/>
                <w:szCs w:val="28"/>
              </w:rPr>
              <w:t>By when</w:t>
            </w:r>
            <w:r w:rsidR="0059517F" w:rsidRPr="0059517F">
              <w:rPr>
                <w:b/>
                <w:sz w:val="28"/>
                <w:szCs w:val="28"/>
              </w:rPr>
              <w:t>?</w:t>
            </w:r>
          </w:p>
          <w:p w14:paraId="412FC766" w14:textId="77777777" w:rsidR="00AB31BC" w:rsidRPr="00B84D19" w:rsidRDefault="00AB31BC" w:rsidP="000C5DF6">
            <w:pPr>
              <w:spacing w:before="60" w:after="60"/>
              <w:jc w:val="center"/>
              <w:rPr>
                <w:b/>
              </w:rPr>
            </w:pPr>
            <w:r w:rsidRPr="00814C2C">
              <w:t>(indicate date or time from placement e.g. 3 months from start of placement)</w:t>
            </w:r>
          </w:p>
        </w:tc>
      </w:tr>
      <w:tr w:rsidR="00AB31BC" w14:paraId="1A315FC9" w14:textId="77777777" w:rsidTr="00691FC2">
        <w:sdt>
          <w:sdtPr>
            <w:id w:val="-2053148925"/>
            <w:placeholder>
              <w:docPart w:val="DefaultPlaceholder_1081868574"/>
            </w:placeholder>
            <w:showingPlcHdr/>
          </w:sdtPr>
          <w:sdtEndPr/>
          <w:sdtContent>
            <w:tc>
              <w:tcPr>
                <w:tcW w:w="7372" w:type="dxa"/>
                <w:shd w:val="clear" w:color="auto" w:fill="auto"/>
              </w:tcPr>
              <w:p w14:paraId="1023AD62" w14:textId="77777777" w:rsidR="00AB31BC" w:rsidRDefault="004B09D4" w:rsidP="00814C2C">
                <w:pPr>
                  <w:pStyle w:val="ListParagraph"/>
                  <w:numPr>
                    <w:ilvl w:val="0"/>
                    <w:numId w:val="4"/>
                  </w:numPr>
                  <w:spacing w:before="60" w:after="60"/>
                  <w:ind w:left="317" w:hanging="317"/>
                </w:pPr>
                <w:r w:rsidRPr="001B26C1">
                  <w:rPr>
                    <w:rStyle w:val="PlaceholderText"/>
                  </w:rPr>
                  <w:t>Click here to enter text.</w:t>
                </w:r>
              </w:p>
            </w:tc>
          </w:sdtContent>
        </w:sdt>
        <w:sdt>
          <w:sdtPr>
            <w:id w:val="1544103012"/>
            <w:placeholder>
              <w:docPart w:val="DefaultPlaceholder_1081868574"/>
            </w:placeholder>
            <w:showingPlcHdr/>
          </w:sdtPr>
          <w:sdtEndPr/>
          <w:sdtContent>
            <w:tc>
              <w:tcPr>
                <w:tcW w:w="2977" w:type="dxa"/>
                <w:shd w:val="clear" w:color="auto" w:fill="auto"/>
              </w:tcPr>
              <w:p w14:paraId="43BF3A6E" w14:textId="77777777" w:rsidR="00AB31BC" w:rsidRDefault="00814C2C" w:rsidP="00814C2C">
                <w:pPr>
                  <w:spacing w:before="60" w:after="60"/>
                </w:pPr>
                <w:r w:rsidRPr="001B26C1">
                  <w:rPr>
                    <w:rStyle w:val="PlaceholderText"/>
                  </w:rPr>
                  <w:t>Click here to enter text.</w:t>
                </w:r>
              </w:p>
            </w:tc>
          </w:sdtContent>
        </w:sdt>
      </w:tr>
      <w:tr w:rsidR="00AB31BC" w14:paraId="3B4DE50F" w14:textId="77777777" w:rsidTr="00691FC2">
        <w:sdt>
          <w:sdtPr>
            <w:id w:val="345825839"/>
            <w:placeholder>
              <w:docPart w:val="DefaultPlaceholder_1081868574"/>
            </w:placeholder>
            <w:showingPlcHdr/>
          </w:sdtPr>
          <w:sdtEndPr/>
          <w:sdtContent>
            <w:tc>
              <w:tcPr>
                <w:tcW w:w="7372" w:type="dxa"/>
                <w:shd w:val="clear" w:color="auto" w:fill="auto"/>
              </w:tcPr>
              <w:p w14:paraId="733462FB" w14:textId="77777777" w:rsidR="00AB31BC" w:rsidRDefault="004B09D4" w:rsidP="00814C2C">
                <w:pPr>
                  <w:pStyle w:val="ListParagraph"/>
                  <w:numPr>
                    <w:ilvl w:val="0"/>
                    <w:numId w:val="4"/>
                  </w:numPr>
                  <w:spacing w:before="60" w:after="60"/>
                  <w:ind w:left="317" w:hanging="317"/>
                </w:pPr>
                <w:r w:rsidRPr="001B26C1">
                  <w:rPr>
                    <w:rStyle w:val="PlaceholderText"/>
                  </w:rPr>
                  <w:t>Click here to enter text.</w:t>
                </w:r>
              </w:p>
            </w:tc>
          </w:sdtContent>
        </w:sdt>
        <w:sdt>
          <w:sdtPr>
            <w:id w:val="1839648126"/>
            <w:placeholder>
              <w:docPart w:val="DefaultPlaceholder_1081868574"/>
            </w:placeholder>
            <w:showingPlcHdr/>
          </w:sdtPr>
          <w:sdtEndPr/>
          <w:sdtContent>
            <w:tc>
              <w:tcPr>
                <w:tcW w:w="2977" w:type="dxa"/>
                <w:shd w:val="clear" w:color="auto" w:fill="auto"/>
              </w:tcPr>
              <w:p w14:paraId="3BC62388" w14:textId="77777777" w:rsidR="00AB31BC" w:rsidRDefault="00814C2C" w:rsidP="00814C2C">
                <w:pPr>
                  <w:spacing w:before="60" w:after="60"/>
                </w:pPr>
                <w:r w:rsidRPr="001B26C1">
                  <w:rPr>
                    <w:rStyle w:val="PlaceholderText"/>
                  </w:rPr>
                  <w:t>Click here to enter text.</w:t>
                </w:r>
              </w:p>
            </w:tc>
          </w:sdtContent>
        </w:sdt>
      </w:tr>
      <w:tr w:rsidR="00AB31BC" w14:paraId="3D6A0B25" w14:textId="77777777" w:rsidTr="00691FC2">
        <w:sdt>
          <w:sdtPr>
            <w:id w:val="-1674171139"/>
            <w:placeholder>
              <w:docPart w:val="DefaultPlaceholder_1081868574"/>
            </w:placeholder>
            <w:showingPlcHdr/>
          </w:sdtPr>
          <w:sdtEndPr/>
          <w:sdtContent>
            <w:tc>
              <w:tcPr>
                <w:tcW w:w="7372" w:type="dxa"/>
                <w:shd w:val="clear" w:color="auto" w:fill="auto"/>
              </w:tcPr>
              <w:p w14:paraId="36594352" w14:textId="77777777" w:rsidR="00AB31BC" w:rsidRDefault="004B09D4" w:rsidP="00814C2C">
                <w:pPr>
                  <w:pStyle w:val="ListParagraph"/>
                  <w:numPr>
                    <w:ilvl w:val="0"/>
                    <w:numId w:val="4"/>
                  </w:numPr>
                  <w:spacing w:before="60" w:after="60"/>
                  <w:ind w:left="317" w:hanging="317"/>
                </w:pPr>
                <w:r w:rsidRPr="001B26C1">
                  <w:rPr>
                    <w:rStyle w:val="PlaceholderText"/>
                  </w:rPr>
                  <w:t>Click here to enter text.</w:t>
                </w:r>
              </w:p>
            </w:tc>
          </w:sdtContent>
        </w:sdt>
        <w:sdt>
          <w:sdtPr>
            <w:id w:val="-1137722952"/>
            <w:placeholder>
              <w:docPart w:val="DefaultPlaceholder_1081868574"/>
            </w:placeholder>
            <w:showingPlcHdr/>
          </w:sdtPr>
          <w:sdtEndPr/>
          <w:sdtContent>
            <w:tc>
              <w:tcPr>
                <w:tcW w:w="2977" w:type="dxa"/>
                <w:shd w:val="clear" w:color="auto" w:fill="auto"/>
              </w:tcPr>
              <w:p w14:paraId="19787696" w14:textId="77777777" w:rsidR="00AB31BC" w:rsidRDefault="00814C2C" w:rsidP="00814C2C">
                <w:pPr>
                  <w:spacing w:before="60" w:after="60"/>
                </w:pPr>
                <w:r w:rsidRPr="001B26C1">
                  <w:rPr>
                    <w:rStyle w:val="PlaceholderText"/>
                  </w:rPr>
                  <w:t>Click here to enter text.</w:t>
                </w:r>
              </w:p>
            </w:tc>
          </w:sdtContent>
        </w:sdt>
      </w:tr>
      <w:tr w:rsidR="00AB31BC" w14:paraId="3BB9C537" w14:textId="77777777" w:rsidTr="00691FC2">
        <w:sdt>
          <w:sdtPr>
            <w:id w:val="678241807"/>
            <w:placeholder>
              <w:docPart w:val="DefaultPlaceholder_1081868574"/>
            </w:placeholder>
            <w:showingPlcHdr/>
          </w:sdtPr>
          <w:sdtEndPr/>
          <w:sdtContent>
            <w:tc>
              <w:tcPr>
                <w:tcW w:w="7372" w:type="dxa"/>
                <w:shd w:val="clear" w:color="auto" w:fill="auto"/>
              </w:tcPr>
              <w:p w14:paraId="283A5C31" w14:textId="77777777" w:rsidR="00AB31BC" w:rsidRDefault="004B09D4" w:rsidP="00814C2C">
                <w:pPr>
                  <w:pStyle w:val="ListParagraph"/>
                  <w:numPr>
                    <w:ilvl w:val="0"/>
                    <w:numId w:val="4"/>
                  </w:numPr>
                  <w:spacing w:before="60" w:after="60"/>
                  <w:ind w:left="317" w:hanging="317"/>
                </w:pPr>
                <w:r w:rsidRPr="001B26C1">
                  <w:rPr>
                    <w:rStyle w:val="PlaceholderText"/>
                  </w:rPr>
                  <w:t>Click here to enter text.</w:t>
                </w:r>
              </w:p>
            </w:tc>
          </w:sdtContent>
        </w:sdt>
        <w:sdt>
          <w:sdtPr>
            <w:id w:val="520051444"/>
            <w:placeholder>
              <w:docPart w:val="DefaultPlaceholder_1081868574"/>
            </w:placeholder>
            <w:showingPlcHdr/>
          </w:sdtPr>
          <w:sdtEndPr/>
          <w:sdtContent>
            <w:tc>
              <w:tcPr>
                <w:tcW w:w="2977" w:type="dxa"/>
                <w:shd w:val="clear" w:color="auto" w:fill="auto"/>
              </w:tcPr>
              <w:p w14:paraId="61EF7DCB" w14:textId="77777777" w:rsidR="00AB31BC" w:rsidRDefault="00814C2C" w:rsidP="00814C2C">
                <w:pPr>
                  <w:spacing w:before="60" w:after="60"/>
                </w:pPr>
                <w:r w:rsidRPr="001B26C1">
                  <w:rPr>
                    <w:rStyle w:val="PlaceholderText"/>
                  </w:rPr>
                  <w:t>Click here to enter text.</w:t>
                </w:r>
              </w:p>
            </w:tc>
          </w:sdtContent>
        </w:sdt>
      </w:tr>
      <w:tr w:rsidR="00AB31BC" w14:paraId="62DB71C3" w14:textId="77777777" w:rsidTr="00691FC2">
        <w:sdt>
          <w:sdtPr>
            <w:id w:val="1736112631"/>
            <w:placeholder>
              <w:docPart w:val="DefaultPlaceholder_1081868574"/>
            </w:placeholder>
            <w:showingPlcHdr/>
          </w:sdtPr>
          <w:sdtEndPr/>
          <w:sdtContent>
            <w:tc>
              <w:tcPr>
                <w:tcW w:w="7372" w:type="dxa"/>
                <w:shd w:val="clear" w:color="auto" w:fill="auto"/>
              </w:tcPr>
              <w:p w14:paraId="60CF9B1B" w14:textId="77777777" w:rsidR="00AB31BC" w:rsidRDefault="004B09D4" w:rsidP="00814C2C">
                <w:pPr>
                  <w:pStyle w:val="ListParagraph"/>
                  <w:numPr>
                    <w:ilvl w:val="0"/>
                    <w:numId w:val="4"/>
                  </w:numPr>
                  <w:spacing w:before="60" w:after="60"/>
                  <w:ind w:left="317" w:hanging="317"/>
                </w:pPr>
                <w:r w:rsidRPr="001B26C1">
                  <w:rPr>
                    <w:rStyle w:val="PlaceholderText"/>
                  </w:rPr>
                  <w:t>Click here to enter text.</w:t>
                </w:r>
              </w:p>
            </w:tc>
          </w:sdtContent>
        </w:sdt>
        <w:sdt>
          <w:sdtPr>
            <w:id w:val="-1973360735"/>
            <w:placeholder>
              <w:docPart w:val="DefaultPlaceholder_1081868574"/>
            </w:placeholder>
            <w:showingPlcHdr/>
          </w:sdtPr>
          <w:sdtEndPr/>
          <w:sdtContent>
            <w:tc>
              <w:tcPr>
                <w:tcW w:w="2977" w:type="dxa"/>
                <w:shd w:val="clear" w:color="auto" w:fill="auto"/>
              </w:tcPr>
              <w:p w14:paraId="177E49A1" w14:textId="77777777" w:rsidR="00AB31BC" w:rsidRDefault="00814C2C" w:rsidP="00814C2C">
                <w:pPr>
                  <w:spacing w:before="60" w:after="60"/>
                </w:pPr>
                <w:r w:rsidRPr="001B26C1">
                  <w:rPr>
                    <w:rStyle w:val="PlaceholderText"/>
                  </w:rPr>
                  <w:t>Click here to enter text.</w:t>
                </w:r>
              </w:p>
            </w:tc>
          </w:sdtContent>
        </w:sdt>
      </w:tr>
    </w:tbl>
    <w:p w14:paraId="17A84299" w14:textId="77777777" w:rsidR="009C7D9B" w:rsidRDefault="009C7D9B" w:rsidP="00691FC2">
      <w:pPr>
        <w:rPr>
          <w:b/>
        </w:rPr>
      </w:pPr>
    </w:p>
    <w:p w14:paraId="4D981DFE" w14:textId="77777777" w:rsidR="004F6768" w:rsidRDefault="004F6768" w:rsidP="008017BB">
      <w:pPr>
        <w:rPr>
          <w:b/>
          <w:sz w:val="28"/>
          <w:szCs w:val="28"/>
        </w:rPr>
      </w:pPr>
    </w:p>
    <w:p w14:paraId="69F88797" w14:textId="77777777" w:rsidR="004F6768" w:rsidRDefault="004F6768" w:rsidP="008017BB">
      <w:pPr>
        <w:rPr>
          <w:b/>
          <w:sz w:val="28"/>
          <w:szCs w:val="28"/>
        </w:rPr>
      </w:pPr>
    </w:p>
    <w:p w14:paraId="25807D7E" w14:textId="77777777" w:rsidR="004F6768" w:rsidRDefault="004F6768" w:rsidP="008017BB">
      <w:pPr>
        <w:rPr>
          <w:b/>
          <w:sz w:val="28"/>
          <w:szCs w:val="28"/>
        </w:rPr>
      </w:pPr>
    </w:p>
    <w:p w14:paraId="37CA240F" w14:textId="77777777" w:rsidR="004F6768" w:rsidRDefault="004F6768" w:rsidP="008017BB">
      <w:pPr>
        <w:rPr>
          <w:b/>
          <w:sz w:val="28"/>
          <w:szCs w:val="28"/>
        </w:rPr>
      </w:pPr>
    </w:p>
    <w:p w14:paraId="136083E3" w14:textId="77777777" w:rsidR="004F6768" w:rsidRDefault="004F6768" w:rsidP="008017BB">
      <w:pPr>
        <w:rPr>
          <w:b/>
          <w:sz w:val="28"/>
          <w:szCs w:val="28"/>
        </w:rPr>
      </w:pPr>
    </w:p>
    <w:p w14:paraId="1E5E4A66" w14:textId="77777777" w:rsidR="004F6768" w:rsidRDefault="004F6768" w:rsidP="008017BB">
      <w:pPr>
        <w:rPr>
          <w:b/>
          <w:sz w:val="28"/>
          <w:szCs w:val="28"/>
        </w:rPr>
      </w:pPr>
    </w:p>
    <w:p w14:paraId="480745F0" w14:textId="77777777" w:rsidR="004F6768" w:rsidRDefault="004F6768" w:rsidP="008017BB">
      <w:pPr>
        <w:rPr>
          <w:b/>
          <w:sz w:val="28"/>
          <w:szCs w:val="28"/>
        </w:rPr>
      </w:pPr>
    </w:p>
    <w:p w14:paraId="21FA3245" w14:textId="77777777" w:rsidR="004F6768" w:rsidRDefault="004F6768" w:rsidP="008017BB">
      <w:pPr>
        <w:rPr>
          <w:b/>
          <w:sz w:val="28"/>
          <w:szCs w:val="28"/>
        </w:rPr>
      </w:pPr>
    </w:p>
    <w:p w14:paraId="109C8711" w14:textId="77777777" w:rsidR="004F6768" w:rsidRDefault="004F6768" w:rsidP="008017BB">
      <w:pPr>
        <w:rPr>
          <w:b/>
          <w:sz w:val="28"/>
          <w:szCs w:val="28"/>
        </w:rPr>
      </w:pPr>
    </w:p>
    <w:p w14:paraId="08F65F2F" w14:textId="77777777" w:rsidR="004F6768" w:rsidRDefault="004F6768" w:rsidP="008017BB">
      <w:pPr>
        <w:rPr>
          <w:b/>
          <w:sz w:val="28"/>
          <w:szCs w:val="28"/>
        </w:rPr>
      </w:pPr>
    </w:p>
    <w:p w14:paraId="308DF372" w14:textId="77777777" w:rsidR="004F6768" w:rsidRDefault="004F6768" w:rsidP="008017BB">
      <w:pPr>
        <w:rPr>
          <w:b/>
          <w:sz w:val="28"/>
          <w:szCs w:val="28"/>
        </w:rPr>
      </w:pPr>
    </w:p>
    <w:p w14:paraId="1B9C57B5" w14:textId="77777777" w:rsidR="004F6768" w:rsidRDefault="004F6768" w:rsidP="008017BB">
      <w:pPr>
        <w:rPr>
          <w:b/>
          <w:sz w:val="28"/>
          <w:szCs w:val="28"/>
        </w:rPr>
      </w:pPr>
    </w:p>
    <w:p w14:paraId="6622505C" w14:textId="77777777" w:rsidR="004F6768" w:rsidRDefault="004F6768" w:rsidP="008017BB">
      <w:pPr>
        <w:rPr>
          <w:b/>
          <w:sz w:val="28"/>
          <w:szCs w:val="28"/>
        </w:rPr>
      </w:pPr>
    </w:p>
    <w:p w14:paraId="223B31DF" w14:textId="77777777" w:rsidR="004F6768" w:rsidRDefault="004F6768" w:rsidP="008017BB">
      <w:pPr>
        <w:rPr>
          <w:b/>
          <w:sz w:val="28"/>
          <w:szCs w:val="28"/>
        </w:rPr>
      </w:pPr>
    </w:p>
    <w:p w14:paraId="76F220F5" w14:textId="77777777" w:rsidR="004F6768" w:rsidRDefault="004F6768" w:rsidP="008017BB">
      <w:pPr>
        <w:rPr>
          <w:b/>
          <w:sz w:val="28"/>
          <w:szCs w:val="28"/>
        </w:rPr>
      </w:pPr>
    </w:p>
    <w:p w14:paraId="61996E8D" w14:textId="77777777" w:rsidR="004F6768" w:rsidRDefault="004F6768" w:rsidP="008017BB">
      <w:pPr>
        <w:rPr>
          <w:b/>
          <w:sz w:val="28"/>
          <w:szCs w:val="28"/>
        </w:rPr>
      </w:pPr>
    </w:p>
    <w:p w14:paraId="2EA17312" w14:textId="0162331C" w:rsidR="001824C2" w:rsidRDefault="001824C2" w:rsidP="008017BB">
      <w:pPr>
        <w:rPr>
          <w:b/>
          <w:sz w:val="28"/>
          <w:szCs w:val="28"/>
        </w:rPr>
      </w:pPr>
      <w:r>
        <w:rPr>
          <w:b/>
          <w:sz w:val="28"/>
          <w:szCs w:val="28"/>
        </w:rPr>
        <w:br w:type="page"/>
      </w:r>
    </w:p>
    <w:p w14:paraId="4D37A38A" w14:textId="1F80A6CF" w:rsidR="00295CD4" w:rsidRPr="00295CD4" w:rsidRDefault="00295CD4" w:rsidP="008017BB">
      <w:pPr>
        <w:rPr>
          <w:sz w:val="28"/>
          <w:szCs w:val="28"/>
        </w:rPr>
      </w:pPr>
      <w:r w:rsidRPr="00295CD4">
        <w:rPr>
          <w:b/>
          <w:sz w:val="28"/>
          <w:szCs w:val="28"/>
        </w:rPr>
        <w:t>SERVICE PROVIDER TO COMPLETE THE FOLLOWING:</w:t>
      </w:r>
    </w:p>
    <w:p w14:paraId="6A89C87C" w14:textId="77777777" w:rsidR="00295CD4" w:rsidRDefault="00295CD4" w:rsidP="00A25B34">
      <w:pPr>
        <w:ind w:left="-720" w:right="-874"/>
        <w:rPr>
          <w:b/>
          <w:u w:val="single"/>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5387"/>
      </w:tblGrid>
      <w:tr w:rsidR="00A25B34" w:rsidRPr="00F95443" w14:paraId="3E274837" w14:textId="77777777" w:rsidTr="00C31293">
        <w:trPr>
          <w:trHeight w:val="397"/>
        </w:trPr>
        <w:tc>
          <w:tcPr>
            <w:tcW w:w="4962" w:type="dxa"/>
            <w:shd w:val="pct15" w:color="auto" w:fill="auto"/>
          </w:tcPr>
          <w:p w14:paraId="42DD37B4" w14:textId="233F080C" w:rsidR="00783477" w:rsidRPr="00497242" w:rsidRDefault="00C50CF8" w:rsidP="00783477">
            <w:pPr>
              <w:spacing w:before="60" w:after="60"/>
              <w:rPr>
                <w:rFonts w:cs="Arial"/>
                <w:b/>
                <w:bCs/>
              </w:rPr>
            </w:pPr>
            <w:r>
              <w:rPr>
                <w:rFonts w:cs="Arial"/>
                <w:b/>
                <w:bCs/>
              </w:rPr>
              <w:t>Service user initials</w:t>
            </w:r>
          </w:p>
        </w:tc>
        <w:sdt>
          <w:sdtPr>
            <w:id w:val="1051197670"/>
            <w:placeholder>
              <w:docPart w:val="674F008D38E54643A02ADEA692283781"/>
            </w:placeholder>
            <w:showingPlcHdr/>
          </w:sdtPr>
          <w:sdtEndPr/>
          <w:sdtContent>
            <w:tc>
              <w:tcPr>
                <w:tcW w:w="5387" w:type="dxa"/>
                <w:shd w:val="clear" w:color="auto" w:fill="E2EFD9" w:themeFill="accent6" w:themeFillTint="33"/>
                <w:vAlign w:val="center"/>
              </w:tcPr>
              <w:p w14:paraId="3BAEDB7E" w14:textId="77777777" w:rsidR="00A25B34" w:rsidRPr="00F95443" w:rsidRDefault="00A25B34" w:rsidP="008139A7">
                <w:pPr>
                  <w:spacing w:before="60" w:after="60"/>
                </w:pPr>
                <w:r w:rsidRPr="00037289">
                  <w:rPr>
                    <w:rStyle w:val="PlaceholderText"/>
                    <w:shd w:val="clear" w:color="auto" w:fill="E2EFD9" w:themeFill="accent6" w:themeFillTint="33"/>
                  </w:rPr>
                  <w:t>Click here to enter text.</w:t>
                </w:r>
              </w:p>
            </w:tc>
          </w:sdtContent>
        </w:sdt>
      </w:tr>
    </w:tbl>
    <w:p w14:paraId="040A3ED9" w14:textId="77777777" w:rsidR="00A25B34" w:rsidRDefault="00A25B34" w:rsidP="00A25B34"/>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5387"/>
      </w:tblGrid>
      <w:tr w:rsidR="00A25B34" w:rsidRPr="00F95443" w14:paraId="33727811" w14:textId="77777777" w:rsidTr="00C31293">
        <w:trPr>
          <w:trHeight w:val="397"/>
        </w:trPr>
        <w:tc>
          <w:tcPr>
            <w:tcW w:w="4962" w:type="dxa"/>
            <w:shd w:val="pct15" w:color="auto" w:fill="auto"/>
          </w:tcPr>
          <w:p w14:paraId="1819CEA5" w14:textId="77777777" w:rsidR="00A25B34" w:rsidRPr="00B84D19" w:rsidRDefault="00A25B34" w:rsidP="008139A7">
            <w:pPr>
              <w:spacing w:before="60" w:after="60"/>
              <w:rPr>
                <w:b/>
              </w:rPr>
            </w:pPr>
            <w:r>
              <w:rPr>
                <w:b/>
              </w:rPr>
              <w:t>Name of your organisation</w:t>
            </w:r>
            <w:r w:rsidR="00037289">
              <w:rPr>
                <w:b/>
              </w:rPr>
              <w:t xml:space="preserve"> as registered on the Dynamic Provider List</w:t>
            </w:r>
          </w:p>
        </w:tc>
        <w:sdt>
          <w:sdtPr>
            <w:id w:val="-1328280377"/>
            <w:placeholder>
              <w:docPart w:val="AA762701AE6D45F2A9906F808F8D8F3F"/>
            </w:placeholder>
            <w:showingPlcHdr/>
          </w:sdtPr>
          <w:sdtEndPr/>
          <w:sdtContent>
            <w:tc>
              <w:tcPr>
                <w:tcW w:w="5387" w:type="dxa"/>
                <w:shd w:val="clear" w:color="auto" w:fill="E2EFD9" w:themeFill="accent6" w:themeFillTint="33"/>
                <w:vAlign w:val="center"/>
              </w:tcPr>
              <w:p w14:paraId="3119522E" w14:textId="77777777" w:rsidR="00A25B34" w:rsidRPr="00F95443" w:rsidRDefault="00A25B34" w:rsidP="00C31293">
                <w:pPr>
                  <w:spacing w:before="60" w:after="60"/>
                </w:pPr>
                <w:r w:rsidRPr="00037289">
                  <w:rPr>
                    <w:rStyle w:val="PlaceholderText"/>
                    <w:shd w:val="clear" w:color="auto" w:fill="E2EFD9" w:themeFill="accent6" w:themeFillTint="33"/>
                  </w:rPr>
                  <w:t>Click here to enter text.</w:t>
                </w:r>
              </w:p>
            </w:tc>
          </w:sdtContent>
        </w:sdt>
      </w:tr>
    </w:tbl>
    <w:p w14:paraId="4974F759" w14:textId="77777777" w:rsidR="00A25B34" w:rsidRDefault="00A25B34" w:rsidP="00A25B34"/>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5387"/>
      </w:tblGrid>
      <w:tr w:rsidR="00A25B34" w:rsidRPr="00F95443" w14:paraId="24BA21BF" w14:textId="77777777" w:rsidTr="008139A7">
        <w:trPr>
          <w:trHeight w:val="397"/>
        </w:trPr>
        <w:tc>
          <w:tcPr>
            <w:tcW w:w="10349" w:type="dxa"/>
            <w:gridSpan w:val="2"/>
            <w:shd w:val="clear" w:color="auto" w:fill="AEAAAA" w:themeFill="background2" w:themeFillShade="BF"/>
          </w:tcPr>
          <w:p w14:paraId="2741DCA3" w14:textId="77777777" w:rsidR="00A25B34" w:rsidRPr="00AE771E" w:rsidRDefault="00664908" w:rsidP="00664908">
            <w:pPr>
              <w:spacing w:before="60" w:after="60"/>
              <w:rPr>
                <w:sz w:val="28"/>
                <w:szCs w:val="28"/>
              </w:rPr>
            </w:pPr>
            <w:r>
              <w:rPr>
                <w:b/>
                <w:sz w:val="28"/>
                <w:szCs w:val="28"/>
              </w:rPr>
              <w:t>Proposed Placement C</w:t>
            </w:r>
            <w:r w:rsidR="00A25B34" w:rsidRPr="00AE771E">
              <w:rPr>
                <w:b/>
                <w:sz w:val="28"/>
                <w:szCs w:val="28"/>
              </w:rPr>
              <w:t xml:space="preserve">are </w:t>
            </w:r>
            <w:r>
              <w:rPr>
                <w:b/>
                <w:sz w:val="28"/>
                <w:szCs w:val="28"/>
              </w:rPr>
              <w:t>H</w:t>
            </w:r>
            <w:r w:rsidR="00A25B34" w:rsidRPr="00AE771E">
              <w:rPr>
                <w:b/>
                <w:sz w:val="28"/>
                <w:szCs w:val="28"/>
              </w:rPr>
              <w:t xml:space="preserve">ome </w:t>
            </w:r>
            <w:r>
              <w:rPr>
                <w:b/>
                <w:sz w:val="28"/>
                <w:szCs w:val="28"/>
              </w:rPr>
              <w:t>Details</w:t>
            </w:r>
          </w:p>
        </w:tc>
      </w:tr>
      <w:tr w:rsidR="00A25B34" w:rsidRPr="00F95443" w14:paraId="4860CC09" w14:textId="77777777" w:rsidTr="00037289">
        <w:trPr>
          <w:trHeight w:val="397"/>
        </w:trPr>
        <w:tc>
          <w:tcPr>
            <w:tcW w:w="4962" w:type="dxa"/>
            <w:shd w:val="pct15" w:color="auto" w:fill="auto"/>
          </w:tcPr>
          <w:p w14:paraId="13AD6FA3" w14:textId="77777777" w:rsidR="00A25B34" w:rsidRPr="00B84D19" w:rsidRDefault="00783477" w:rsidP="008139A7">
            <w:pPr>
              <w:spacing w:before="60" w:after="60"/>
              <w:rPr>
                <w:b/>
              </w:rPr>
            </w:pPr>
            <w:r>
              <w:rPr>
                <w:b/>
              </w:rPr>
              <w:t xml:space="preserve">Registered </w:t>
            </w:r>
            <w:r w:rsidR="00A25B34">
              <w:rPr>
                <w:b/>
              </w:rPr>
              <w:t>Name</w:t>
            </w:r>
            <w:r w:rsidR="000A649D">
              <w:rPr>
                <w:b/>
              </w:rPr>
              <w:t xml:space="preserve"> and Address</w:t>
            </w:r>
            <w:r w:rsidR="00EA57F7">
              <w:rPr>
                <w:b/>
              </w:rPr>
              <w:t xml:space="preserve"> of Care Home</w:t>
            </w:r>
          </w:p>
        </w:tc>
        <w:sdt>
          <w:sdtPr>
            <w:id w:val="-1504039762"/>
            <w:placeholder>
              <w:docPart w:val="8A1C68DDC75C40B79E2529252F6A3BB8"/>
            </w:placeholder>
            <w:showingPlcHdr/>
          </w:sdtPr>
          <w:sdtEndPr/>
          <w:sdtContent>
            <w:tc>
              <w:tcPr>
                <w:tcW w:w="5387" w:type="dxa"/>
                <w:shd w:val="clear" w:color="auto" w:fill="E2EFD9" w:themeFill="accent6" w:themeFillTint="33"/>
                <w:vAlign w:val="center"/>
              </w:tcPr>
              <w:p w14:paraId="7FA06C1F" w14:textId="77777777" w:rsidR="00A25B34" w:rsidRPr="00F95443" w:rsidRDefault="00A25B34" w:rsidP="008139A7">
                <w:pPr>
                  <w:spacing w:before="60" w:after="60"/>
                </w:pPr>
                <w:r w:rsidRPr="001B26C1">
                  <w:rPr>
                    <w:rStyle w:val="PlaceholderText"/>
                  </w:rPr>
                  <w:t>Click here to enter text.</w:t>
                </w:r>
              </w:p>
            </w:tc>
          </w:sdtContent>
        </w:sdt>
      </w:tr>
      <w:tr w:rsidR="00CC5FAF" w:rsidRPr="00F95443" w14:paraId="18506AD4" w14:textId="77777777" w:rsidTr="00037289">
        <w:tc>
          <w:tcPr>
            <w:tcW w:w="4962" w:type="dxa"/>
            <w:shd w:val="pct15" w:color="auto" w:fill="auto"/>
          </w:tcPr>
          <w:p w14:paraId="448048F7" w14:textId="77777777" w:rsidR="00CC5FAF" w:rsidRPr="00B84D19" w:rsidRDefault="00CC5FAF" w:rsidP="00CC5FAF">
            <w:pPr>
              <w:spacing w:before="60" w:after="60"/>
              <w:rPr>
                <w:b/>
              </w:rPr>
            </w:pPr>
            <w:r>
              <w:rPr>
                <w:b/>
              </w:rPr>
              <w:t>Telephone number</w:t>
            </w:r>
          </w:p>
        </w:tc>
        <w:sdt>
          <w:sdtPr>
            <w:id w:val="1815064459"/>
            <w:placeholder>
              <w:docPart w:val="CC33F88C9D4A4A7E913BE7007345A9D8"/>
            </w:placeholder>
            <w:showingPlcHdr/>
          </w:sdtPr>
          <w:sdtEndPr/>
          <w:sdtContent>
            <w:tc>
              <w:tcPr>
                <w:tcW w:w="5387" w:type="dxa"/>
                <w:shd w:val="clear" w:color="auto" w:fill="E2EFD9" w:themeFill="accent6" w:themeFillTint="33"/>
                <w:vAlign w:val="center"/>
              </w:tcPr>
              <w:p w14:paraId="087C0174" w14:textId="77777777" w:rsidR="00CC5FAF" w:rsidRPr="003F3913" w:rsidRDefault="00CC5FAF" w:rsidP="00CC5FAF">
                <w:pPr>
                  <w:spacing w:before="60" w:after="60"/>
                </w:pPr>
                <w:r w:rsidRPr="001B26C1">
                  <w:rPr>
                    <w:rStyle w:val="PlaceholderText"/>
                  </w:rPr>
                  <w:t>Click here to enter text.</w:t>
                </w:r>
              </w:p>
            </w:tc>
          </w:sdtContent>
        </w:sdt>
      </w:tr>
      <w:tr w:rsidR="00CC5FAF" w:rsidRPr="00F95443" w14:paraId="32845399" w14:textId="77777777" w:rsidTr="00037289">
        <w:tc>
          <w:tcPr>
            <w:tcW w:w="4962" w:type="dxa"/>
            <w:shd w:val="pct15" w:color="auto" w:fill="auto"/>
          </w:tcPr>
          <w:p w14:paraId="601EF685" w14:textId="77777777" w:rsidR="00CC5FAF" w:rsidRPr="006B06AE" w:rsidRDefault="00CC5FAF" w:rsidP="00CC5FAF">
            <w:pPr>
              <w:spacing w:before="60" w:after="60"/>
              <w:rPr>
                <w:b/>
              </w:rPr>
            </w:pPr>
            <w:r>
              <w:rPr>
                <w:b/>
              </w:rPr>
              <w:t>Email address</w:t>
            </w:r>
          </w:p>
        </w:tc>
        <w:sdt>
          <w:sdtPr>
            <w:id w:val="-583068674"/>
            <w:placeholder>
              <w:docPart w:val="EB6C60E1BBA740EAA7AC0F66164B94E7"/>
            </w:placeholder>
            <w:showingPlcHdr/>
          </w:sdtPr>
          <w:sdtEndPr/>
          <w:sdtContent>
            <w:tc>
              <w:tcPr>
                <w:tcW w:w="5387" w:type="dxa"/>
                <w:shd w:val="clear" w:color="auto" w:fill="E2EFD9" w:themeFill="accent6" w:themeFillTint="33"/>
                <w:vAlign w:val="center"/>
              </w:tcPr>
              <w:p w14:paraId="1EE42C4D" w14:textId="77777777" w:rsidR="00CC5FAF" w:rsidRPr="00F95443" w:rsidRDefault="00CC5FAF" w:rsidP="00CC5FAF">
                <w:pPr>
                  <w:spacing w:before="60" w:after="60"/>
                </w:pPr>
                <w:r w:rsidRPr="001B26C1">
                  <w:rPr>
                    <w:rStyle w:val="PlaceholderText"/>
                  </w:rPr>
                  <w:t>Click here to enter text.</w:t>
                </w:r>
              </w:p>
            </w:tc>
          </w:sdtContent>
        </w:sdt>
      </w:tr>
      <w:tr w:rsidR="00CC5FAF" w:rsidRPr="00F95443" w14:paraId="5C76899C" w14:textId="77777777" w:rsidTr="00037289">
        <w:tc>
          <w:tcPr>
            <w:tcW w:w="4962" w:type="dxa"/>
            <w:shd w:val="pct15" w:color="auto" w:fill="auto"/>
          </w:tcPr>
          <w:p w14:paraId="1987F551" w14:textId="77777777" w:rsidR="00CC5FAF" w:rsidRPr="00C478F9" w:rsidRDefault="00CC5FAF" w:rsidP="00CC5FAF">
            <w:pPr>
              <w:spacing w:before="60" w:after="60"/>
              <w:rPr>
                <w:b/>
              </w:rPr>
            </w:pPr>
            <w:r w:rsidRPr="004C7A62">
              <w:rPr>
                <w:b/>
              </w:rPr>
              <w:t>Contact person and contact details for this placement</w:t>
            </w:r>
          </w:p>
        </w:tc>
        <w:sdt>
          <w:sdtPr>
            <w:id w:val="88047466"/>
            <w:placeholder>
              <w:docPart w:val="18374E190BE54B729D2E02AAD1860BE5"/>
            </w:placeholder>
            <w:showingPlcHdr/>
          </w:sdtPr>
          <w:sdtEndPr/>
          <w:sdtContent>
            <w:tc>
              <w:tcPr>
                <w:tcW w:w="5387" w:type="dxa"/>
                <w:shd w:val="clear" w:color="auto" w:fill="E2EFD9" w:themeFill="accent6" w:themeFillTint="33"/>
                <w:vAlign w:val="center"/>
              </w:tcPr>
              <w:p w14:paraId="0FDAEB03" w14:textId="77777777" w:rsidR="00CC5FAF" w:rsidRDefault="00CC5FAF" w:rsidP="00CC5FAF">
                <w:pPr>
                  <w:spacing w:before="60" w:after="60"/>
                </w:pPr>
                <w:r w:rsidRPr="001B26C1">
                  <w:rPr>
                    <w:rStyle w:val="PlaceholderText"/>
                  </w:rPr>
                  <w:t>Click here to enter text.</w:t>
                </w:r>
              </w:p>
            </w:tc>
          </w:sdtContent>
        </w:sdt>
      </w:tr>
      <w:tr w:rsidR="00D9163C" w:rsidRPr="00F95443" w14:paraId="51730A61" w14:textId="77777777" w:rsidTr="00037289">
        <w:tc>
          <w:tcPr>
            <w:tcW w:w="4962" w:type="dxa"/>
            <w:shd w:val="pct15" w:color="auto" w:fill="auto"/>
          </w:tcPr>
          <w:p w14:paraId="4A8A165D" w14:textId="77777777" w:rsidR="00D9163C" w:rsidRPr="00CC676E" w:rsidRDefault="00D9163C" w:rsidP="00D9163C">
            <w:pPr>
              <w:spacing w:before="60" w:after="60"/>
              <w:rPr>
                <w:b/>
              </w:rPr>
            </w:pPr>
            <w:bookmarkStart w:id="3" w:name="_Hlk58326267"/>
            <w:r>
              <w:rPr>
                <w:b/>
                <w:bCs/>
              </w:rPr>
              <w:t>Name of R</w:t>
            </w:r>
            <w:r w:rsidRPr="004C7A62">
              <w:rPr>
                <w:b/>
                <w:bCs/>
              </w:rPr>
              <w:t xml:space="preserve">egistered </w:t>
            </w:r>
            <w:r>
              <w:rPr>
                <w:b/>
                <w:bCs/>
              </w:rPr>
              <w:t>M</w:t>
            </w:r>
            <w:r w:rsidRPr="004C7A62">
              <w:rPr>
                <w:b/>
                <w:bCs/>
              </w:rPr>
              <w:t xml:space="preserve">anager </w:t>
            </w:r>
          </w:p>
        </w:tc>
        <w:sdt>
          <w:sdtPr>
            <w:id w:val="721478218"/>
            <w:placeholder>
              <w:docPart w:val="52A79D98F5CC4A80A03477B3FF6427E5"/>
            </w:placeholder>
            <w:showingPlcHdr/>
          </w:sdtPr>
          <w:sdtEndPr/>
          <w:sdtContent>
            <w:tc>
              <w:tcPr>
                <w:tcW w:w="5387" w:type="dxa"/>
                <w:shd w:val="clear" w:color="auto" w:fill="E2EFD9" w:themeFill="accent6" w:themeFillTint="33"/>
                <w:vAlign w:val="center"/>
              </w:tcPr>
              <w:p w14:paraId="2E88CED2" w14:textId="77777777" w:rsidR="00D9163C" w:rsidRDefault="00D9163C" w:rsidP="00D9163C">
                <w:pPr>
                  <w:spacing w:before="60" w:after="60"/>
                </w:pPr>
                <w:r w:rsidRPr="001B26C1">
                  <w:rPr>
                    <w:rStyle w:val="PlaceholderText"/>
                  </w:rPr>
                  <w:t>Click here to enter text.</w:t>
                </w:r>
              </w:p>
            </w:tc>
          </w:sdtContent>
        </w:sdt>
      </w:tr>
      <w:tr w:rsidR="00D9163C" w:rsidRPr="00F95443" w14:paraId="66A16BBF" w14:textId="77777777" w:rsidTr="00037289">
        <w:tc>
          <w:tcPr>
            <w:tcW w:w="4962" w:type="dxa"/>
            <w:shd w:val="pct15" w:color="auto" w:fill="auto"/>
          </w:tcPr>
          <w:p w14:paraId="45621F01" w14:textId="77777777" w:rsidR="00D9163C" w:rsidRPr="004C7A62" w:rsidRDefault="00D9163C" w:rsidP="00D9163C">
            <w:pPr>
              <w:spacing w:before="60" w:after="60"/>
              <w:rPr>
                <w:b/>
                <w:bCs/>
              </w:rPr>
            </w:pPr>
            <w:r>
              <w:rPr>
                <w:b/>
                <w:bCs/>
              </w:rPr>
              <w:t>Registered Manager contact details</w:t>
            </w:r>
          </w:p>
        </w:tc>
        <w:sdt>
          <w:sdtPr>
            <w:id w:val="-1991397080"/>
            <w:placeholder>
              <w:docPart w:val="6C4A879936F2408A83DA45E47155B744"/>
            </w:placeholder>
            <w:showingPlcHdr/>
          </w:sdtPr>
          <w:sdtEndPr/>
          <w:sdtContent>
            <w:tc>
              <w:tcPr>
                <w:tcW w:w="5387" w:type="dxa"/>
                <w:shd w:val="clear" w:color="auto" w:fill="E2EFD9" w:themeFill="accent6" w:themeFillTint="33"/>
                <w:vAlign w:val="center"/>
              </w:tcPr>
              <w:p w14:paraId="604C3530" w14:textId="77777777" w:rsidR="00D9163C" w:rsidRDefault="00D9163C" w:rsidP="00D9163C">
                <w:pPr>
                  <w:spacing w:before="60" w:after="60"/>
                </w:pPr>
                <w:r w:rsidRPr="001B26C1">
                  <w:rPr>
                    <w:rStyle w:val="PlaceholderText"/>
                  </w:rPr>
                  <w:t>Click here to enter text.</w:t>
                </w:r>
              </w:p>
            </w:tc>
          </w:sdtContent>
        </w:sdt>
      </w:tr>
      <w:bookmarkEnd w:id="3"/>
      <w:tr w:rsidR="00D9163C" w:rsidRPr="00F95443" w14:paraId="03F57CA5" w14:textId="77777777" w:rsidTr="00037289">
        <w:trPr>
          <w:trHeight w:val="397"/>
        </w:trPr>
        <w:tc>
          <w:tcPr>
            <w:tcW w:w="4962" w:type="dxa"/>
            <w:shd w:val="pct15" w:color="auto" w:fill="auto"/>
          </w:tcPr>
          <w:p w14:paraId="59AF5B26" w14:textId="77777777" w:rsidR="00D9163C" w:rsidRDefault="00D9163C" w:rsidP="00D9163C">
            <w:pPr>
              <w:spacing w:before="60" w:after="60"/>
              <w:rPr>
                <w:b/>
              </w:rPr>
            </w:pPr>
            <w:r>
              <w:rPr>
                <w:b/>
              </w:rPr>
              <w:t>Date and outcome of most recent CQC inspection</w:t>
            </w:r>
          </w:p>
        </w:tc>
        <w:tc>
          <w:tcPr>
            <w:tcW w:w="5387" w:type="dxa"/>
            <w:shd w:val="clear" w:color="auto" w:fill="E2EFD9" w:themeFill="accent6" w:themeFillTint="33"/>
            <w:vAlign w:val="center"/>
          </w:tcPr>
          <w:sdt>
            <w:sdtPr>
              <w:id w:val="-1245188406"/>
              <w:placeholder>
                <w:docPart w:val="51F281A354314E7CB413E4FD1EDAE662"/>
              </w:placeholder>
              <w:showingPlcHdr/>
              <w:date>
                <w:dateFormat w:val="dd/MM/yyyy"/>
                <w:lid w:val="en-GB"/>
                <w:storeMappedDataAs w:val="dateTime"/>
                <w:calendar w:val="gregorian"/>
              </w:date>
            </w:sdtPr>
            <w:sdtEndPr/>
            <w:sdtContent>
              <w:p w14:paraId="374895B3" w14:textId="77777777" w:rsidR="00D9163C" w:rsidRDefault="00D9163C" w:rsidP="00D9163C">
                <w:pPr>
                  <w:spacing w:before="60" w:after="60"/>
                </w:pPr>
                <w:r w:rsidRPr="001B26C1">
                  <w:rPr>
                    <w:rStyle w:val="PlaceholderText"/>
                  </w:rPr>
                  <w:t>Click here to enter a date.</w:t>
                </w:r>
              </w:p>
            </w:sdtContent>
          </w:sdt>
          <w:sdt>
            <w:sdtPr>
              <w:id w:val="236137696"/>
              <w:placeholder>
                <w:docPart w:val="BC1C0F58F01B4847B9179BAD70F53298"/>
              </w:placeholder>
              <w:showingPlcHdr/>
            </w:sdtPr>
            <w:sdtEndPr/>
            <w:sdtContent>
              <w:p w14:paraId="76A3C625" w14:textId="77777777" w:rsidR="00D9163C" w:rsidRDefault="00D9163C" w:rsidP="00D9163C">
                <w:pPr>
                  <w:spacing w:before="60" w:after="60"/>
                </w:pPr>
                <w:r w:rsidRPr="001B26C1">
                  <w:rPr>
                    <w:rStyle w:val="PlaceholderText"/>
                  </w:rPr>
                  <w:t>Click here to enter text.</w:t>
                </w:r>
              </w:p>
            </w:sdtContent>
          </w:sdt>
        </w:tc>
      </w:tr>
      <w:tr w:rsidR="00D9163C" w:rsidRPr="00F95443" w14:paraId="223375FA" w14:textId="77777777" w:rsidTr="00037289">
        <w:trPr>
          <w:trHeight w:val="397"/>
        </w:trPr>
        <w:tc>
          <w:tcPr>
            <w:tcW w:w="4962" w:type="dxa"/>
            <w:shd w:val="pct15" w:color="auto" w:fill="auto"/>
          </w:tcPr>
          <w:p w14:paraId="7BBB7B83" w14:textId="77777777" w:rsidR="00D9163C" w:rsidRPr="004C7A62" w:rsidRDefault="00D9163C" w:rsidP="00D9163C">
            <w:pPr>
              <w:spacing w:before="60" w:after="60"/>
              <w:rPr>
                <w:b/>
                <w:bCs/>
              </w:rPr>
            </w:pPr>
            <w:r>
              <w:rPr>
                <w:b/>
                <w:bCs/>
              </w:rPr>
              <w:t xml:space="preserve">Maximum number of service users registered to provide service for with CQC at this care home. </w:t>
            </w:r>
          </w:p>
        </w:tc>
        <w:sdt>
          <w:sdtPr>
            <w:id w:val="212555969"/>
            <w:placeholder>
              <w:docPart w:val="0947B80A6F7C4C698E30B10DB27671C9"/>
            </w:placeholder>
            <w:showingPlcHdr/>
          </w:sdtPr>
          <w:sdtEndPr/>
          <w:sdtContent>
            <w:tc>
              <w:tcPr>
                <w:tcW w:w="5387" w:type="dxa"/>
                <w:shd w:val="clear" w:color="auto" w:fill="E2EFD9" w:themeFill="accent6" w:themeFillTint="33"/>
                <w:vAlign w:val="center"/>
              </w:tcPr>
              <w:p w14:paraId="627E4BEC" w14:textId="77777777" w:rsidR="00D9163C" w:rsidRDefault="00D9163C" w:rsidP="00D9163C">
                <w:pPr>
                  <w:spacing w:before="60" w:after="60"/>
                </w:pPr>
                <w:r w:rsidRPr="001B26C1">
                  <w:rPr>
                    <w:rStyle w:val="PlaceholderText"/>
                  </w:rPr>
                  <w:t>Click here to enter text.</w:t>
                </w:r>
              </w:p>
            </w:tc>
          </w:sdtContent>
        </w:sdt>
      </w:tr>
      <w:tr w:rsidR="00D9163C" w:rsidRPr="00F95443" w14:paraId="3A97E2DA" w14:textId="77777777" w:rsidTr="00037289">
        <w:trPr>
          <w:trHeight w:val="397"/>
        </w:trPr>
        <w:tc>
          <w:tcPr>
            <w:tcW w:w="4962" w:type="dxa"/>
            <w:shd w:val="pct15" w:color="auto" w:fill="auto"/>
          </w:tcPr>
          <w:p w14:paraId="2B41B81C" w14:textId="77777777" w:rsidR="00D9163C" w:rsidRPr="004C7A62" w:rsidRDefault="00D9163C" w:rsidP="00D9163C">
            <w:pPr>
              <w:spacing w:before="60" w:after="60"/>
              <w:rPr>
                <w:b/>
                <w:bCs/>
              </w:rPr>
            </w:pPr>
            <w:r w:rsidRPr="004C7A62">
              <w:rPr>
                <w:b/>
                <w:bCs/>
              </w:rPr>
              <w:t xml:space="preserve">Core staff ratio of staff to service users </w:t>
            </w:r>
            <w:r>
              <w:rPr>
                <w:b/>
                <w:bCs/>
              </w:rPr>
              <w:t xml:space="preserve">at the named care home </w:t>
            </w:r>
            <w:r w:rsidRPr="004C7A62">
              <w:rPr>
                <w:b/>
                <w:bCs/>
              </w:rPr>
              <w:t>(e.g. 1:4)</w:t>
            </w:r>
          </w:p>
        </w:tc>
        <w:sdt>
          <w:sdtPr>
            <w:id w:val="1031922151"/>
            <w:placeholder>
              <w:docPart w:val="A71B6594516D4F39B689E598CD1A7F5E"/>
            </w:placeholder>
            <w:showingPlcHdr/>
          </w:sdtPr>
          <w:sdtEndPr/>
          <w:sdtContent>
            <w:tc>
              <w:tcPr>
                <w:tcW w:w="5387" w:type="dxa"/>
                <w:shd w:val="clear" w:color="auto" w:fill="E2EFD9" w:themeFill="accent6" w:themeFillTint="33"/>
                <w:vAlign w:val="center"/>
              </w:tcPr>
              <w:p w14:paraId="1340DE2B" w14:textId="77777777" w:rsidR="00D9163C" w:rsidRDefault="00D9163C" w:rsidP="00D9163C">
                <w:pPr>
                  <w:spacing w:before="60" w:after="60"/>
                </w:pPr>
                <w:r w:rsidRPr="001B26C1">
                  <w:rPr>
                    <w:rStyle w:val="PlaceholderText"/>
                  </w:rPr>
                  <w:t>Click here to enter text.</w:t>
                </w:r>
              </w:p>
            </w:tc>
          </w:sdtContent>
        </w:sdt>
      </w:tr>
      <w:tr w:rsidR="00D9163C" w:rsidRPr="00F95443" w14:paraId="38EA0B84" w14:textId="77777777" w:rsidTr="00037289">
        <w:trPr>
          <w:trHeight w:val="397"/>
        </w:trPr>
        <w:tc>
          <w:tcPr>
            <w:tcW w:w="4962" w:type="dxa"/>
            <w:shd w:val="pct15" w:color="auto" w:fill="auto"/>
          </w:tcPr>
          <w:p w14:paraId="6FE686C1" w14:textId="77777777" w:rsidR="00D9163C" w:rsidRDefault="00D9163C" w:rsidP="00D9163C">
            <w:pPr>
              <w:spacing w:before="60" w:after="60"/>
              <w:rPr>
                <w:b/>
                <w:bCs/>
              </w:rPr>
            </w:pPr>
            <w:r>
              <w:rPr>
                <w:b/>
                <w:bCs/>
              </w:rPr>
              <w:t>Day shift start and end times</w:t>
            </w:r>
          </w:p>
        </w:tc>
        <w:sdt>
          <w:sdtPr>
            <w:id w:val="1302883602"/>
            <w:placeholder>
              <w:docPart w:val="AE857E2BE4EF47E0A229A7FC7685825C"/>
            </w:placeholder>
            <w:showingPlcHdr/>
          </w:sdtPr>
          <w:sdtEndPr/>
          <w:sdtContent>
            <w:tc>
              <w:tcPr>
                <w:tcW w:w="5387" w:type="dxa"/>
                <w:shd w:val="clear" w:color="auto" w:fill="E2EFD9" w:themeFill="accent6" w:themeFillTint="33"/>
                <w:vAlign w:val="center"/>
              </w:tcPr>
              <w:p w14:paraId="79CC97D7" w14:textId="77777777" w:rsidR="00D9163C" w:rsidRDefault="00D9163C" w:rsidP="00D9163C">
                <w:pPr>
                  <w:spacing w:before="60" w:after="60"/>
                </w:pPr>
                <w:r w:rsidRPr="001B26C1">
                  <w:rPr>
                    <w:rStyle w:val="PlaceholderText"/>
                  </w:rPr>
                  <w:t>Click here to enter text.</w:t>
                </w:r>
              </w:p>
            </w:tc>
          </w:sdtContent>
        </w:sdt>
      </w:tr>
      <w:tr w:rsidR="00D9163C" w:rsidRPr="00F95443" w14:paraId="073828F3" w14:textId="77777777" w:rsidTr="00037289">
        <w:trPr>
          <w:trHeight w:val="397"/>
        </w:trPr>
        <w:tc>
          <w:tcPr>
            <w:tcW w:w="4962" w:type="dxa"/>
            <w:shd w:val="pct15" w:color="auto" w:fill="auto"/>
          </w:tcPr>
          <w:p w14:paraId="05C89CE6" w14:textId="77777777" w:rsidR="00D9163C" w:rsidRPr="004C7A62" w:rsidRDefault="00D9163C" w:rsidP="00D9163C">
            <w:pPr>
              <w:spacing w:before="60" w:after="60"/>
              <w:rPr>
                <w:b/>
                <w:bCs/>
              </w:rPr>
            </w:pPr>
            <w:r>
              <w:rPr>
                <w:b/>
                <w:bCs/>
              </w:rPr>
              <w:t>Number of waking night staff</w:t>
            </w:r>
          </w:p>
        </w:tc>
        <w:sdt>
          <w:sdtPr>
            <w:id w:val="-15309261"/>
            <w:placeholder>
              <w:docPart w:val="B3A7BA0DB6024D3FB74BB5C177D52802"/>
            </w:placeholder>
            <w:showingPlcHdr/>
          </w:sdtPr>
          <w:sdtEndPr/>
          <w:sdtContent>
            <w:tc>
              <w:tcPr>
                <w:tcW w:w="5387" w:type="dxa"/>
                <w:shd w:val="clear" w:color="auto" w:fill="E2EFD9" w:themeFill="accent6" w:themeFillTint="33"/>
                <w:vAlign w:val="center"/>
              </w:tcPr>
              <w:p w14:paraId="7C37E424" w14:textId="77777777" w:rsidR="00D9163C" w:rsidRDefault="00D9163C" w:rsidP="00D9163C">
                <w:pPr>
                  <w:spacing w:before="60" w:after="60"/>
                </w:pPr>
                <w:r w:rsidRPr="001B26C1">
                  <w:rPr>
                    <w:rStyle w:val="PlaceholderText"/>
                  </w:rPr>
                  <w:t>Click here to enter text.</w:t>
                </w:r>
              </w:p>
            </w:tc>
          </w:sdtContent>
        </w:sdt>
      </w:tr>
      <w:tr w:rsidR="00D9163C" w:rsidRPr="00F95443" w14:paraId="1CA8B7B2" w14:textId="77777777" w:rsidTr="00037289">
        <w:trPr>
          <w:trHeight w:val="397"/>
        </w:trPr>
        <w:tc>
          <w:tcPr>
            <w:tcW w:w="4962" w:type="dxa"/>
            <w:shd w:val="pct15" w:color="auto" w:fill="auto"/>
          </w:tcPr>
          <w:p w14:paraId="1087AD19" w14:textId="77777777" w:rsidR="00D9163C" w:rsidRPr="004C7A62" w:rsidRDefault="00D9163C" w:rsidP="00D9163C">
            <w:pPr>
              <w:spacing w:before="60" w:after="60"/>
              <w:rPr>
                <w:b/>
                <w:bCs/>
              </w:rPr>
            </w:pPr>
            <w:r>
              <w:rPr>
                <w:b/>
                <w:bCs/>
              </w:rPr>
              <w:t>Number of sleeping night staff</w:t>
            </w:r>
          </w:p>
        </w:tc>
        <w:sdt>
          <w:sdtPr>
            <w:id w:val="502556489"/>
            <w:placeholder>
              <w:docPart w:val="681A33B30D424B1E84290F1D1F316809"/>
            </w:placeholder>
            <w:showingPlcHdr/>
          </w:sdtPr>
          <w:sdtEndPr/>
          <w:sdtContent>
            <w:tc>
              <w:tcPr>
                <w:tcW w:w="5387" w:type="dxa"/>
                <w:shd w:val="clear" w:color="auto" w:fill="E2EFD9" w:themeFill="accent6" w:themeFillTint="33"/>
                <w:vAlign w:val="center"/>
              </w:tcPr>
              <w:p w14:paraId="4008621D" w14:textId="77777777" w:rsidR="00D9163C" w:rsidRDefault="00D9163C" w:rsidP="00D9163C">
                <w:pPr>
                  <w:spacing w:before="60" w:after="60"/>
                </w:pPr>
                <w:r w:rsidRPr="001B26C1">
                  <w:rPr>
                    <w:rStyle w:val="PlaceholderText"/>
                  </w:rPr>
                  <w:t>Click here to enter text.</w:t>
                </w:r>
              </w:p>
            </w:tc>
          </w:sdtContent>
        </w:sdt>
      </w:tr>
      <w:tr w:rsidR="00D9163C" w:rsidRPr="00F95443" w14:paraId="16B787B4" w14:textId="77777777" w:rsidTr="00037289">
        <w:trPr>
          <w:trHeight w:val="397"/>
        </w:trPr>
        <w:tc>
          <w:tcPr>
            <w:tcW w:w="4962" w:type="dxa"/>
            <w:shd w:val="pct15" w:color="auto" w:fill="auto"/>
          </w:tcPr>
          <w:p w14:paraId="0F9BF43E" w14:textId="77777777" w:rsidR="00D9163C" w:rsidRDefault="00D9163C" w:rsidP="00D9163C">
            <w:pPr>
              <w:spacing w:before="60" w:after="60"/>
              <w:rPr>
                <w:b/>
                <w:bCs/>
              </w:rPr>
            </w:pPr>
            <w:r>
              <w:rPr>
                <w:b/>
                <w:bCs/>
              </w:rPr>
              <w:t>I</w:t>
            </w:r>
            <w:r w:rsidRPr="004C7A62">
              <w:rPr>
                <w:b/>
                <w:bCs/>
              </w:rPr>
              <w:t>ndicate whether the care home is registered with CQC for</w:t>
            </w:r>
            <w:r>
              <w:rPr>
                <w:b/>
                <w:bCs/>
              </w:rPr>
              <w:t xml:space="preserve"> personal care or nursing care</w:t>
            </w:r>
          </w:p>
          <w:p w14:paraId="6CF5BA6C" w14:textId="77777777" w:rsidR="00D9163C" w:rsidRPr="004C7A62" w:rsidRDefault="00D9163C" w:rsidP="00D9163C">
            <w:pPr>
              <w:spacing w:before="60" w:after="60"/>
              <w:rPr>
                <w:b/>
                <w:bCs/>
              </w:rPr>
            </w:pPr>
            <w:r>
              <w:rPr>
                <w:b/>
                <w:bCs/>
              </w:rPr>
              <w:t>T</w:t>
            </w:r>
            <w:r w:rsidRPr="004C7A62">
              <w:rPr>
                <w:b/>
                <w:bCs/>
              </w:rPr>
              <w:t>ick both the boxes if the care home has dual registration</w:t>
            </w:r>
          </w:p>
        </w:tc>
        <w:tc>
          <w:tcPr>
            <w:tcW w:w="5387" w:type="dxa"/>
            <w:shd w:val="clear" w:color="auto" w:fill="E2EFD9" w:themeFill="accent6" w:themeFillTint="33"/>
            <w:vAlign w:val="center"/>
          </w:tcPr>
          <w:p w14:paraId="29FDC183" w14:textId="77777777" w:rsidR="00D9163C" w:rsidRDefault="00D9163C" w:rsidP="00D9163C">
            <w:pPr>
              <w:tabs>
                <w:tab w:val="left" w:pos="300"/>
                <w:tab w:val="left" w:pos="4712"/>
              </w:tabs>
              <w:spacing w:after="240"/>
              <w:rPr>
                <w:rFonts w:cs="Arial"/>
                <w:bCs/>
              </w:rPr>
            </w:pPr>
            <w:r>
              <w:rPr>
                <w:rFonts w:cs="Arial"/>
                <w:bCs/>
              </w:rPr>
              <w:t>Care home is registered for personal care</w:t>
            </w:r>
            <w:r>
              <w:rPr>
                <w:rFonts w:cs="Arial"/>
                <w:bCs/>
              </w:rPr>
              <w:tab/>
            </w:r>
            <w:sdt>
              <w:sdtPr>
                <w:rPr>
                  <w:rFonts w:cs="Arial"/>
                  <w:bCs/>
                </w:rPr>
                <w:id w:val="-874838100"/>
                <w14:checkbox>
                  <w14:checked w14:val="0"/>
                  <w14:checkedState w14:val="2612" w14:font="MS Gothic"/>
                  <w14:uncheckedState w14:val="2610" w14:font="MS Gothic"/>
                </w14:checkbox>
              </w:sdtPr>
              <w:sdtEndPr/>
              <w:sdtContent>
                <w:r>
                  <w:rPr>
                    <w:rFonts w:ascii="MS Gothic" w:eastAsia="MS Gothic" w:hAnsi="MS Gothic" w:cs="Arial" w:hint="eastAsia"/>
                    <w:bCs/>
                  </w:rPr>
                  <w:t>☐</w:t>
                </w:r>
              </w:sdtContent>
            </w:sdt>
          </w:p>
          <w:p w14:paraId="06F5973C" w14:textId="77777777" w:rsidR="00D9163C" w:rsidRDefault="00D9163C" w:rsidP="00D9163C">
            <w:pPr>
              <w:tabs>
                <w:tab w:val="left" w:pos="4712"/>
              </w:tabs>
              <w:spacing w:before="60" w:after="60"/>
            </w:pPr>
            <w:r>
              <w:rPr>
                <w:rFonts w:cs="Arial"/>
                <w:bCs/>
              </w:rPr>
              <w:t xml:space="preserve">Care home is registered for nursing </w:t>
            </w:r>
            <w:proofErr w:type="gramStart"/>
            <w:r>
              <w:rPr>
                <w:rFonts w:cs="Arial"/>
                <w:bCs/>
              </w:rPr>
              <w:t xml:space="preserve">care  </w:t>
            </w:r>
            <w:r>
              <w:rPr>
                <w:rFonts w:cs="Arial"/>
                <w:bCs/>
              </w:rPr>
              <w:tab/>
            </w:r>
            <w:proofErr w:type="gramEnd"/>
            <w:sdt>
              <w:sdtPr>
                <w:rPr>
                  <w:rFonts w:cs="Arial"/>
                  <w:bCs/>
                </w:rPr>
                <w:id w:val="1594512607"/>
                <w14:checkbox>
                  <w14:checked w14:val="0"/>
                  <w14:checkedState w14:val="2612" w14:font="MS Gothic"/>
                  <w14:uncheckedState w14:val="2610" w14:font="MS Gothic"/>
                </w14:checkbox>
              </w:sdtPr>
              <w:sdtEndPr/>
              <w:sdtContent>
                <w:r>
                  <w:rPr>
                    <w:rFonts w:ascii="MS Gothic" w:eastAsia="MS Gothic" w:hAnsi="MS Gothic" w:cs="Arial" w:hint="eastAsia"/>
                    <w:bCs/>
                  </w:rPr>
                  <w:t>☐</w:t>
                </w:r>
              </w:sdtContent>
            </w:sdt>
            <w:r>
              <w:rPr>
                <w:rFonts w:cs="Arial"/>
                <w:bCs/>
              </w:rPr>
              <w:t xml:space="preserve">     </w:t>
            </w:r>
          </w:p>
        </w:tc>
      </w:tr>
    </w:tbl>
    <w:p w14:paraId="19DDD2FE" w14:textId="77777777" w:rsidR="00A25B34" w:rsidRDefault="00A25B34" w:rsidP="00A25B34"/>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9"/>
      </w:tblGrid>
      <w:tr w:rsidR="008017BB" w14:paraId="71C59842" w14:textId="77777777" w:rsidTr="00F00A22">
        <w:trPr>
          <w:trHeight w:val="371"/>
        </w:trPr>
        <w:tc>
          <w:tcPr>
            <w:tcW w:w="10349" w:type="dxa"/>
            <w:shd w:val="pct12" w:color="auto" w:fill="auto"/>
            <w:vAlign w:val="center"/>
          </w:tcPr>
          <w:p w14:paraId="2AD838DE" w14:textId="770FC5FD" w:rsidR="008017BB" w:rsidRDefault="008017BB" w:rsidP="00F00A22">
            <w:pPr>
              <w:spacing w:before="60" w:after="180"/>
              <w:rPr>
                <w:bCs/>
              </w:rPr>
            </w:pPr>
            <w:r w:rsidRPr="004C7A62">
              <w:rPr>
                <w:b/>
                <w:bCs/>
              </w:rPr>
              <w:t xml:space="preserve">Please describe how </w:t>
            </w:r>
            <w:r>
              <w:rPr>
                <w:b/>
                <w:bCs/>
              </w:rPr>
              <w:t xml:space="preserve">the placement will </w:t>
            </w:r>
            <w:r w:rsidRPr="004C7A62">
              <w:rPr>
                <w:b/>
                <w:bCs/>
              </w:rPr>
              <w:t>meet the needs and outcomes of the service user</w:t>
            </w:r>
            <w:r>
              <w:rPr>
                <w:b/>
                <w:bCs/>
              </w:rPr>
              <w:t xml:space="preserve"> in no more than </w:t>
            </w:r>
            <w:r w:rsidRPr="00C019A8">
              <w:rPr>
                <w:b/>
                <w:bCs/>
                <w:u w:val="single"/>
              </w:rPr>
              <w:t>750 words</w:t>
            </w:r>
            <w:r w:rsidRPr="00F52DE2">
              <w:rPr>
                <w:bCs/>
              </w:rPr>
              <w:t xml:space="preserve"> -</w:t>
            </w:r>
            <w:r>
              <w:rPr>
                <w:bCs/>
              </w:rPr>
              <w:t xml:space="preserve"> excess wording will not be considered.</w:t>
            </w:r>
          </w:p>
          <w:p w14:paraId="440A6481" w14:textId="77777777" w:rsidR="008017BB" w:rsidRPr="00F37090" w:rsidRDefault="008017BB" w:rsidP="00F00A22">
            <w:pPr>
              <w:spacing w:before="60" w:after="180"/>
              <w:rPr>
                <w:b/>
                <w:bCs/>
              </w:rPr>
            </w:pPr>
            <w:r>
              <w:rPr>
                <w:bCs/>
              </w:rPr>
              <w:t xml:space="preserve">You should specifically </w:t>
            </w:r>
            <w:r w:rsidRPr="004C7059">
              <w:rPr>
                <w:bCs/>
              </w:rPr>
              <w:t>identify any tasks</w:t>
            </w:r>
            <w:r>
              <w:rPr>
                <w:bCs/>
              </w:rPr>
              <w:t xml:space="preserve">, needs and outcomes </w:t>
            </w:r>
            <w:r w:rsidRPr="004C7059">
              <w:rPr>
                <w:bCs/>
              </w:rPr>
              <w:t xml:space="preserve">which would </w:t>
            </w:r>
            <w:r w:rsidRPr="004C7059">
              <w:rPr>
                <w:b/>
                <w:bCs/>
              </w:rPr>
              <w:t>not</w:t>
            </w:r>
            <w:r w:rsidRPr="004C7059">
              <w:rPr>
                <w:bCs/>
              </w:rPr>
              <w:t xml:space="preserve"> be covered by core staffing and what, if any 1:1 or more intensive support is required.  </w:t>
            </w:r>
            <w:r>
              <w:rPr>
                <w:bCs/>
              </w:rPr>
              <w:t>The minutes/hours per day/week of 1:1 or more intensive support must be detailed in terms of what needs/outcomes this time will be used for.</w:t>
            </w:r>
          </w:p>
          <w:p w14:paraId="5DBE8A1E" w14:textId="77777777" w:rsidR="008017BB" w:rsidRPr="00C31293" w:rsidRDefault="008017BB" w:rsidP="00F00A22">
            <w:pPr>
              <w:spacing w:before="60" w:after="60"/>
              <w:rPr>
                <w:bCs/>
              </w:rPr>
            </w:pPr>
            <w:r w:rsidRPr="00F37090">
              <w:rPr>
                <w:bCs/>
              </w:rPr>
              <w:t>You should also include</w:t>
            </w:r>
            <w:r w:rsidRPr="00F37090">
              <w:t xml:space="preserve"> support from other professionals within the service e.g. psychiatry, psychology, SALT that would be provided within the placement</w:t>
            </w:r>
            <w:r>
              <w:rPr>
                <w:bCs/>
              </w:rPr>
              <w:t>.</w:t>
            </w:r>
          </w:p>
        </w:tc>
      </w:tr>
      <w:tr w:rsidR="008017BB" w14:paraId="71E16D30" w14:textId="77777777" w:rsidTr="00F00A22">
        <w:sdt>
          <w:sdtPr>
            <w:id w:val="-1005521738"/>
            <w:placeholder>
              <w:docPart w:val="C14BE96C89F44D0499B6C9C5B951F63D"/>
            </w:placeholder>
            <w:showingPlcHdr/>
          </w:sdtPr>
          <w:sdtContent>
            <w:tc>
              <w:tcPr>
                <w:tcW w:w="10349" w:type="dxa"/>
                <w:shd w:val="clear" w:color="auto" w:fill="E2EFD9" w:themeFill="accent6" w:themeFillTint="33"/>
              </w:tcPr>
              <w:p w14:paraId="446F0361" w14:textId="77777777" w:rsidR="008017BB" w:rsidRDefault="008017BB" w:rsidP="00F00A22">
                <w:pPr>
                  <w:spacing w:before="60" w:after="60"/>
                </w:pPr>
                <w:r w:rsidRPr="001B26C1">
                  <w:rPr>
                    <w:rStyle w:val="PlaceholderText"/>
                  </w:rPr>
                  <w:t>Click here to enter text.</w:t>
                </w:r>
              </w:p>
            </w:tc>
          </w:sdtContent>
        </w:sdt>
      </w:tr>
    </w:tbl>
    <w:p w14:paraId="6DF42280" w14:textId="38C9FCCB" w:rsidR="00497242" w:rsidRDefault="00497242" w:rsidP="00A25B34"/>
    <w:p w14:paraId="37F3C7C5" w14:textId="1E43AA1C" w:rsidR="004F6768" w:rsidRDefault="004F6768" w:rsidP="00A25B34"/>
    <w:p w14:paraId="24E1A9F9" w14:textId="4E74786A" w:rsidR="004F6768" w:rsidRDefault="004F6768" w:rsidP="00A25B34"/>
    <w:p w14:paraId="653C6521" w14:textId="59008F09" w:rsidR="004F6768" w:rsidRDefault="004F6768" w:rsidP="00A25B34"/>
    <w:p w14:paraId="057C2344" w14:textId="68E16D03" w:rsidR="004F6768" w:rsidRDefault="004F6768" w:rsidP="00A25B34"/>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9"/>
      </w:tblGrid>
      <w:tr w:rsidR="004F6768" w14:paraId="56140D15" w14:textId="77777777" w:rsidTr="00F00A22">
        <w:trPr>
          <w:trHeight w:val="371"/>
        </w:trPr>
        <w:tc>
          <w:tcPr>
            <w:tcW w:w="10349" w:type="dxa"/>
            <w:shd w:val="pct12" w:color="auto" w:fill="auto"/>
            <w:vAlign w:val="center"/>
          </w:tcPr>
          <w:p w14:paraId="56CE7174" w14:textId="3D6D8B1D" w:rsidR="004F6768" w:rsidRDefault="004F6768" w:rsidP="00F00A22">
            <w:pPr>
              <w:spacing w:before="60" w:after="60"/>
              <w:rPr>
                <w:b/>
              </w:rPr>
            </w:pPr>
            <w:r>
              <w:rPr>
                <w:b/>
              </w:rPr>
              <w:t>Do staff receive any specialised training relevant to the individual needs and risks identified within the specification?</w:t>
            </w:r>
          </w:p>
          <w:p w14:paraId="48E3612E" w14:textId="0EA03B80" w:rsidR="004F6768" w:rsidRPr="008017BB" w:rsidRDefault="004F6768" w:rsidP="00F00A22">
            <w:pPr>
              <w:spacing w:before="60" w:after="60"/>
              <w:rPr>
                <w:bCs/>
              </w:rPr>
            </w:pPr>
            <w:r>
              <w:rPr>
                <w:bCs/>
              </w:rPr>
              <w:br/>
            </w:r>
            <w:r w:rsidRPr="008017BB">
              <w:rPr>
                <w:bCs/>
              </w:rPr>
              <w:t>Pleas</w:t>
            </w:r>
            <w:r>
              <w:rPr>
                <w:bCs/>
              </w:rPr>
              <w:t>e</w:t>
            </w:r>
            <w:r w:rsidRPr="008017BB">
              <w:rPr>
                <w:bCs/>
              </w:rPr>
              <w:t xml:space="preserve"> </w:t>
            </w:r>
            <w:r>
              <w:rPr>
                <w:bCs/>
              </w:rPr>
              <w:t xml:space="preserve">list specific training courses/programmes, detailing if the training is provided to all </w:t>
            </w:r>
            <w:r w:rsidR="00D144A0">
              <w:rPr>
                <w:bCs/>
              </w:rPr>
              <w:t>support staff</w:t>
            </w:r>
            <w:r>
              <w:rPr>
                <w:bCs/>
              </w:rPr>
              <w:t xml:space="preserve"> in the service</w:t>
            </w:r>
          </w:p>
        </w:tc>
      </w:tr>
      <w:tr w:rsidR="004F6768" w14:paraId="67CBF1FE" w14:textId="77777777" w:rsidTr="00F00A22">
        <w:sdt>
          <w:sdtPr>
            <w:id w:val="-531039591"/>
            <w:placeholder>
              <w:docPart w:val="1CB876F1F11F4E1FB15CDE51B5F1C28D"/>
            </w:placeholder>
            <w:showingPlcHdr/>
          </w:sdtPr>
          <w:sdtContent>
            <w:tc>
              <w:tcPr>
                <w:tcW w:w="10349" w:type="dxa"/>
                <w:shd w:val="clear" w:color="auto" w:fill="E2EFD9" w:themeFill="accent6" w:themeFillTint="33"/>
              </w:tcPr>
              <w:p w14:paraId="5A46C3A2" w14:textId="77777777" w:rsidR="004F6768" w:rsidRDefault="004F6768" w:rsidP="00F00A22">
                <w:pPr>
                  <w:spacing w:before="60" w:after="60"/>
                </w:pPr>
                <w:r w:rsidRPr="001B26C1">
                  <w:rPr>
                    <w:rStyle w:val="PlaceholderText"/>
                  </w:rPr>
                  <w:t>Click here to enter text.</w:t>
                </w:r>
              </w:p>
            </w:tc>
          </w:sdtContent>
        </w:sdt>
      </w:tr>
    </w:tbl>
    <w:p w14:paraId="1846411C" w14:textId="5A3C9202" w:rsidR="008017BB" w:rsidRDefault="008017BB" w:rsidP="00A25B34"/>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9"/>
      </w:tblGrid>
      <w:tr w:rsidR="00A25B34" w14:paraId="0B518EE0" w14:textId="77777777" w:rsidTr="008139A7">
        <w:trPr>
          <w:trHeight w:val="371"/>
        </w:trPr>
        <w:tc>
          <w:tcPr>
            <w:tcW w:w="10349" w:type="dxa"/>
            <w:shd w:val="pct12" w:color="auto" w:fill="auto"/>
            <w:vAlign w:val="center"/>
          </w:tcPr>
          <w:p w14:paraId="0596F80B" w14:textId="77777777" w:rsidR="00792C8A" w:rsidRDefault="004A30CA" w:rsidP="00C31293">
            <w:pPr>
              <w:spacing w:before="60" w:after="180"/>
              <w:rPr>
                <w:b/>
                <w:bCs/>
              </w:rPr>
            </w:pPr>
            <w:r>
              <w:rPr>
                <w:b/>
                <w:bCs/>
              </w:rPr>
              <w:t>Please</w:t>
            </w:r>
            <w:r w:rsidR="00F5438C">
              <w:rPr>
                <w:b/>
                <w:bCs/>
              </w:rPr>
              <w:t xml:space="preserve"> provide below</w:t>
            </w:r>
            <w:r w:rsidR="00A25B34" w:rsidRPr="00F52DE2">
              <w:rPr>
                <w:b/>
                <w:bCs/>
              </w:rPr>
              <w:t xml:space="preserve"> any other information </w:t>
            </w:r>
            <w:r w:rsidR="00792C8A">
              <w:rPr>
                <w:b/>
                <w:bCs/>
              </w:rPr>
              <w:t xml:space="preserve">regarding the home </w:t>
            </w:r>
            <w:r w:rsidR="00A25B34" w:rsidRPr="00F52DE2">
              <w:rPr>
                <w:b/>
                <w:bCs/>
              </w:rPr>
              <w:t>e.g. facilities</w:t>
            </w:r>
            <w:r>
              <w:rPr>
                <w:b/>
                <w:bCs/>
              </w:rPr>
              <w:t xml:space="preserve"> and</w:t>
            </w:r>
            <w:r w:rsidR="00A25B34" w:rsidRPr="00F52DE2">
              <w:rPr>
                <w:b/>
                <w:bCs/>
              </w:rPr>
              <w:t xml:space="preserve"> activities that your service can </w:t>
            </w:r>
            <w:r>
              <w:rPr>
                <w:b/>
                <w:bCs/>
              </w:rPr>
              <w:t xml:space="preserve">offer. </w:t>
            </w:r>
          </w:p>
          <w:p w14:paraId="0BB66317" w14:textId="77777777" w:rsidR="004A30CA" w:rsidRPr="00C31293" w:rsidRDefault="004A30CA" w:rsidP="00C31293">
            <w:pPr>
              <w:spacing w:before="60" w:after="180"/>
              <w:rPr>
                <w:bCs/>
              </w:rPr>
            </w:pPr>
            <w:r w:rsidRPr="00C31293">
              <w:rPr>
                <w:bCs/>
              </w:rPr>
              <w:t>If these are not included in the bid price, this must be clearly stated.</w:t>
            </w:r>
          </w:p>
          <w:p w14:paraId="6F041975" w14:textId="77777777" w:rsidR="00A25B34" w:rsidRPr="00B84D19" w:rsidRDefault="00A25B34" w:rsidP="004A30CA">
            <w:pPr>
              <w:spacing w:before="60" w:after="60"/>
              <w:rPr>
                <w:b/>
              </w:rPr>
            </w:pPr>
            <w:r w:rsidRPr="00C31293">
              <w:rPr>
                <w:bCs/>
              </w:rPr>
              <w:t xml:space="preserve">You may </w:t>
            </w:r>
            <w:r w:rsidR="004A30CA" w:rsidRPr="00C31293">
              <w:rPr>
                <w:bCs/>
              </w:rPr>
              <w:t xml:space="preserve">also </w:t>
            </w:r>
            <w:r w:rsidRPr="00C31293">
              <w:rPr>
                <w:bCs/>
              </w:rPr>
              <w:t>a</w:t>
            </w:r>
            <w:r w:rsidR="004A30CA" w:rsidRPr="00C31293">
              <w:rPr>
                <w:bCs/>
              </w:rPr>
              <w:t xml:space="preserve">ttach a </w:t>
            </w:r>
            <w:r w:rsidRPr="00C31293">
              <w:rPr>
                <w:bCs/>
              </w:rPr>
              <w:t xml:space="preserve">brochure of </w:t>
            </w:r>
            <w:r w:rsidR="004A30CA" w:rsidRPr="00C31293">
              <w:rPr>
                <w:bCs/>
              </w:rPr>
              <w:t>the</w:t>
            </w:r>
            <w:r w:rsidRPr="00C31293">
              <w:rPr>
                <w:bCs/>
              </w:rPr>
              <w:t xml:space="preserve"> care home</w:t>
            </w:r>
            <w:r w:rsidR="004A30CA" w:rsidRPr="00C31293">
              <w:rPr>
                <w:bCs/>
              </w:rPr>
              <w:t>, but this is not a requirement.</w:t>
            </w:r>
          </w:p>
        </w:tc>
      </w:tr>
      <w:tr w:rsidR="00A25B34" w14:paraId="62EFFA81" w14:textId="77777777" w:rsidTr="00D46E64">
        <w:sdt>
          <w:sdtPr>
            <w:id w:val="-1069958923"/>
            <w:placeholder>
              <w:docPart w:val="942A573D1BDC4EBABC6F12B9C8A1673D"/>
            </w:placeholder>
            <w:showingPlcHdr/>
          </w:sdtPr>
          <w:sdtEndPr/>
          <w:sdtContent>
            <w:tc>
              <w:tcPr>
                <w:tcW w:w="10349" w:type="dxa"/>
                <w:shd w:val="clear" w:color="auto" w:fill="E2EFD9" w:themeFill="accent6" w:themeFillTint="33"/>
              </w:tcPr>
              <w:p w14:paraId="52E2D41B" w14:textId="77777777" w:rsidR="00A25B34" w:rsidRDefault="00C31293" w:rsidP="008139A7">
                <w:pPr>
                  <w:spacing w:before="60" w:after="60"/>
                </w:pPr>
                <w:r w:rsidRPr="001B26C1">
                  <w:rPr>
                    <w:rStyle w:val="PlaceholderText"/>
                  </w:rPr>
                  <w:t>Click here to enter text.</w:t>
                </w:r>
              </w:p>
            </w:tc>
          </w:sdtContent>
        </w:sdt>
      </w:tr>
    </w:tbl>
    <w:p w14:paraId="2B6A19E1" w14:textId="6C9B747F" w:rsidR="00A25B34" w:rsidRDefault="00A25B34" w:rsidP="00691FC2">
      <w:pPr>
        <w:rPr>
          <w:b/>
        </w:rPr>
      </w:pPr>
    </w:p>
    <w:p w14:paraId="5851233E" w14:textId="77777777" w:rsidR="00AE0988" w:rsidRDefault="00AE0988" w:rsidP="00AD7A40">
      <w:pPr>
        <w:ind w:hanging="709"/>
        <w:rPr>
          <w:b/>
        </w:rPr>
      </w:pPr>
    </w:p>
    <w:p w14:paraId="1B929C36" w14:textId="4070FA4B" w:rsidR="00AE0988" w:rsidRDefault="00AE0988" w:rsidP="00AD7A40">
      <w:pPr>
        <w:ind w:hanging="709"/>
        <w:rPr>
          <w:b/>
          <w:sz w:val="44"/>
          <w:szCs w:val="44"/>
          <w:u w:val="single"/>
        </w:rPr>
      </w:pPr>
      <w:bookmarkStart w:id="4" w:name="_Hlk58325080"/>
      <w:r w:rsidRPr="00AE0988">
        <w:rPr>
          <w:b/>
          <w:sz w:val="44"/>
          <w:szCs w:val="44"/>
          <w:u w:val="single"/>
        </w:rPr>
        <w:t>PRICE</w:t>
      </w:r>
      <w:bookmarkEnd w:id="4"/>
    </w:p>
    <w:p w14:paraId="493ED322" w14:textId="0A36888F" w:rsidR="001C0BAC" w:rsidRDefault="001C0BAC" w:rsidP="00AD7A40">
      <w:pPr>
        <w:ind w:hanging="709"/>
        <w:rPr>
          <w:b/>
          <w:sz w:val="44"/>
          <w:szCs w:val="44"/>
          <w:u w:val="single"/>
        </w:rPr>
      </w:pPr>
    </w:p>
    <w:p w14:paraId="12D6D7C1" w14:textId="77777777" w:rsidR="001C0BAC" w:rsidRPr="001C0BAC" w:rsidRDefault="001C0BAC" w:rsidP="00AD7A40">
      <w:pPr>
        <w:ind w:hanging="709"/>
        <w:rPr>
          <w:b/>
          <w:sz w:val="32"/>
          <w:szCs w:val="32"/>
        </w:rPr>
      </w:pPr>
      <w:r w:rsidRPr="001C0BAC">
        <w:rPr>
          <w:b/>
          <w:sz w:val="32"/>
          <w:szCs w:val="32"/>
        </w:rPr>
        <w:t xml:space="preserve">Please refer to section B of the specification which </w:t>
      </w:r>
      <w:r w:rsidRPr="0021265B">
        <w:rPr>
          <w:b/>
          <w:sz w:val="32"/>
          <w:szCs w:val="32"/>
          <w:u w:val="single"/>
        </w:rPr>
        <w:t>must</w:t>
      </w:r>
      <w:r w:rsidRPr="001C0BAC">
        <w:rPr>
          <w:b/>
          <w:sz w:val="32"/>
          <w:szCs w:val="32"/>
        </w:rPr>
        <w:t xml:space="preserve"> be </w:t>
      </w:r>
    </w:p>
    <w:p w14:paraId="69219B2E" w14:textId="52F4CE84" w:rsidR="001C0BAC" w:rsidRDefault="001C0BAC" w:rsidP="00AD7A40">
      <w:pPr>
        <w:ind w:hanging="709"/>
        <w:rPr>
          <w:b/>
          <w:sz w:val="32"/>
          <w:szCs w:val="32"/>
        </w:rPr>
      </w:pPr>
      <w:r w:rsidRPr="001C0BAC">
        <w:rPr>
          <w:b/>
          <w:sz w:val="32"/>
          <w:szCs w:val="32"/>
        </w:rPr>
        <w:t>uploaded separately</w:t>
      </w:r>
      <w:r w:rsidR="0073789F">
        <w:rPr>
          <w:b/>
          <w:sz w:val="32"/>
          <w:szCs w:val="32"/>
        </w:rPr>
        <w:t>.</w:t>
      </w:r>
      <w:r w:rsidR="00D144A0">
        <w:rPr>
          <w:b/>
          <w:sz w:val="32"/>
          <w:szCs w:val="32"/>
        </w:rPr>
        <w:br/>
      </w:r>
    </w:p>
    <w:p w14:paraId="32B79231" w14:textId="14E29181" w:rsidR="00D144A0" w:rsidRPr="00CC5278" w:rsidRDefault="00D144A0" w:rsidP="00D144A0">
      <w:pPr>
        <w:ind w:left="-851"/>
        <w:jc w:val="center"/>
        <w:rPr>
          <w:b/>
          <w:i/>
        </w:rPr>
      </w:pPr>
      <w:r w:rsidRPr="009C3163">
        <w:rPr>
          <w:b/>
          <w:i/>
        </w:rPr>
        <w:t>(</w:t>
      </w:r>
      <w:r>
        <w:rPr>
          <w:b/>
          <w:i/>
        </w:rPr>
        <w:t>Note – section B pricing information will not be shared with the social worker during the assessment and selection phase</w:t>
      </w:r>
      <w:r w:rsidRPr="009C3163">
        <w:rPr>
          <w:b/>
          <w:i/>
        </w:rPr>
        <w:t>)</w:t>
      </w:r>
    </w:p>
    <w:p w14:paraId="58E8A742" w14:textId="70658104" w:rsidR="00016BA1" w:rsidRDefault="00016BA1" w:rsidP="00AD7A40">
      <w:pPr>
        <w:ind w:hanging="709"/>
        <w:rPr>
          <w:b/>
          <w:sz w:val="32"/>
          <w:szCs w:val="32"/>
        </w:rPr>
      </w:pPr>
    </w:p>
    <w:p w14:paraId="5F9CC0BB" w14:textId="77777777" w:rsidR="00016BA1" w:rsidRDefault="00016BA1" w:rsidP="00016BA1">
      <w:pPr>
        <w:ind w:left="-709" w:right="-993"/>
        <w:rPr>
          <w:b/>
        </w:rPr>
      </w:pPr>
    </w:p>
    <w:p w14:paraId="1B9AA10D" w14:textId="77777777" w:rsidR="00016BA1" w:rsidRDefault="00016BA1" w:rsidP="00016BA1">
      <w:pPr>
        <w:pBdr>
          <w:top w:val="single" w:sz="4" w:space="1" w:color="auto"/>
          <w:left w:val="single" w:sz="4" w:space="4" w:color="auto"/>
          <w:bottom w:val="single" w:sz="4" w:space="1" w:color="auto"/>
          <w:right w:val="single" w:sz="4" w:space="4" w:color="auto"/>
        </w:pBdr>
        <w:ind w:left="-709" w:right="-993"/>
        <w:rPr>
          <w:b/>
        </w:rPr>
      </w:pPr>
      <w:bookmarkStart w:id="5" w:name="_Hlk60135387"/>
    </w:p>
    <w:p w14:paraId="162129DF"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r w:rsidRPr="00224E50">
        <w:rPr>
          <w:b/>
        </w:rPr>
        <w:t xml:space="preserve">Signed: </w:t>
      </w:r>
    </w:p>
    <w:p w14:paraId="115001B1"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p>
    <w:p w14:paraId="455DA730"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r w:rsidRPr="00224E50">
        <w:rPr>
          <w:b/>
        </w:rPr>
        <w:t xml:space="preserve">Name: </w:t>
      </w:r>
    </w:p>
    <w:p w14:paraId="34E3A5A5"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p>
    <w:p w14:paraId="1C56702D"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r w:rsidRPr="00224E50">
        <w:rPr>
          <w:b/>
        </w:rPr>
        <w:t xml:space="preserve">Designation: </w:t>
      </w:r>
    </w:p>
    <w:p w14:paraId="3B1A41E5"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p>
    <w:p w14:paraId="795EB5F8"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r w:rsidRPr="00224E50">
        <w:rPr>
          <w:b/>
        </w:rPr>
        <w:t xml:space="preserve">Provider/Company Name: </w:t>
      </w:r>
    </w:p>
    <w:p w14:paraId="4177EBBF" w14:textId="77777777" w:rsidR="00016BA1" w:rsidRPr="00224E50" w:rsidRDefault="00016BA1" w:rsidP="00016BA1">
      <w:pPr>
        <w:pBdr>
          <w:top w:val="single" w:sz="4" w:space="1" w:color="auto"/>
          <w:left w:val="single" w:sz="4" w:space="4" w:color="auto"/>
          <w:bottom w:val="single" w:sz="4" w:space="1" w:color="auto"/>
          <w:right w:val="single" w:sz="4" w:space="4" w:color="auto"/>
        </w:pBdr>
        <w:ind w:left="-709" w:right="-993"/>
        <w:rPr>
          <w:b/>
        </w:rPr>
      </w:pPr>
    </w:p>
    <w:p w14:paraId="309BD395" w14:textId="2D78582A" w:rsidR="00016BA1" w:rsidRDefault="00016BA1" w:rsidP="00016BA1">
      <w:pPr>
        <w:pBdr>
          <w:top w:val="single" w:sz="4" w:space="1" w:color="auto"/>
          <w:left w:val="single" w:sz="4" w:space="4" w:color="auto"/>
          <w:bottom w:val="single" w:sz="4" w:space="1" w:color="auto"/>
          <w:right w:val="single" w:sz="4" w:space="4" w:color="auto"/>
        </w:pBdr>
        <w:ind w:left="-709" w:right="-993"/>
        <w:rPr>
          <w:b/>
        </w:rPr>
      </w:pPr>
      <w:r w:rsidRPr="00224E50">
        <w:rPr>
          <w:b/>
        </w:rPr>
        <w:t>Date:</w:t>
      </w:r>
      <w:r>
        <w:rPr>
          <w:b/>
        </w:rPr>
        <w:br/>
      </w:r>
    </w:p>
    <w:bookmarkEnd w:id="5"/>
    <w:p w14:paraId="011361D4" w14:textId="2FCD1019" w:rsidR="00016BA1" w:rsidRDefault="00016BA1" w:rsidP="001824C2">
      <w:pPr>
        <w:ind w:hanging="709"/>
        <w:jc w:val="center"/>
        <w:rPr>
          <w:b/>
          <w:sz w:val="32"/>
          <w:szCs w:val="32"/>
        </w:rPr>
      </w:pPr>
    </w:p>
    <w:p w14:paraId="57ACF5D8" w14:textId="48AC5966" w:rsidR="004F6768" w:rsidRDefault="004F6768" w:rsidP="001824C2">
      <w:pPr>
        <w:ind w:hanging="709"/>
        <w:jc w:val="center"/>
        <w:rPr>
          <w:b/>
        </w:rPr>
      </w:pPr>
      <w:r w:rsidRPr="004F6768">
        <w:rPr>
          <w:b/>
        </w:rPr>
        <w:t>Th</w:t>
      </w:r>
      <w:r w:rsidR="001824C2">
        <w:rPr>
          <w:b/>
        </w:rPr>
        <w:t>is</w:t>
      </w:r>
      <w:r w:rsidRPr="004F6768">
        <w:rPr>
          <w:b/>
        </w:rPr>
        <w:t xml:space="preserve"> document may be used as a reference </w:t>
      </w:r>
      <w:r w:rsidR="001824C2">
        <w:rPr>
          <w:b/>
        </w:rPr>
        <w:t>during</w:t>
      </w:r>
      <w:r w:rsidRPr="004F6768">
        <w:rPr>
          <w:b/>
        </w:rPr>
        <w:t xml:space="preserve"> reviews and quality audits.</w:t>
      </w:r>
    </w:p>
    <w:p w14:paraId="7D05728A" w14:textId="496D20A2" w:rsidR="001824C2" w:rsidRDefault="001824C2" w:rsidP="004F6768">
      <w:pPr>
        <w:ind w:hanging="709"/>
        <w:rPr>
          <w:b/>
        </w:rPr>
      </w:pPr>
    </w:p>
    <w:p w14:paraId="7A89B8F8" w14:textId="108A054C" w:rsidR="001824C2" w:rsidRDefault="001824C2" w:rsidP="004F6768">
      <w:pPr>
        <w:ind w:hanging="709"/>
        <w:rPr>
          <w:b/>
        </w:rPr>
      </w:pPr>
    </w:p>
    <w:p w14:paraId="61819916" w14:textId="1BB49E54" w:rsidR="001824C2" w:rsidRDefault="001824C2" w:rsidP="004F6768">
      <w:pPr>
        <w:ind w:hanging="709"/>
        <w:rPr>
          <w:b/>
        </w:rPr>
      </w:pPr>
    </w:p>
    <w:sectPr w:rsidR="001824C2" w:rsidSect="00B16EBA">
      <w:footerReference w:type="default" r:id="rId12"/>
      <w:type w:val="continuous"/>
      <w:pgSz w:w="11907" w:h="16840" w:code="9"/>
      <w:pgMar w:top="284" w:right="1701" w:bottom="709" w:left="1701" w:header="426" w:footer="135"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233376" w14:textId="77777777" w:rsidR="00ED700E" w:rsidRDefault="00ED700E">
      <w:r>
        <w:separator/>
      </w:r>
    </w:p>
  </w:endnote>
  <w:endnote w:type="continuationSeparator" w:id="0">
    <w:p w14:paraId="5142B02D" w14:textId="77777777" w:rsidR="00ED700E" w:rsidRDefault="00ED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7693535"/>
      <w:docPartObj>
        <w:docPartGallery w:val="Page Numbers (Bottom of Page)"/>
        <w:docPartUnique/>
      </w:docPartObj>
    </w:sdtPr>
    <w:sdtEndPr>
      <w:rPr>
        <w:noProof/>
      </w:rPr>
    </w:sdtEndPr>
    <w:sdtContent>
      <w:p w14:paraId="70DF837A" w14:textId="77777777" w:rsidR="00691FC2" w:rsidRDefault="00691FC2">
        <w:pPr>
          <w:pStyle w:val="Footer"/>
          <w:jc w:val="center"/>
        </w:pPr>
        <w:r>
          <w:fldChar w:fldCharType="begin"/>
        </w:r>
        <w:r>
          <w:instrText xml:space="preserve"> PAGE   \* MERGEFORMAT </w:instrText>
        </w:r>
        <w:r>
          <w:fldChar w:fldCharType="separate"/>
        </w:r>
        <w:r w:rsidR="000A649D">
          <w:rPr>
            <w:noProof/>
          </w:rPr>
          <w:t>6</w:t>
        </w:r>
        <w:r>
          <w:rPr>
            <w:noProof/>
          </w:rPr>
          <w:fldChar w:fldCharType="end"/>
        </w:r>
      </w:p>
    </w:sdtContent>
  </w:sdt>
  <w:p w14:paraId="49C3E225" w14:textId="77777777" w:rsidR="00691FC2" w:rsidRDefault="00691F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ECD3A" w14:textId="77777777" w:rsidR="00ED700E" w:rsidRDefault="00ED700E">
      <w:r>
        <w:separator/>
      </w:r>
    </w:p>
  </w:footnote>
  <w:footnote w:type="continuationSeparator" w:id="0">
    <w:p w14:paraId="515CEA14" w14:textId="77777777" w:rsidR="00ED700E" w:rsidRDefault="00ED7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172A4"/>
    <w:multiLevelType w:val="hybridMultilevel"/>
    <w:tmpl w:val="6454424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29141040"/>
    <w:multiLevelType w:val="hybridMultilevel"/>
    <w:tmpl w:val="329AA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D0473E"/>
    <w:multiLevelType w:val="hybridMultilevel"/>
    <w:tmpl w:val="B1EC29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EC86757"/>
    <w:multiLevelType w:val="hybridMultilevel"/>
    <w:tmpl w:val="754E9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015A64"/>
    <w:multiLevelType w:val="hybridMultilevel"/>
    <w:tmpl w:val="329AA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68567C"/>
    <w:multiLevelType w:val="hybridMultilevel"/>
    <w:tmpl w:val="2EBC3D8E"/>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632653D"/>
    <w:multiLevelType w:val="hybridMultilevel"/>
    <w:tmpl w:val="26D2C0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6B7008C7"/>
    <w:multiLevelType w:val="hybridMultilevel"/>
    <w:tmpl w:val="329AA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FD54C4"/>
    <w:multiLevelType w:val="hybridMultilevel"/>
    <w:tmpl w:val="126E63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4"/>
  </w:num>
  <w:num w:numId="4">
    <w:abstractNumId w:val="7"/>
  </w:num>
  <w:num w:numId="5">
    <w:abstractNumId w:val="3"/>
  </w:num>
  <w:num w:numId="6">
    <w:abstractNumId w:val="2"/>
  </w:num>
  <w:num w:numId="7">
    <w:abstractNumId w:val="8"/>
  </w:num>
  <w:num w:numId="8">
    <w:abstractNumId w:val="5"/>
  </w:num>
  <w:num w:numId="9">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A4E"/>
    <w:rsid w:val="00003641"/>
    <w:rsid w:val="00016BA1"/>
    <w:rsid w:val="00025FE7"/>
    <w:rsid w:val="00037289"/>
    <w:rsid w:val="00040410"/>
    <w:rsid w:val="0004425A"/>
    <w:rsid w:val="00045D76"/>
    <w:rsid w:val="000A649D"/>
    <w:rsid w:val="000C5DF6"/>
    <w:rsid w:val="000D000C"/>
    <w:rsid w:val="000D631D"/>
    <w:rsid w:val="000D7717"/>
    <w:rsid w:val="000E5FF8"/>
    <w:rsid w:val="001239F8"/>
    <w:rsid w:val="00133D64"/>
    <w:rsid w:val="00140404"/>
    <w:rsid w:val="00150FAD"/>
    <w:rsid w:val="00162D1A"/>
    <w:rsid w:val="001815D4"/>
    <w:rsid w:val="001824C2"/>
    <w:rsid w:val="001A112F"/>
    <w:rsid w:val="001A6CA6"/>
    <w:rsid w:val="001B2EB6"/>
    <w:rsid w:val="001C0BAC"/>
    <w:rsid w:val="001D2E30"/>
    <w:rsid w:val="0021063E"/>
    <w:rsid w:val="0021265B"/>
    <w:rsid w:val="00222A6E"/>
    <w:rsid w:val="00227BFD"/>
    <w:rsid w:val="00255B60"/>
    <w:rsid w:val="00283429"/>
    <w:rsid w:val="002857C4"/>
    <w:rsid w:val="00295CD4"/>
    <w:rsid w:val="002B0D26"/>
    <w:rsid w:val="002B7FC4"/>
    <w:rsid w:val="002D6736"/>
    <w:rsid w:val="002F74F6"/>
    <w:rsid w:val="00303656"/>
    <w:rsid w:val="00317701"/>
    <w:rsid w:val="00322F1A"/>
    <w:rsid w:val="0032402E"/>
    <w:rsid w:val="0033577A"/>
    <w:rsid w:val="00336377"/>
    <w:rsid w:val="00345E7E"/>
    <w:rsid w:val="00361260"/>
    <w:rsid w:val="00361321"/>
    <w:rsid w:val="00365532"/>
    <w:rsid w:val="00370FC8"/>
    <w:rsid w:val="003739CC"/>
    <w:rsid w:val="00374A1C"/>
    <w:rsid w:val="00377F54"/>
    <w:rsid w:val="003845B3"/>
    <w:rsid w:val="00384699"/>
    <w:rsid w:val="00386310"/>
    <w:rsid w:val="00393A30"/>
    <w:rsid w:val="003A1671"/>
    <w:rsid w:val="003B0269"/>
    <w:rsid w:val="003C63DD"/>
    <w:rsid w:val="003F4AFF"/>
    <w:rsid w:val="00410453"/>
    <w:rsid w:val="00420FF3"/>
    <w:rsid w:val="0043018D"/>
    <w:rsid w:val="00432089"/>
    <w:rsid w:val="00432755"/>
    <w:rsid w:val="00432990"/>
    <w:rsid w:val="00444796"/>
    <w:rsid w:val="00453E47"/>
    <w:rsid w:val="00455924"/>
    <w:rsid w:val="00491280"/>
    <w:rsid w:val="004969E8"/>
    <w:rsid w:val="00497242"/>
    <w:rsid w:val="004A30CA"/>
    <w:rsid w:val="004B09D4"/>
    <w:rsid w:val="004B496B"/>
    <w:rsid w:val="004C33B4"/>
    <w:rsid w:val="004C7059"/>
    <w:rsid w:val="004F6768"/>
    <w:rsid w:val="005123C6"/>
    <w:rsid w:val="005148BF"/>
    <w:rsid w:val="005233FC"/>
    <w:rsid w:val="00566496"/>
    <w:rsid w:val="00585A76"/>
    <w:rsid w:val="0059517F"/>
    <w:rsid w:val="005A20B1"/>
    <w:rsid w:val="005C1084"/>
    <w:rsid w:val="005C10FF"/>
    <w:rsid w:val="005E2AEA"/>
    <w:rsid w:val="005F2BDC"/>
    <w:rsid w:val="005F7214"/>
    <w:rsid w:val="0061508B"/>
    <w:rsid w:val="00635076"/>
    <w:rsid w:val="00651779"/>
    <w:rsid w:val="00664908"/>
    <w:rsid w:val="0066646D"/>
    <w:rsid w:val="00676121"/>
    <w:rsid w:val="00684BF2"/>
    <w:rsid w:val="00691FC2"/>
    <w:rsid w:val="006B06AE"/>
    <w:rsid w:val="006C0EF6"/>
    <w:rsid w:val="006C5F78"/>
    <w:rsid w:val="006D018D"/>
    <w:rsid w:val="00701FF8"/>
    <w:rsid w:val="007058CE"/>
    <w:rsid w:val="00713AFA"/>
    <w:rsid w:val="00715EB0"/>
    <w:rsid w:val="0072622F"/>
    <w:rsid w:val="00736DDE"/>
    <w:rsid w:val="0073789F"/>
    <w:rsid w:val="0074453F"/>
    <w:rsid w:val="0075010B"/>
    <w:rsid w:val="00766F59"/>
    <w:rsid w:val="00777909"/>
    <w:rsid w:val="00783477"/>
    <w:rsid w:val="00790407"/>
    <w:rsid w:val="00792C8A"/>
    <w:rsid w:val="00795DDC"/>
    <w:rsid w:val="00797E41"/>
    <w:rsid w:val="007A0F01"/>
    <w:rsid w:val="007A542F"/>
    <w:rsid w:val="007B0BCD"/>
    <w:rsid w:val="007B2B0D"/>
    <w:rsid w:val="007B69AA"/>
    <w:rsid w:val="007C62F1"/>
    <w:rsid w:val="007D0DFD"/>
    <w:rsid w:val="007E4631"/>
    <w:rsid w:val="008017BB"/>
    <w:rsid w:val="008022EF"/>
    <w:rsid w:val="00804B40"/>
    <w:rsid w:val="00814C2C"/>
    <w:rsid w:val="00881E4D"/>
    <w:rsid w:val="008B5FD0"/>
    <w:rsid w:val="008D44CF"/>
    <w:rsid w:val="00902019"/>
    <w:rsid w:val="00931B38"/>
    <w:rsid w:val="00945815"/>
    <w:rsid w:val="00957982"/>
    <w:rsid w:val="00974CEA"/>
    <w:rsid w:val="00977B79"/>
    <w:rsid w:val="00991AEE"/>
    <w:rsid w:val="009B4392"/>
    <w:rsid w:val="009C3163"/>
    <w:rsid w:val="009C7D9B"/>
    <w:rsid w:val="009D40AB"/>
    <w:rsid w:val="00A014A3"/>
    <w:rsid w:val="00A0550F"/>
    <w:rsid w:val="00A25B34"/>
    <w:rsid w:val="00A31BC7"/>
    <w:rsid w:val="00A6143C"/>
    <w:rsid w:val="00A8438F"/>
    <w:rsid w:val="00A9071C"/>
    <w:rsid w:val="00AB31BC"/>
    <w:rsid w:val="00AB45D5"/>
    <w:rsid w:val="00AC565A"/>
    <w:rsid w:val="00AC6769"/>
    <w:rsid w:val="00AD2C63"/>
    <w:rsid w:val="00AD7A40"/>
    <w:rsid w:val="00AE0988"/>
    <w:rsid w:val="00AF7089"/>
    <w:rsid w:val="00B16EBA"/>
    <w:rsid w:val="00B22416"/>
    <w:rsid w:val="00B24F80"/>
    <w:rsid w:val="00B55E38"/>
    <w:rsid w:val="00B56EDA"/>
    <w:rsid w:val="00B70D59"/>
    <w:rsid w:val="00B82000"/>
    <w:rsid w:val="00B84D19"/>
    <w:rsid w:val="00B878DF"/>
    <w:rsid w:val="00B9018F"/>
    <w:rsid w:val="00B94742"/>
    <w:rsid w:val="00BB41E3"/>
    <w:rsid w:val="00BE0ABE"/>
    <w:rsid w:val="00C019A8"/>
    <w:rsid w:val="00C10754"/>
    <w:rsid w:val="00C25399"/>
    <w:rsid w:val="00C31293"/>
    <w:rsid w:val="00C45658"/>
    <w:rsid w:val="00C46050"/>
    <w:rsid w:val="00C478F9"/>
    <w:rsid w:val="00C50CF8"/>
    <w:rsid w:val="00C52E4C"/>
    <w:rsid w:val="00C53C0E"/>
    <w:rsid w:val="00C81282"/>
    <w:rsid w:val="00C86C12"/>
    <w:rsid w:val="00CA1376"/>
    <w:rsid w:val="00CA1981"/>
    <w:rsid w:val="00CA77B7"/>
    <w:rsid w:val="00CB34C7"/>
    <w:rsid w:val="00CB4628"/>
    <w:rsid w:val="00CC5278"/>
    <w:rsid w:val="00CC5FAF"/>
    <w:rsid w:val="00CC676E"/>
    <w:rsid w:val="00CD2825"/>
    <w:rsid w:val="00CD50AD"/>
    <w:rsid w:val="00CF4E0B"/>
    <w:rsid w:val="00D068C7"/>
    <w:rsid w:val="00D104B6"/>
    <w:rsid w:val="00D144A0"/>
    <w:rsid w:val="00D3236E"/>
    <w:rsid w:val="00D36335"/>
    <w:rsid w:val="00D40A3C"/>
    <w:rsid w:val="00D46E64"/>
    <w:rsid w:val="00D4764E"/>
    <w:rsid w:val="00D67C65"/>
    <w:rsid w:val="00D74E9D"/>
    <w:rsid w:val="00D81C9E"/>
    <w:rsid w:val="00D82FA1"/>
    <w:rsid w:val="00D9163C"/>
    <w:rsid w:val="00DB0BA3"/>
    <w:rsid w:val="00DB4749"/>
    <w:rsid w:val="00DD124D"/>
    <w:rsid w:val="00DF00EF"/>
    <w:rsid w:val="00E10492"/>
    <w:rsid w:val="00E22A71"/>
    <w:rsid w:val="00E31556"/>
    <w:rsid w:val="00E3367A"/>
    <w:rsid w:val="00E46F5F"/>
    <w:rsid w:val="00E515B1"/>
    <w:rsid w:val="00E516C2"/>
    <w:rsid w:val="00E5255A"/>
    <w:rsid w:val="00E90D07"/>
    <w:rsid w:val="00E974B1"/>
    <w:rsid w:val="00EA57F7"/>
    <w:rsid w:val="00EC28A4"/>
    <w:rsid w:val="00ED4B78"/>
    <w:rsid w:val="00ED5568"/>
    <w:rsid w:val="00ED700E"/>
    <w:rsid w:val="00F27B6A"/>
    <w:rsid w:val="00F30D93"/>
    <w:rsid w:val="00F35864"/>
    <w:rsid w:val="00F37090"/>
    <w:rsid w:val="00F40BE6"/>
    <w:rsid w:val="00F4396B"/>
    <w:rsid w:val="00F44610"/>
    <w:rsid w:val="00F45CE7"/>
    <w:rsid w:val="00F51982"/>
    <w:rsid w:val="00F51A8A"/>
    <w:rsid w:val="00F52CCF"/>
    <w:rsid w:val="00F5438C"/>
    <w:rsid w:val="00F544D1"/>
    <w:rsid w:val="00F57BC2"/>
    <w:rsid w:val="00F91BA7"/>
    <w:rsid w:val="00F91EF3"/>
    <w:rsid w:val="00FC09AC"/>
    <w:rsid w:val="00FC7259"/>
    <w:rsid w:val="00FC7E94"/>
    <w:rsid w:val="00FE128E"/>
    <w:rsid w:val="00FE64D9"/>
    <w:rsid w:val="00FE7FB8"/>
    <w:rsid w:val="00FF0A4E"/>
    <w:rsid w:val="00FF51D4"/>
    <w:rsid w:val="00FF70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A888728"/>
  <w15:docId w15:val="{B7B9081B-4072-4EFD-913A-4D668FD9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4C2"/>
    <w:rPr>
      <w:rFonts w:ascii="Arial" w:hAnsi="Arial"/>
      <w:sz w:val="24"/>
      <w:szCs w:val="24"/>
    </w:rPr>
  </w:style>
  <w:style w:type="paragraph" w:styleId="Heading2">
    <w:name w:val="heading 2"/>
    <w:basedOn w:val="Normal"/>
    <w:next w:val="Normal"/>
    <w:qFormat/>
    <w:rsid w:val="00777909"/>
    <w:pPr>
      <w:keepNext/>
      <w:spacing w:before="240" w:after="60"/>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 Char9"/>
    <w:basedOn w:val="Normal"/>
    <w:link w:val="HeaderChar"/>
    <w:rsid w:val="00393A30"/>
    <w:pPr>
      <w:tabs>
        <w:tab w:val="center" w:pos="4153"/>
        <w:tab w:val="right" w:pos="8306"/>
      </w:tabs>
    </w:pPr>
  </w:style>
  <w:style w:type="paragraph" w:styleId="Footer">
    <w:name w:val="footer"/>
    <w:basedOn w:val="Normal"/>
    <w:link w:val="FooterChar"/>
    <w:uiPriority w:val="99"/>
    <w:rsid w:val="00393A30"/>
    <w:pPr>
      <w:tabs>
        <w:tab w:val="center" w:pos="4153"/>
        <w:tab w:val="right" w:pos="8306"/>
      </w:tabs>
    </w:pPr>
  </w:style>
  <w:style w:type="paragraph" w:customStyle="1" w:styleId="CharChar1Char">
    <w:name w:val="Char Char1 Char"/>
    <w:basedOn w:val="Normal"/>
    <w:next w:val="Normal"/>
    <w:rsid w:val="005123C6"/>
    <w:pPr>
      <w:tabs>
        <w:tab w:val="left" w:pos="1425"/>
      </w:tabs>
      <w:ind w:right="53"/>
      <w:jc w:val="both"/>
    </w:pPr>
    <w:rPr>
      <w:rFonts w:eastAsia="SimSun"/>
      <w:color w:val="FF6600"/>
      <w:sz w:val="22"/>
      <w:szCs w:val="16"/>
      <w:lang w:eastAsia="zh-CN"/>
    </w:rPr>
  </w:style>
  <w:style w:type="character" w:styleId="Hyperlink">
    <w:name w:val="Hyperlink"/>
    <w:rsid w:val="00255B60"/>
    <w:rPr>
      <w:color w:val="0000FF"/>
      <w:u w:val="single"/>
    </w:rPr>
  </w:style>
  <w:style w:type="character" w:styleId="PlaceholderText">
    <w:name w:val="Placeholder Text"/>
    <w:basedOn w:val="DefaultParagraphFont"/>
    <w:uiPriority w:val="99"/>
    <w:semiHidden/>
    <w:rsid w:val="004969E8"/>
    <w:rPr>
      <w:color w:val="808080"/>
    </w:rPr>
  </w:style>
  <w:style w:type="character" w:customStyle="1" w:styleId="HeaderChar">
    <w:name w:val="Header Char"/>
    <w:aliases w:val=" Char9 Char"/>
    <w:link w:val="Header"/>
    <w:rsid w:val="00322F1A"/>
    <w:rPr>
      <w:rFonts w:ascii="Arial" w:hAnsi="Arial"/>
      <w:sz w:val="24"/>
      <w:szCs w:val="24"/>
    </w:rPr>
  </w:style>
  <w:style w:type="paragraph" w:styleId="ListParagraph">
    <w:name w:val="List Paragraph"/>
    <w:basedOn w:val="Normal"/>
    <w:uiPriority w:val="34"/>
    <w:qFormat/>
    <w:rsid w:val="00C478F9"/>
    <w:pPr>
      <w:ind w:left="720"/>
      <w:contextualSpacing/>
    </w:pPr>
  </w:style>
  <w:style w:type="character" w:customStyle="1" w:styleId="FooterChar">
    <w:name w:val="Footer Char"/>
    <w:basedOn w:val="DefaultParagraphFont"/>
    <w:link w:val="Footer"/>
    <w:uiPriority w:val="99"/>
    <w:rsid w:val="00691FC2"/>
    <w:rPr>
      <w:rFonts w:ascii="Arial" w:hAnsi="Arial"/>
      <w:sz w:val="24"/>
      <w:szCs w:val="24"/>
    </w:rPr>
  </w:style>
  <w:style w:type="paragraph" w:styleId="BalloonText">
    <w:name w:val="Balloon Text"/>
    <w:basedOn w:val="Normal"/>
    <w:link w:val="BalloonTextChar"/>
    <w:uiPriority w:val="99"/>
    <w:semiHidden/>
    <w:unhideWhenUsed/>
    <w:rsid w:val="003F4A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4AFF"/>
    <w:rPr>
      <w:rFonts w:ascii="Segoe UI" w:hAnsi="Segoe UI" w:cs="Segoe UI"/>
      <w:sz w:val="18"/>
      <w:szCs w:val="18"/>
    </w:rPr>
  </w:style>
  <w:style w:type="character" w:styleId="CommentReference">
    <w:name w:val="annotation reference"/>
    <w:basedOn w:val="DefaultParagraphFont"/>
    <w:uiPriority w:val="99"/>
    <w:semiHidden/>
    <w:unhideWhenUsed/>
    <w:rsid w:val="0033577A"/>
    <w:rPr>
      <w:sz w:val="16"/>
      <w:szCs w:val="16"/>
    </w:rPr>
  </w:style>
  <w:style w:type="paragraph" w:styleId="CommentText">
    <w:name w:val="annotation text"/>
    <w:basedOn w:val="Normal"/>
    <w:link w:val="CommentTextChar"/>
    <w:uiPriority w:val="99"/>
    <w:semiHidden/>
    <w:unhideWhenUsed/>
    <w:rsid w:val="0033577A"/>
    <w:rPr>
      <w:sz w:val="20"/>
      <w:szCs w:val="20"/>
    </w:rPr>
  </w:style>
  <w:style w:type="character" w:customStyle="1" w:styleId="CommentTextChar">
    <w:name w:val="Comment Text Char"/>
    <w:basedOn w:val="DefaultParagraphFont"/>
    <w:link w:val="CommentText"/>
    <w:uiPriority w:val="99"/>
    <w:semiHidden/>
    <w:rsid w:val="0033577A"/>
    <w:rPr>
      <w:rFonts w:ascii="Arial" w:hAnsi="Arial"/>
    </w:rPr>
  </w:style>
  <w:style w:type="paragraph" w:styleId="CommentSubject">
    <w:name w:val="annotation subject"/>
    <w:basedOn w:val="CommentText"/>
    <w:next w:val="CommentText"/>
    <w:link w:val="CommentSubjectChar"/>
    <w:uiPriority w:val="99"/>
    <w:semiHidden/>
    <w:unhideWhenUsed/>
    <w:rsid w:val="0033577A"/>
    <w:rPr>
      <w:b/>
      <w:bCs/>
    </w:rPr>
  </w:style>
  <w:style w:type="character" w:customStyle="1" w:styleId="CommentSubjectChar">
    <w:name w:val="Comment Subject Char"/>
    <w:basedOn w:val="CommentTextChar"/>
    <w:link w:val="CommentSubject"/>
    <w:uiPriority w:val="99"/>
    <w:semiHidden/>
    <w:rsid w:val="0033577A"/>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252219">
      <w:bodyDiv w:val="1"/>
      <w:marLeft w:val="0"/>
      <w:marRight w:val="0"/>
      <w:marTop w:val="0"/>
      <w:marBottom w:val="0"/>
      <w:divBdr>
        <w:top w:val="none" w:sz="0" w:space="0" w:color="auto"/>
        <w:left w:val="none" w:sz="0" w:space="0" w:color="auto"/>
        <w:bottom w:val="none" w:sz="0" w:space="0" w:color="auto"/>
        <w:right w:val="none" w:sz="0" w:space="0" w:color="auto"/>
      </w:divBdr>
    </w:div>
    <w:div w:id="172452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p285\Application%20Data\Microsoft\Templates\form%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4"/>
        <w:category>
          <w:name w:val="General"/>
          <w:gallery w:val="placeholder"/>
        </w:category>
        <w:types>
          <w:type w:val="bbPlcHdr"/>
        </w:types>
        <w:behaviors>
          <w:behavior w:val="content"/>
        </w:behaviors>
        <w:guid w:val="{E3404287-F651-48F8-8AE4-9E92EB6E0D92}"/>
      </w:docPartPr>
      <w:docPartBody>
        <w:p w:rsidR="008C4C80" w:rsidRDefault="0056713E">
          <w:r w:rsidRPr="001B26C1">
            <w:rPr>
              <w:rStyle w:val="PlaceholderText"/>
            </w:rPr>
            <w:t>Click here to enter text.</w:t>
          </w:r>
        </w:p>
      </w:docPartBody>
    </w:docPart>
    <w:docPart>
      <w:docPartPr>
        <w:name w:val="DefaultPlaceholder_1081868575"/>
        <w:category>
          <w:name w:val="General"/>
          <w:gallery w:val="placeholder"/>
        </w:category>
        <w:types>
          <w:type w:val="bbPlcHdr"/>
        </w:types>
        <w:behaviors>
          <w:behavior w:val="content"/>
        </w:behaviors>
        <w:guid w:val="{C905E11C-A4A6-4374-AC79-3BCB4B56717C}"/>
      </w:docPartPr>
      <w:docPartBody>
        <w:p w:rsidR="008C4C80" w:rsidRDefault="0056713E">
          <w:r w:rsidRPr="001B26C1">
            <w:rPr>
              <w:rStyle w:val="PlaceholderText"/>
            </w:rPr>
            <w:t>Choose an item.</w:t>
          </w:r>
        </w:p>
      </w:docPartBody>
    </w:docPart>
    <w:docPart>
      <w:docPartPr>
        <w:name w:val="8B491C6585674B78893BE7CF9F43C296"/>
        <w:category>
          <w:name w:val="General"/>
          <w:gallery w:val="placeholder"/>
        </w:category>
        <w:types>
          <w:type w:val="bbPlcHdr"/>
        </w:types>
        <w:behaviors>
          <w:behavior w:val="content"/>
        </w:behaviors>
        <w:guid w:val="{6D31E391-6B69-4983-8ACC-E5BFAC9319D4}"/>
      </w:docPartPr>
      <w:docPartBody>
        <w:p w:rsidR="00116841" w:rsidRDefault="008C4C80" w:rsidP="008C4C80">
          <w:pPr>
            <w:pStyle w:val="8B491C6585674B78893BE7CF9F43C2961"/>
          </w:pPr>
          <w:r w:rsidRPr="001B26C1">
            <w:rPr>
              <w:rStyle w:val="PlaceholderText"/>
            </w:rPr>
            <w:t>Choose an item.</w:t>
          </w:r>
        </w:p>
      </w:docPartBody>
    </w:docPart>
    <w:docPart>
      <w:docPartPr>
        <w:name w:val="A5F4E3C3C9394019A4664A34675ABDA4"/>
        <w:category>
          <w:name w:val="General"/>
          <w:gallery w:val="placeholder"/>
        </w:category>
        <w:types>
          <w:type w:val="bbPlcHdr"/>
        </w:types>
        <w:behaviors>
          <w:behavior w:val="content"/>
        </w:behaviors>
        <w:guid w:val="{760EE936-3B39-45B4-A028-D3CECFBE4AE4}"/>
      </w:docPartPr>
      <w:docPartBody>
        <w:p w:rsidR="00116841" w:rsidRDefault="008C4C80" w:rsidP="008C4C80">
          <w:pPr>
            <w:pStyle w:val="A5F4E3C3C9394019A4664A34675ABDA41"/>
          </w:pPr>
          <w:r w:rsidRPr="001B26C1">
            <w:rPr>
              <w:rStyle w:val="PlaceholderText"/>
            </w:rPr>
            <w:t>Click here to enter text.</w:t>
          </w:r>
        </w:p>
      </w:docPartBody>
    </w:docPart>
    <w:docPart>
      <w:docPartPr>
        <w:name w:val="5B8D8BF60B4A449B9027528F45EF3FE4"/>
        <w:category>
          <w:name w:val="General"/>
          <w:gallery w:val="placeholder"/>
        </w:category>
        <w:types>
          <w:type w:val="bbPlcHdr"/>
        </w:types>
        <w:behaviors>
          <w:behavior w:val="content"/>
        </w:behaviors>
        <w:guid w:val="{86503C29-C492-41EC-A159-8971CFF52207}"/>
      </w:docPartPr>
      <w:docPartBody>
        <w:p w:rsidR="00116841" w:rsidRDefault="008C4C80" w:rsidP="008C4C80">
          <w:pPr>
            <w:pStyle w:val="5B8D8BF60B4A449B9027528F45EF3FE4"/>
          </w:pPr>
          <w:r w:rsidRPr="001B26C1">
            <w:rPr>
              <w:rStyle w:val="PlaceholderText"/>
            </w:rPr>
            <w:t>Click here to enter a date.</w:t>
          </w:r>
        </w:p>
      </w:docPartBody>
    </w:docPart>
    <w:docPart>
      <w:docPartPr>
        <w:name w:val="8C8DB414A1F342C38A2509A7FAA1D01C"/>
        <w:category>
          <w:name w:val="General"/>
          <w:gallery w:val="placeholder"/>
        </w:category>
        <w:types>
          <w:type w:val="bbPlcHdr"/>
        </w:types>
        <w:behaviors>
          <w:behavior w:val="content"/>
        </w:behaviors>
        <w:guid w:val="{1CAC0E2E-3212-4803-94F7-D0E2959B1A09}"/>
      </w:docPartPr>
      <w:docPartBody>
        <w:p w:rsidR="00116841" w:rsidRDefault="008C4C80" w:rsidP="008C4C80">
          <w:pPr>
            <w:pStyle w:val="8C8DB414A1F342C38A2509A7FAA1D01C"/>
          </w:pPr>
          <w:r w:rsidRPr="001B26C1">
            <w:rPr>
              <w:rStyle w:val="PlaceholderText"/>
            </w:rPr>
            <w:t>Click here to enter a date.</w:t>
          </w:r>
        </w:p>
      </w:docPartBody>
    </w:docPart>
    <w:docPart>
      <w:docPartPr>
        <w:name w:val="66A36147A0F4445DB6111EF1960727BF"/>
        <w:category>
          <w:name w:val="General"/>
          <w:gallery w:val="placeholder"/>
        </w:category>
        <w:types>
          <w:type w:val="bbPlcHdr"/>
        </w:types>
        <w:behaviors>
          <w:behavior w:val="content"/>
        </w:behaviors>
        <w:guid w:val="{92B724C1-9C35-4A10-9BDA-061BD67A60ED}"/>
      </w:docPartPr>
      <w:docPartBody>
        <w:p w:rsidR="00116841" w:rsidRDefault="008C4C80" w:rsidP="008C4C80">
          <w:pPr>
            <w:pStyle w:val="66A36147A0F4445DB6111EF1960727BF"/>
          </w:pPr>
          <w:r w:rsidRPr="001B26C1">
            <w:rPr>
              <w:rStyle w:val="PlaceholderText"/>
            </w:rPr>
            <w:t>Click here to enter text.</w:t>
          </w:r>
        </w:p>
      </w:docPartBody>
    </w:docPart>
    <w:docPart>
      <w:docPartPr>
        <w:name w:val="9647A0ED135141B39969AA6A681A8122"/>
        <w:category>
          <w:name w:val="General"/>
          <w:gallery w:val="placeholder"/>
        </w:category>
        <w:types>
          <w:type w:val="bbPlcHdr"/>
        </w:types>
        <w:behaviors>
          <w:behavior w:val="content"/>
        </w:behaviors>
        <w:guid w:val="{E3FE8CB1-9AB2-45F1-89E8-6983E47F9352}"/>
      </w:docPartPr>
      <w:docPartBody>
        <w:p w:rsidR="00116841" w:rsidRDefault="008C4C80" w:rsidP="008C4C80">
          <w:pPr>
            <w:pStyle w:val="9647A0ED135141B39969AA6A681A8122"/>
          </w:pPr>
          <w:r w:rsidRPr="001B26C1">
            <w:rPr>
              <w:rStyle w:val="PlaceholderText"/>
            </w:rPr>
            <w:t>Click here to enter text.</w:t>
          </w:r>
        </w:p>
      </w:docPartBody>
    </w:docPart>
    <w:docPart>
      <w:docPartPr>
        <w:name w:val="5288DEA6FB5E4048A133BEE6753790AF"/>
        <w:category>
          <w:name w:val="General"/>
          <w:gallery w:val="placeholder"/>
        </w:category>
        <w:types>
          <w:type w:val="bbPlcHdr"/>
        </w:types>
        <w:behaviors>
          <w:behavior w:val="content"/>
        </w:behaviors>
        <w:guid w:val="{D01FAFEE-B536-4093-8168-8AA18990BF48}"/>
      </w:docPartPr>
      <w:docPartBody>
        <w:p w:rsidR="00116841" w:rsidRDefault="008C4C80" w:rsidP="008C4C80">
          <w:pPr>
            <w:pStyle w:val="5288DEA6FB5E4048A133BEE6753790AF"/>
          </w:pPr>
          <w:r w:rsidRPr="001B26C1">
            <w:rPr>
              <w:rStyle w:val="PlaceholderText"/>
            </w:rPr>
            <w:t>Click here to enter text.</w:t>
          </w:r>
        </w:p>
      </w:docPartBody>
    </w:docPart>
    <w:docPart>
      <w:docPartPr>
        <w:name w:val="EDD87940D8864501A4A0AA1DEA893DD3"/>
        <w:category>
          <w:name w:val="General"/>
          <w:gallery w:val="placeholder"/>
        </w:category>
        <w:types>
          <w:type w:val="bbPlcHdr"/>
        </w:types>
        <w:behaviors>
          <w:behavior w:val="content"/>
        </w:behaviors>
        <w:guid w:val="{0E2BBBD2-0EBC-4DA9-8659-D327C0F9B290}"/>
      </w:docPartPr>
      <w:docPartBody>
        <w:p w:rsidR="00116841" w:rsidRDefault="008C4C80" w:rsidP="008C4C80">
          <w:pPr>
            <w:pStyle w:val="EDD87940D8864501A4A0AA1DEA893DD3"/>
          </w:pPr>
          <w:r w:rsidRPr="001B26C1">
            <w:rPr>
              <w:rStyle w:val="PlaceholderText"/>
            </w:rPr>
            <w:t>Choose an item.</w:t>
          </w:r>
        </w:p>
      </w:docPartBody>
    </w:docPart>
    <w:docPart>
      <w:docPartPr>
        <w:name w:val="97CF203995994B9B96993AB24C0F3B64"/>
        <w:category>
          <w:name w:val="General"/>
          <w:gallery w:val="placeholder"/>
        </w:category>
        <w:types>
          <w:type w:val="bbPlcHdr"/>
        </w:types>
        <w:behaviors>
          <w:behavior w:val="content"/>
        </w:behaviors>
        <w:guid w:val="{BA905575-BC73-4FF6-9F7D-36B3B95E5AFE}"/>
      </w:docPartPr>
      <w:docPartBody>
        <w:p w:rsidR="00116841" w:rsidRDefault="008C4C80" w:rsidP="008C4C80">
          <w:pPr>
            <w:pStyle w:val="97CF203995994B9B96993AB24C0F3B64"/>
          </w:pPr>
          <w:r w:rsidRPr="001B26C1">
            <w:rPr>
              <w:rStyle w:val="PlaceholderText"/>
            </w:rPr>
            <w:t>Click here to enter text.</w:t>
          </w:r>
        </w:p>
      </w:docPartBody>
    </w:docPart>
    <w:docPart>
      <w:docPartPr>
        <w:name w:val="674F008D38E54643A02ADEA692283781"/>
        <w:category>
          <w:name w:val="General"/>
          <w:gallery w:val="placeholder"/>
        </w:category>
        <w:types>
          <w:type w:val="bbPlcHdr"/>
        </w:types>
        <w:behaviors>
          <w:behavior w:val="content"/>
        </w:behaviors>
        <w:guid w:val="{3BF72C53-31C2-4C0D-8EA9-72B4F98B6555}"/>
      </w:docPartPr>
      <w:docPartBody>
        <w:p w:rsidR="00487803" w:rsidRDefault="003D1E60" w:rsidP="003D1E60">
          <w:pPr>
            <w:pStyle w:val="674F008D38E54643A02ADEA692283781"/>
          </w:pPr>
          <w:r w:rsidRPr="001B26C1">
            <w:rPr>
              <w:rStyle w:val="PlaceholderText"/>
            </w:rPr>
            <w:t>Click here to enter text.</w:t>
          </w:r>
        </w:p>
      </w:docPartBody>
    </w:docPart>
    <w:docPart>
      <w:docPartPr>
        <w:name w:val="AA762701AE6D45F2A9906F808F8D8F3F"/>
        <w:category>
          <w:name w:val="General"/>
          <w:gallery w:val="placeholder"/>
        </w:category>
        <w:types>
          <w:type w:val="bbPlcHdr"/>
        </w:types>
        <w:behaviors>
          <w:behavior w:val="content"/>
        </w:behaviors>
        <w:guid w:val="{F676A627-5536-44C3-89CE-586568B3507B}"/>
      </w:docPartPr>
      <w:docPartBody>
        <w:p w:rsidR="00487803" w:rsidRDefault="003D1E60" w:rsidP="003D1E60">
          <w:pPr>
            <w:pStyle w:val="AA762701AE6D45F2A9906F808F8D8F3F"/>
          </w:pPr>
          <w:r w:rsidRPr="001B26C1">
            <w:rPr>
              <w:rStyle w:val="PlaceholderText"/>
            </w:rPr>
            <w:t>Click here to enter text.</w:t>
          </w:r>
        </w:p>
      </w:docPartBody>
    </w:docPart>
    <w:docPart>
      <w:docPartPr>
        <w:name w:val="8A1C68DDC75C40B79E2529252F6A3BB8"/>
        <w:category>
          <w:name w:val="General"/>
          <w:gallery w:val="placeholder"/>
        </w:category>
        <w:types>
          <w:type w:val="bbPlcHdr"/>
        </w:types>
        <w:behaviors>
          <w:behavior w:val="content"/>
        </w:behaviors>
        <w:guid w:val="{5B16093D-0395-46E8-9F33-6C2A62ADF151}"/>
      </w:docPartPr>
      <w:docPartBody>
        <w:p w:rsidR="00487803" w:rsidRDefault="003D1E60" w:rsidP="003D1E60">
          <w:pPr>
            <w:pStyle w:val="8A1C68DDC75C40B79E2529252F6A3BB8"/>
          </w:pPr>
          <w:r w:rsidRPr="001B26C1">
            <w:rPr>
              <w:rStyle w:val="PlaceholderText"/>
            </w:rPr>
            <w:t>Click here to enter text.</w:t>
          </w:r>
        </w:p>
      </w:docPartBody>
    </w:docPart>
    <w:docPart>
      <w:docPartPr>
        <w:name w:val="942A573D1BDC4EBABC6F12B9C8A1673D"/>
        <w:category>
          <w:name w:val="General"/>
          <w:gallery w:val="placeholder"/>
        </w:category>
        <w:types>
          <w:type w:val="bbPlcHdr"/>
        </w:types>
        <w:behaviors>
          <w:behavior w:val="content"/>
        </w:behaviors>
        <w:guid w:val="{ECAC0F44-C748-4CF2-9128-2D52F952E6BB}"/>
      </w:docPartPr>
      <w:docPartBody>
        <w:p w:rsidR="00253057" w:rsidRDefault="000954CE" w:rsidP="000954CE">
          <w:pPr>
            <w:pStyle w:val="942A573D1BDC4EBABC6F12B9C8A1673D"/>
          </w:pPr>
          <w:r w:rsidRPr="001B26C1">
            <w:rPr>
              <w:rStyle w:val="PlaceholderText"/>
            </w:rPr>
            <w:t>Click here to enter text.</w:t>
          </w:r>
        </w:p>
      </w:docPartBody>
    </w:docPart>
    <w:docPart>
      <w:docPartPr>
        <w:name w:val="E8F14EE894EE46B68AFCD7488904F34B"/>
        <w:category>
          <w:name w:val="General"/>
          <w:gallery w:val="placeholder"/>
        </w:category>
        <w:types>
          <w:type w:val="bbPlcHdr"/>
        </w:types>
        <w:behaviors>
          <w:behavior w:val="content"/>
        </w:behaviors>
        <w:guid w:val="{8DBB22C0-9946-4E0F-95A2-B85B5B6FA699}"/>
      </w:docPartPr>
      <w:docPartBody>
        <w:p w:rsidR="007E3F62" w:rsidRDefault="00386013" w:rsidP="00386013">
          <w:pPr>
            <w:pStyle w:val="E8F14EE894EE46B68AFCD7488904F34B"/>
          </w:pPr>
          <w:r w:rsidRPr="001B26C1">
            <w:rPr>
              <w:rStyle w:val="PlaceholderText"/>
            </w:rPr>
            <w:t>Click here to enter text.</w:t>
          </w:r>
        </w:p>
      </w:docPartBody>
    </w:docPart>
    <w:docPart>
      <w:docPartPr>
        <w:name w:val="CC33F88C9D4A4A7E913BE7007345A9D8"/>
        <w:category>
          <w:name w:val="General"/>
          <w:gallery w:val="placeholder"/>
        </w:category>
        <w:types>
          <w:type w:val="bbPlcHdr"/>
        </w:types>
        <w:behaviors>
          <w:behavior w:val="content"/>
        </w:behaviors>
        <w:guid w:val="{9AF1CED8-D53E-4A06-BB79-7B4878238738}"/>
      </w:docPartPr>
      <w:docPartBody>
        <w:p w:rsidR="008852B0" w:rsidRDefault="00B1313C" w:rsidP="00B1313C">
          <w:pPr>
            <w:pStyle w:val="CC33F88C9D4A4A7E913BE7007345A9D8"/>
          </w:pPr>
          <w:r w:rsidRPr="001B26C1">
            <w:rPr>
              <w:rStyle w:val="PlaceholderText"/>
            </w:rPr>
            <w:t>Click here to enter text.</w:t>
          </w:r>
        </w:p>
      </w:docPartBody>
    </w:docPart>
    <w:docPart>
      <w:docPartPr>
        <w:name w:val="EB6C60E1BBA740EAA7AC0F66164B94E7"/>
        <w:category>
          <w:name w:val="General"/>
          <w:gallery w:val="placeholder"/>
        </w:category>
        <w:types>
          <w:type w:val="bbPlcHdr"/>
        </w:types>
        <w:behaviors>
          <w:behavior w:val="content"/>
        </w:behaviors>
        <w:guid w:val="{9BB200E1-165B-4500-A440-332948DD5D02}"/>
      </w:docPartPr>
      <w:docPartBody>
        <w:p w:rsidR="008852B0" w:rsidRDefault="00B1313C" w:rsidP="00B1313C">
          <w:pPr>
            <w:pStyle w:val="EB6C60E1BBA740EAA7AC0F66164B94E7"/>
          </w:pPr>
          <w:r w:rsidRPr="001B26C1">
            <w:rPr>
              <w:rStyle w:val="PlaceholderText"/>
            </w:rPr>
            <w:t>Click here to enter text.</w:t>
          </w:r>
        </w:p>
      </w:docPartBody>
    </w:docPart>
    <w:docPart>
      <w:docPartPr>
        <w:name w:val="18374E190BE54B729D2E02AAD1860BE5"/>
        <w:category>
          <w:name w:val="General"/>
          <w:gallery w:val="placeholder"/>
        </w:category>
        <w:types>
          <w:type w:val="bbPlcHdr"/>
        </w:types>
        <w:behaviors>
          <w:behavior w:val="content"/>
        </w:behaviors>
        <w:guid w:val="{F15B8CFC-B8FC-4369-89C2-C6ABCA0AF9EC}"/>
      </w:docPartPr>
      <w:docPartBody>
        <w:p w:rsidR="008852B0" w:rsidRDefault="00B1313C" w:rsidP="00B1313C">
          <w:pPr>
            <w:pStyle w:val="18374E190BE54B729D2E02AAD1860BE5"/>
          </w:pPr>
          <w:r w:rsidRPr="001B26C1">
            <w:rPr>
              <w:rStyle w:val="PlaceholderText"/>
            </w:rPr>
            <w:t>Click here to enter text.</w:t>
          </w:r>
        </w:p>
      </w:docPartBody>
    </w:docPart>
    <w:docPart>
      <w:docPartPr>
        <w:name w:val="52A79D98F5CC4A80A03477B3FF6427E5"/>
        <w:category>
          <w:name w:val="General"/>
          <w:gallery w:val="placeholder"/>
        </w:category>
        <w:types>
          <w:type w:val="bbPlcHdr"/>
        </w:types>
        <w:behaviors>
          <w:behavior w:val="content"/>
        </w:behaviors>
        <w:guid w:val="{12DB9C31-08CE-4C43-992D-716FD9A53932}"/>
      </w:docPartPr>
      <w:docPartBody>
        <w:p w:rsidR="008852B0" w:rsidRDefault="00B1313C" w:rsidP="00B1313C">
          <w:pPr>
            <w:pStyle w:val="52A79D98F5CC4A80A03477B3FF6427E5"/>
          </w:pPr>
          <w:r w:rsidRPr="001B26C1">
            <w:rPr>
              <w:rStyle w:val="PlaceholderText"/>
            </w:rPr>
            <w:t>Click here to enter text.</w:t>
          </w:r>
        </w:p>
      </w:docPartBody>
    </w:docPart>
    <w:docPart>
      <w:docPartPr>
        <w:name w:val="6C4A879936F2408A83DA45E47155B744"/>
        <w:category>
          <w:name w:val="General"/>
          <w:gallery w:val="placeholder"/>
        </w:category>
        <w:types>
          <w:type w:val="bbPlcHdr"/>
        </w:types>
        <w:behaviors>
          <w:behavior w:val="content"/>
        </w:behaviors>
        <w:guid w:val="{2971C7CB-53DE-4DD6-A6B8-5BB752CBF277}"/>
      </w:docPartPr>
      <w:docPartBody>
        <w:p w:rsidR="008852B0" w:rsidRDefault="00B1313C" w:rsidP="00B1313C">
          <w:pPr>
            <w:pStyle w:val="6C4A879936F2408A83DA45E47155B744"/>
          </w:pPr>
          <w:r w:rsidRPr="001B26C1">
            <w:rPr>
              <w:rStyle w:val="PlaceholderText"/>
            </w:rPr>
            <w:t>Click here to enter text.</w:t>
          </w:r>
        </w:p>
      </w:docPartBody>
    </w:docPart>
    <w:docPart>
      <w:docPartPr>
        <w:name w:val="51F281A354314E7CB413E4FD1EDAE662"/>
        <w:category>
          <w:name w:val="General"/>
          <w:gallery w:val="placeholder"/>
        </w:category>
        <w:types>
          <w:type w:val="bbPlcHdr"/>
        </w:types>
        <w:behaviors>
          <w:behavior w:val="content"/>
        </w:behaviors>
        <w:guid w:val="{4B958E61-25CE-435C-8ACC-D51DF515BFFD}"/>
      </w:docPartPr>
      <w:docPartBody>
        <w:p w:rsidR="008852B0" w:rsidRDefault="00B1313C" w:rsidP="00B1313C">
          <w:pPr>
            <w:pStyle w:val="51F281A354314E7CB413E4FD1EDAE662"/>
          </w:pPr>
          <w:r w:rsidRPr="001B26C1">
            <w:rPr>
              <w:rStyle w:val="PlaceholderText"/>
            </w:rPr>
            <w:t>Click here to enter a date.</w:t>
          </w:r>
        </w:p>
      </w:docPartBody>
    </w:docPart>
    <w:docPart>
      <w:docPartPr>
        <w:name w:val="BC1C0F58F01B4847B9179BAD70F53298"/>
        <w:category>
          <w:name w:val="General"/>
          <w:gallery w:val="placeholder"/>
        </w:category>
        <w:types>
          <w:type w:val="bbPlcHdr"/>
        </w:types>
        <w:behaviors>
          <w:behavior w:val="content"/>
        </w:behaviors>
        <w:guid w:val="{2C15F553-32A2-46D0-A4EC-0A0030A25B05}"/>
      </w:docPartPr>
      <w:docPartBody>
        <w:p w:rsidR="008852B0" w:rsidRDefault="00B1313C" w:rsidP="00B1313C">
          <w:pPr>
            <w:pStyle w:val="BC1C0F58F01B4847B9179BAD70F53298"/>
          </w:pPr>
          <w:r w:rsidRPr="001B26C1">
            <w:rPr>
              <w:rStyle w:val="PlaceholderText"/>
            </w:rPr>
            <w:t>Click here to enter text.</w:t>
          </w:r>
        </w:p>
      </w:docPartBody>
    </w:docPart>
    <w:docPart>
      <w:docPartPr>
        <w:name w:val="0947B80A6F7C4C698E30B10DB27671C9"/>
        <w:category>
          <w:name w:val="General"/>
          <w:gallery w:val="placeholder"/>
        </w:category>
        <w:types>
          <w:type w:val="bbPlcHdr"/>
        </w:types>
        <w:behaviors>
          <w:behavior w:val="content"/>
        </w:behaviors>
        <w:guid w:val="{EDA67728-6FD3-4867-8E53-DCB17F89ECEE}"/>
      </w:docPartPr>
      <w:docPartBody>
        <w:p w:rsidR="008852B0" w:rsidRDefault="00B1313C" w:rsidP="00B1313C">
          <w:pPr>
            <w:pStyle w:val="0947B80A6F7C4C698E30B10DB27671C9"/>
          </w:pPr>
          <w:r w:rsidRPr="001B26C1">
            <w:rPr>
              <w:rStyle w:val="PlaceholderText"/>
            </w:rPr>
            <w:t>Click here to enter text.</w:t>
          </w:r>
        </w:p>
      </w:docPartBody>
    </w:docPart>
    <w:docPart>
      <w:docPartPr>
        <w:name w:val="A71B6594516D4F39B689E598CD1A7F5E"/>
        <w:category>
          <w:name w:val="General"/>
          <w:gallery w:val="placeholder"/>
        </w:category>
        <w:types>
          <w:type w:val="bbPlcHdr"/>
        </w:types>
        <w:behaviors>
          <w:behavior w:val="content"/>
        </w:behaviors>
        <w:guid w:val="{EED63D5F-6C85-4BDC-AF13-731CBE212DAB}"/>
      </w:docPartPr>
      <w:docPartBody>
        <w:p w:rsidR="008852B0" w:rsidRDefault="00B1313C" w:rsidP="00B1313C">
          <w:pPr>
            <w:pStyle w:val="A71B6594516D4F39B689E598CD1A7F5E"/>
          </w:pPr>
          <w:r w:rsidRPr="001B26C1">
            <w:rPr>
              <w:rStyle w:val="PlaceholderText"/>
            </w:rPr>
            <w:t>Click here to enter text.</w:t>
          </w:r>
        </w:p>
      </w:docPartBody>
    </w:docPart>
    <w:docPart>
      <w:docPartPr>
        <w:name w:val="AE857E2BE4EF47E0A229A7FC7685825C"/>
        <w:category>
          <w:name w:val="General"/>
          <w:gallery w:val="placeholder"/>
        </w:category>
        <w:types>
          <w:type w:val="bbPlcHdr"/>
        </w:types>
        <w:behaviors>
          <w:behavior w:val="content"/>
        </w:behaviors>
        <w:guid w:val="{3F78C8F0-0B2B-42FB-A310-EA3708B60540}"/>
      </w:docPartPr>
      <w:docPartBody>
        <w:p w:rsidR="008852B0" w:rsidRDefault="00B1313C" w:rsidP="00B1313C">
          <w:pPr>
            <w:pStyle w:val="AE857E2BE4EF47E0A229A7FC7685825C"/>
          </w:pPr>
          <w:r w:rsidRPr="001B26C1">
            <w:rPr>
              <w:rStyle w:val="PlaceholderText"/>
            </w:rPr>
            <w:t>Click here to enter text.</w:t>
          </w:r>
        </w:p>
      </w:docPartBody>
    </w:docPart>
    <w:docPart>
      <w:docPartPr>
        <w:name w:val="B3A7BA0DB6024D3FB74BB5C177D52802"/>
        <w:category>
          <w:name w:val="General"/>
          <w:gallery w:val="placeholder"/>
        </w:category>
        <w:types>
          <w:type w:val="bbPlcHdr"/>
        </w:types>
        <w:behaviors>
          <w:behavior w:val="content"/>
        </w:behaviors>
        <w:guid w:val="{9AC67DF2-26A4-4A07-9911-82E942959F36}"/>
      </w:docPartPr>
      <w:docPartBody>
        <w:p w:rsidR="008852B0" w:rsidRDefault="00B1313C" w:rsidP="00B1313C">
          <w:pPr>
            <w:pStyle w:val="B3A7BA0DB6024D3FB74BB5C177D52802"/>
          </w:pPr>
          <w:r w:rsidRPr="001B26C1">
            <w:rPr>
              <w:rStyle w:val="PlaceholderText"/>
            </w:rPr>
            <w:t>Click here to enter text.</w:t>
          </w:r>
        </w:p>
      </w:docPartBody>
    </w:docPart>
    <w:docPart>
      <w:docPartPr>
        <w:name w:val="681A33B30D424B1E84290F1D1F316809"/>
        <w:category>
          <w:name w:val="General"/>
          <w:gallery w:val="placeholder"/>
        </w:category>
        <w:types>
          <w:type w:val="bbPlcHdr"/>
        </w:types>
        <w:behaviors>
          <w:behavior w:val="content"/>
        </w:behaviors>
        <w:guid w:val="{2FFB1F86-DAD5-435F-BBA2-05352FABC995}"/>
      </w:docPartPr>
      <w:docPartBody>
        <w:p w:rsidR="008852B0" w:rsidRDefault="00B1313C" w:rsidP="00B1313C">
          <w:pPr>
            <w:pStyle w:val="681A33B30D424B1E84290F1D1F316809"/>
          </w:pPr>
          <w:r w:rsidRPr="001B26C1">
            <w:rPr>
              <w:rStyle w:val="PlaceholderText"/>
            </w:rPr>
            <w:t>Click here to enter text.</w:t>
          </w:r>
        </w:p>
      </w:docPartBody>
    </w:docPart>
    <w:docPart>
      <w:docPartPr>
        <w:name w:val="C9E4FD8429CD4647BF653002688B3643"/>
        <w:category>
          <w:name w:val="General"/>
          <w:gallery w:val="placeholder"/>
        </w:category>
        <w:types>
          <w:type w:val="bbPlcHdr"/>
        </w:types>
        <w:behaviors>
          <w:behavior w:val="content"/>
        </w:behaviors>
        <w:guid w:val="{118E9046-4224-4EFF-9E01-7F3A433CFD70}"/>
      </w:docPartPr>
      <w:docPartBody>
        <w:p w:rsidR="00962CC7" w:rsidRDefault="00E310F5" w:rsidP="00E310F5">
          <w:pPr>
            <w:pStyle w:val="C9E4FD8429CD4647BF653002688B3643"/>
          </w:pPr>
          <w:r w:rsidRPr="001B26C1">
            <w:rPr>
              <w:rStyle w:val="PlaceholderText"/>
            </w:rPr>
            <w:t>Click here to enter text.</w:t>
          </w:r>
        </w:p>
      </w:docPartBody>
    </w:docPart>
    <w:docPart>
      <w:docPartPr>
        <w:name w:val="942D36B9FEDE42E78C8EABBDAC5A0B2F"/>
        <w:category>
          <w:name w:val="General"/>
          <w:gallery w:val="placeholder"/>
        </w:category>
        <w:types>
          <w:type w:val="bbPlcHdr"/>
        </w:types>
        <w:behaviors>
          <w:behavior w:val="content"/>
        </w:behaviors>
        <w:guid w:val="{BC6D0D99-7B0C-4B6C-9231-840D12417BCB}"/>
      </w:docPartPr>
      <w:docPartBody>
        <w:p w:rsidR="00390EF4" w:rsidRDefault="008F438F" w:rsidP="008F438F">
          <w:pPr>
            <w:pStyle w:val="942D36B9FEDE42E78C8EABBDAC5A0B2F"/>
          </w:pPr>
          <w:r w:rsidRPr="001B26C1">
            <w:rPr>
              <w:rStyle w:val="PlaceholderText"/>
            </w:rPr>
            <w:t>Click here to enter text.</w:t>
          </w:r>
        </w:p>
      </w:docPartBody>
    </w:docPart>
    <w:docPart>
      <w:docPartPr>
        <w:name w:val="E501FC0A4F2C48979E04571A3BF45EB8"/>
        <w:category>
          <w:name w:val="General"/>
          <w:gallery w:val="placeholder"/>
        </w:category>
        <w:types>
          <w:type w:val="bbPlcHdr"/>
        </w:types>
        <w:behaviors>
          <w:behavior w:val="content"/>
        </w:behaviors>
        <w:guid w:val="{A6381201-1B72-46A6-BB3A-40A67FBEDE78}"/>
      </w:docPartPr>
      <w:docPartBody>
        <w:p w:rsidR="00390EF4" w:rsidRDefault="008F438F" w:rsidP="008F438F">
          <w:pPr>
            <w:pStyle w:val="E501FC0A4F2C48979E04571A3BF45EB8"/>
          </w:pPr>
          <w:r w:rsidRPr="001B26C1">
            <w:rPr>
              <w:rStyle w:val="PlaceholderText"/>
            </w:rPr>
            <w:t>Click here to enter a date.</w:t>
          </w:r>
        </w:p>
      </w:docPartBody>
    </w:docPart>
    <w:docPart>
      <w:docPartPr>
        <w:name w:val="9F4F2258F15F440190E78329F59D39BA"/>
        <w:category>
          <w:name w:val="General"/>
          <w:gallery w:val="placeholder"/>
        </w:category>
        <w:types>
          <w:type w:val="bbPlcHdr"/>
        </w:types>
        <w:behaviors>
          <w:behavior w:val="content"/>
        </w:behaviors>
        <w:guid w:val="{925520E1-0442-43A6-AB97-D81590D7A9B4}"/>
      </w:docPartPr>
      <w:docPartBody>
        <w:p w:rsidR="00390EF4" w:rsidRDefault="008F438F" w:rsidP="008F438F">
          <w:pPr>
            <w:pStyle w:val="9F4F2258F15F440190E78329F59D39BA"/>
          </w:pPr>
          <w:r w:rsidRPr="001B26C1">
            <w:rPr>
              <w:rStyle w:val="PlaceholderText"/>
            </w:rPr>
            <w:t>Choose an item.</w:t>
          </w:r>
        </w:p>
      </w:docPartBody>
    </w:docPart>
    <w:docPart>
      <w:docPartPr>
        <w:name w:val="C90BC5CB838D4E68AE1DFE26AF496314"/>
        <w:category>
          <w:name w:val="General"/>
          <w:gallery w:val="placeholder"/>
        </w:category>
        <w:types>
          <w:type w:val="bbPlcHdr"/>
        </w:types>
        <w:behaviors>
          <w:behavior w:val="content"/>
        </w:behaviors>
        <w:guid w:val="{4CEEB6E5-04B5-4483-B732-36E295748B02}"/>
      </w:docPartPr>
      <w:docPartBody>
        <w:p w:rsidR="004302CB" w:rsidRDefault="005651F6" w:rsidP="005651F6">
          <w:pPr>
            <w:pStyle w:val="C90BC5CB838D4E68AE1DFE26AF496314"/>
          </w:pPr>
          <w:r w:rsidRPr="001B26C1">
            <w:rPr>
              <w:rStyle w:val="PlaceholderText"/>
            </w:rPr>
            <w:t>Click here to enter text.</w:t>
          </w:r>
        </w:p>
      </w:docPartBody>
    </w:docPart>
    <w:docPart>
      <w:docPartPr>
        <w:name w:val="2725158DD4E147BBA29AB3733EAA652A"/>
        <w:category>
          <w:name w:val="General"/>
          <w:gallery w:val="placeholder"/>
        </w:category>
        <w:types>
          <w:type w:val="bbPlcHdr"/>
        </w:types>
        <w:behaviors>
          <w:behavior w:val="content"/>
        </w:behaviors>
        <w:guid w:val="{05B0DF4A-EC82-4226-86F6-FD798816B68C}"/>
      </w:docPartPr>
      <w:docPartBody>
        <w:p w:rsidR="004302CB" w:rsidRDefault="005651F6" w:rsidP="005651F6">
          <w:pPr>
            <w:pStyle w:val="2725158DD4E147BBA29AB3733EAA652A"/>
          </w:pPr>
          <w:r w:rsidRPr="001B26C1">
            <w:rPr>
              <w:rStyle w:val="PlaceholderText"/>
            </w:rPr>
            <w:t>Click here to enter text.</w:t>
          </w:r>
        </w:p>
      </w:docPartBody>
    </w:docPart>
    <w:docPart>
      <w:docPartPr>
        <w:name w:val="E7DBAC7A8B9F41DF9A390E61EFA4AEBA"/>
        <w:category>
          <w:name w:val="General"/>
          <w:gallery w:val="placeholder"/>
        </w:category>
        <w:types>
          <w:type w:val="bbPlcHdr"/>
        </w:types>
        <w:behaviors>
          <w:behavior w:val="content"/>
        </w:behaviors>
        <w:guid w:val="{25FB0949-658F-4408-A811-59BB32304EEF}"/>
      </w:docPartPr>
      <w:docPartBody>
        <w:p w:rsidR="004302CB" w:rsidRDefault="005651F6" w:rsidP="005651F6">
          <w:pPr>
            <w:pStyle w:val="E7DBAC7A8B9F41DF9A390E61EFA4AEBA"/>
          </w:pPr>
          <w:r w:rsidRPr="001B26C1">
            <w:rPr>
              <w:rStyle w:val="PlaceholderText"/>
            </w:rPr>
            <w:t>Click here to enter text.</w:t>
          </w:r>
        </w:p>
      </w:docPartBody>
    </w:docPart>
    <w:docPart>
      <w:docPartPr>
        <w:name w:val="0EA74EAC5D5A4F47B412941F8B6BB6C9"/>
        <w:category>
          <w:name w:val="General"/>
          <w:gallery w:val="placeholder"/>
        </w:category>
        <w:types>
          <w:type w:val="bbPlcHdr"/>
        </w:types>
        <w:behaviors>
          <w:behavior w:val="content"/>
        </w:behaviors>
        <w:guid w:val="{E1541B1D-9678-4ABB-9544-F800C628AE67}"/>
      </w:docPartPr>
      <w:docPartBody>
        <w:p w:rsidR="004302CB" w:rsidRDefault="005651F6" w:rsidP="005651F6">
          <w:pPr>
            <w:pStyle w:val="0EA74EAC5D5A4F47B412941F8B6BB6C9"/>
          </w:pPr>
          <w:r w:rsidRPr="001B26C1">
            <w:rPr>
              <w:rStyle w:val="PlaceholderText"/>
            </w:rPr>
            <w:t>Click here to enter text.</w:t>
          </w:r>
        </w:p>
      </w:docPartBody>
    </w:docPart>
    <w:docPart>
      <w:docPartPr>
        <w:name w:val="208833EA6F9E4A13BAD67F81189CD276"/>
        <w:category>
          <w:name w:val="General"/>
          <w:gallery w:val="placeholder"/>
        </w:category>
        <w:types>
          <w:type w:val="bbPlcHdr"/>
        </w:types>
        <w:behaviors>
          <w:behavior w:val="content"/>
        </w:behaviors>
        <w:guid w:val="{78BF9815-3B06-45B5-85CE-59EBCC85975E}"/>
      </w:docPartPr>
      <w:docPartBody>
        <w:p w:rsidR="004302CB" w:rsidRDefault="005651F6" w:rsidP="005651F6">
          <w:pPr>
            <w:pStyle w:val="208833EA6F9E4A13BAD67F81189CD276"/>
          </w:pPr>
          <w:r w:rsidRPr="001B26C1">
            <w:rPr>
              <w:rStyle w:val="PlaceholderText"/>
            </w:rPr>
            <w:t>Click here to enter text.</w:t>
          </w:r>
        </w:p>
      </w:docPartBody>
    </w:docPart>
    <w:docPart>
      <w:docPartPr>
        <w:name w:val="121A8769F8B84388AA364B28834FEDB8"/>
        <w:category>
          <w:name w:val="General"/>
          <w:gallery w:val="placeholder"/>
        </w:category>
        <w:types>
          <w:type w:val="bbPlcHdr"/>
        </w:types>
        <w:behaviors>
          <w:behavior w:val="content"/>
        </w:behaviors>
        <w:guid w:val="{5A2FE914-7E14-4866-AD2B-74DBC5A911B8}"/>
      </w:docPartPr>
      <w:docPartBody>
        <w:p w:rsidR="004302CB" w:rsidRDefault="005651F6" w:rsidP="005651F6">
          <w:pPr>
            <w:pStyle w:val="121A8769F8B84388AA364B28834FEDB8"/>
          </w:pPr>
          <w:r w:rsidRPr="001B26C1">
            <w:rPr>
              <w:rStyle w:val="PlaceholderText"/>
            </w:rPr>
            <w:t>Click here to enter text.</w:t>
          </w:r>
        </w:p>
      </w:docPartBody>
    </w:docPart>
    <w:docPart>
      <w:docPartPr>
        <w:name w:val="344DFF8FD9874AB0B7D8110E61B6EC4F"/>
        <w:category>
          <w:name w:val="General"/>
          <w:gallery w:val="placeholder"/>
        </w:category>
        <w:types>
          <w:type w:val="bbPlcHdr"/>
        </w:types>
        <w:behaviors>
          <w:behavior w:val="content"/>
        </w:behaviors>
        <w:guid w:val="{7CACCF2D-AA85-467B-952D-E210730F9654}"/>
      </w:docPartPr>
      <w:docPartBody>
        <w:p w:rsidR="004302CB" w:rsidRDefault="005651F6" w:rsidP="005651F6">
          <w:pPr>
            <w:pStyle w:val="344DFF8FD9874AB0B7D8110E61B6EC4F"/>
          </w:pPr>
          <w:r w:rsidRPr="001B26C1">
            <w:rPr>
              <w:rStyle w:val="PlaceholderText"/>
            </w:rPr>
            <w:t>Click here to enter text.</w:t>
          </w:r>
        </w:p>
      </w:docPartBody>
    </w:docPart>
    <w:docPart>
      <w:docPartPr>
        <w:name w:val="AB60B6D2B7BB48599FA493099D973E03"/>
        <w:category>
          <w:name w:val="General"/>
          <w:gallery w:val="placeholder"/>
        </w:category>
        <w:types>
          <w:type w:val="bbPlcHdr"/>
        </w:types>
        <w:behaviors>
          <w:behavior w:val="content"/>
        </w:behaviors>
        <w:guid w:val="{C7F3C417-61A8-470A-A592-23EF69A21E4B}"/>
      </w:docPartPr>
      <w:docPartBody>
        <w:p w:rsidR="004302CB" w:rsidRDefault="005651F6" w:rsidP="005651F6">
          <w:pPr>
            <w:pStyle w:val="AB60B6D2B7BB48599FA493099D973E03"/>
          </w:pPr>
          <w:r w:rsidRPr="001B26C1">
            <w:rPr>
              <w:rStyle w:val="PlaceholderText"/>
            </w:rPr>
            <w:t>Click here to enter text.</w:t>
          </w:r>
        </w:p>
      </w:docPartBody>
    </w:docPart>
    <w:docPart>
      <w:docPartPr>
        <w:name w:val="F04CA9DC60E941CBB64EAECE03AE675B"/>
        <w:category>
          <w:name w:val="General"/>
          <w:gallery w:val="placeholder"/>
        </w:category>
        <w:types>
          <w:type w:val="bbPlcHdr"/>
        </w:types>
        <w:behaviors>
          <w:behavior w:val="content"/>
        </w:behaviors>
        <w:guid w:val="{9F616736-D33B-420D-801F-A30E02CA3D8D}"/>
      </w:docPartPr>
      <w:docPartBody>
        <w:p w:rsidR="004302CB" w:rsidRDefault="005651F6" w:rsidP="005651F6">
          <w:pPr>
            <w:pStyle w:val="F04CA9DC60E941CBB64EAECE03AE675B"/>
          </w:pPr>
          <w:r w:rsidRPr="001B26C1">
            <w:rPr>
              <w:rStyle w:val="PlaceholderText"/>
            </w:rPr>
            <w:t>Click here to enter text.</w:t>
          </w:r>
        </w:p>
      </w:docPartBody>
    </w:docPart>
    <w:docPart>
      <w:docPartPr>
        <w:name w:val="AC25CE197DB44BB88C70E0829C801D51"/>
        <w:category>
          <w:name w:val="General"/>
          <w:gallery w:val="placeholder"/>
        </w:category>
        <w:types>
          <w:type w:val="bbPlcHdr"/>
        </w:types>
        <w:behaviors>
          <w:behavior w:val="content"/>
        </w:behaviors>
        <w:guid w:val="{1396491F-5722-4665-BB50-13F94892D1C1}"/>
      </w:docPartPr>
      <w:docPartBody>
        <w:p w:rsidR="004302CB" w:rsidRDefault="005651F6" w:rsidP="005651F6">
          <w:pPr>
            <w:pStyle w:val="AC25CE197DB44BB88C70E0829C801D51"/>
          </w:pPr>
          <w:r w:rsidRPr="001B26C1">
            <w:rPr>
              <w:rStyle w:val="PlaceholderText"/>
            </w:rPr>
            <w:t>Click here to enter text.</w:t>
          </w:r>
        </w:p>
      </w:docPartBody>
    </w:docPart>
    <w:docPart>
      <w:docPartPr>
        <w:name w:val="8D85F5204DF64B92BF62AB7F132140A9"/>
        <w:category>
          <w:name w:val="General"/>
          <w:gallery w:val="placeholder"/>
        </w:category>
        <w:types>
          <w:type w:val="bbPlcHdr"/>
        </w:types>
        <w:behaviors>
          <w:behavior w:val="content"/>
        </w:behaviors>
        <w:guid w:val="{3D444A7C-5FE3-483D-B35A-F59E3DDD284B}"/>
      </w:docPartPr>
      <w:docPartBody>
        <w:p w:rsidR="00000000" w:rsidRDefault="00C00625" w:rsidP="00C00625">
          <w:pPr>
            <w:pStyle w:val="8D85F5204DF64B92BF62AB7F132140A9"/>
          </w:pPr>
          <w:r w:rsidRPr="001B26C1">
            <w:rPr>
              <w:rStyle w:val="PlaceholderText"/>
            </w:rPr>
            <w:t>Click here to enter text.</w:t>
          </w:r>
        </w:p>
      </w:docPartBody>
    </w:docPart>
    <w:docPart>
      <w:docPartPr>
        <w:name w:val="1E48773D9E734A7B8A41A2E5E82A07C4"/>
        <w:category>
          <w:name w:val="General"/>
          <w:gallery w:val="placeholder"/>
        </w:category>
        <w:types>
          <w:type w:val="bbPlcHdr"/>
        </w:types>
        <w:behaviors>
          <w:behavior w:val="content"/>
        </w:behaviors>
        <w:guid w:val="{F30E9AFB-FC18-462E-BABB-428D67C10D62}"/>
      </w:docPartPr>
      <w:docPartBody>
        <w:p w:rsidR="00000000" w:rsidRDefault="00C00625" w:rsidP="00C00625">
          <w:pPr>
            <w:pStyle w:val="1E48773D9E734A7B8A41A2E5E82A07C4"/>
          </w:pPr>
          <w:r w:rsidRPr="001B26C1">
            <w:rPr>
              <w:rStyle w:val="PlaceholderText"/>
            </w:rPr>
            <w:t>Click here to enter text.</w:t>
          </w:r>
        </w:p>
      </w:docPartBody>
    </w:docPart>
    <w:docPart>
      <w:docPartPr>
        <w:name w:val="6392049016804A2582D540DD3E741DA8"/>
        <w:category>
          <w:name w:val="General"/>
          <w:gallery w:val="placeholder"/>
        </w:category>
        <w:types>
          <w:type w:val="bbPlcHdr"/>
        </w:types>
        <w:behaviors>
          <w:behavior w:val="content"/>
        </w:behaviors>
        <w:guid w:val="{5C5B23DE-4507-4DC5-B075-D8048BFE42B5}"/>
      </w:docPartPr>
      <w:docPartBody>
        <w:p w:rsidR="00000000" w:rsidRDefault="00C00625" w:rsidP="00C00625">
          <w:pPr>
            <w:pStyle w:val="6392049016804A2582D540DD3E741DA8"/>
          </w:pPr>
          <w:r w:rsidRPr="001B26C1">
            <w:rPr>
              <w:rStyle w:val="PlaceholderText"/>
            </w:rPr>
            <w:t>Click here to enter text.</w:t>
          </w:r>
        </w:p>
      </w:docPartBody>
    </w:docPart>
    <w:docPart>
      <w:docPartPr>
        <w:name w:val="83E4EAB86A5646B6BE5EAB7FF41578F1"/>
        <w:category>
          <w:name w:val="General"/>
          <w:gallery w:val="placeholder"/>
        </w:category>
        <w:types>
          <w:type w:val="bbPlcHdr"/>
        </w:types>
        <w:behaviors>
          <w:behavior w:val="content"/>
        </w:behaviors>
        <w:guid w:val="{0CF3FFA2-2F4D-4C8F-8FD6-3A0F12875789}"/>
      </w:docPartPr>
      <w:docPartBody>
        <w:p w:rsidR="00000000" w:rsidRDefault="00C00625" w:rsidP="00C00625">
          <w:pPr>
            <w:pStyle w:val="83E4EAB86A5646B6BE5EAB7FF41578F1"/>
          </w:pPr>
          <w:r w:rsidRPr="001B26C1">
            <w:rPr>
              <w:rStyle w:val="PlaceholderText"/>
            </w:rPr>
            <w:t>Click here to enter text.</w:t>
          </w:r>
        </w:p>
      </w:docPartBody>
    </w:docPart>
    <w:docPart>
      <w:docPartPr>
        <w:name w:val="DEA147F011FD4C2797F05BAC512A2238"/>
        <w:category>
          <w:name w:val="General"/>
          <w:gallery w:val="placeholder"/>
        </w:category>
        <w:types>
          <w:type w:val="bbPlcHdr"/>
        </w:types>
        <w:behaviors>
          <w:behavior w:val="content"/>
        </w:behaviors>
        <w:guid w:val="{7C004660-5D91-4FB8-83C7-516BA979704A}"/>
      </w:docPartPr>
      <w:docPartBody>
        <w:p w:rsidR="00000000" w:rsidRDefault="00C00625" w:rsidP="00C00625">
          <w:pPr>
            <w:pStyle w:val="DEA147F011FD4C2797F05BAC512A2238"/>
          </w:pPr>
          <w:r w:rsidRPr="001B26C1">
            <w:rPr>
              <w:rStyle w:val="PlaceholderText"/>
            </w:rPr>
            <w:t>Click here to enter text.</w:t>
          </w:r>
        </w:p>
      </w:docPartBody>
    </w:docPart>
    <w:docPart>
      <w:docPartPr>
        <w:name w:val="E2C30CA000AA4852AC9621517C042E0B"/>
        <w:category>
          <w:name w:val="General"/>
          <w:gallery w:val="placeholder"/>
        </w:category>
        <w:types>
          <w:type w:val="bbPlcHdr"/>
        </w:types>
        <w:behaviors>
          <w:behavior w:val="content"/>
        </w:behaviors>
        <w:guid w:val="{395552F9-00FC-4F59-B52D-2999C5FF1D1D}"/>
      </w:docPartPr>
      <w:docPartBody>
        <w:p w:rsidR="00000000" w:rsidRDefault="00C00625" w:rsidP="00C00625">
          <w:pPr>
            <w:pStyle w:val="E2C30CA000AA4852AC9621517C042E0B"/>
          </w:pPr>
          <w:r w:rsidRPr="001B26C1">
            <w:rPr>
              <w:rStyle w:val="PlaceholderText"/>
            </w:rPr>
            <w:t>Click here to enter text.</w:t>
          </w:r>
        </w:p>
      </w:docPartBody>
    </w:docPart>
    <w:docPart>
      <w:docPartPr>
        <w:name w:val="C14BE96C89F44D0499B6C9C5B951F63D"/>
        <w:category>
          <w:name w:val="General"/>
          <w:gallery w:val="placeholder"/>
        </w:category>
        <w:types>
          <w:type w:val="bbPlcHdr"/>
        </w:types>
        <w:behaviors>
          <w:behavior w:val="content"/>
        </w:behaviors>
        <w:guid w:val="{1EB54BFE-D2B0-485A-8D5E-C7DFE9B7A69B}"/>
      </w:docPartPr>
      <w:docPartBody>
        <w:p w:rsidR="00000000" w:rsidRDefault="00C00625" w:rsidP="00C00625">
          <w:pPr>
            <w:pStyle w:val="C14BE96C89F44D0499B6C9C5B951F63D"/>
          </w:pPr>
          <w:r w:rsidRPr="001B26C1">
            <w:rPr>
              <w:rStyle w:val="PlaceholderText"/>
            </w:rPr>
            <w:t>Click here to enter text.</w:t>
          </w:r>
        </w:p>
      </w:docPartBody>
    </w:docPart>
    <w:docPart>
      <w:docPartPr>
        <w:name w:val="C639EC5D3009438AAAFE27E591DECDA5"/>
        <w:category>
          <w:name w:val="General"/>
          <w:gallery w:val="placeholder"/>
        </w:category>
        <w:types>
          <w:type w:val="bbPlcHdr"/>
        </w:types>
        <w:behaviors>
          <w:behavior w:val="content"/>
        </w:behaviors>
        <w:guid w:val="{40BF15E5-C569-4E61-B0D7-1C0D4B6F11D9}"/>
      </w:docPartPr>
      <w:docPartBody>
        <w:p w:rsidR="00000000" w:rsidRDefault="00C00625" w:rsidP="00C00625">
          <w:pPr>
            <w:pStyle w:val="C639EC5D3009438AAAFE27E591DECDA5"/>
          </w:pPr>
          <w:r w:rsidRPr="001B26C1">
            <w:rPr>
              <w:rStyle w:val="PlaceholderText"/>
            </w:rPr>
            <w:t>Click here to enter text.</w:t>
          </w:r>
        </w:p>
      </w:docPartBody>
    </w:docPart>
    <w:docPart>
      <w:docPartPr>
        <w:name w:val="1CB876F1F11F4E1FB15CDE51B5F1C28D"/>
        <w:category>
          <w:name w:val="General"/>
          <w:gallery w:val="placeholder"/>
        </w:category>
        <w:types>
          <w:type w:val="bbPlcHdr"/>
        </w:types>
        <w:behaviors>
          <w:behavior w:val="content"/>
        </w:behaviors>
        <w:guid w:val="{4F4F0430-A5D5-4DDC-BA5B-50B84FD5B53F}"/>
      </w:docPartPr>
      <w:docPartBody>
        <w:p w:rsidR="00000000" w:rsidRDefault="00C00625" w:rsidP="00C00625">
          <w:pPr>
            <w:pStyle w:val="1CB876F1F11F4E1FB15CDE51B5F1C28D"/>
          </w:pPr>
          <w:r w:rsidRPr="001B26C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713E"/>
    <w:rsid w:val="000727A4"/>
    <w:rsid w:val="00075383"/>
    <w:rsid w:val="000954CE"/>
    <w:rsid w:val="00116841"/>
    <w:rsid w:val="001F4CE6"/>
    <w:rsid w:val="002435CC"/>
    <w:rsid w:val="00253057"/>
    <w:rsid w:val="00386013"/>
    <w:rsid w:val="00390EF4"/>
    <w:rsid w:val="003D1E60"/>
    <w:rsid w:val="004302CB"/>
    <w:rsid w:val="00487803"/>
    <w:rsid w:val="004E2C07"/>
    <w:rsid w:val="004E5981"/>
    <w:rsid w:val="005651F6"/>
    <w:rsid w:val="0056713E"/>
    <w:rsid w:val="005A75DF"/>
    <w:rsid w:val="005F067F"/>
    <w:rsid w:val="00702DD8"/>
    <w:rsid w:val="00726240"/>
    <w:rsid w:val="007E3F62"/>
    <w:rsid w:val="00810601"/>
    <w:rsid w:val="008219AF"/>
    <w:rsid w:val="008852B0"/>
    <w:rsid w:val="008C4C80"/>
    <w:rsid w:val="008F438F"/>
    <w:rsid w:val="00962CC7"/>
    <w:rsid w:val="009D4D41"/>
    <w:rsid w:val="00A50DE9"/>
    <w:rsid w:val="00AE5E63"/>
    <w:rsid w:val="00B1313C"/>
    <w:rsid w:val="00BC209A"/>
    <w:rsid w:val="00C00625"/>
    <w:rsid w:val="00DB4240"/>
    <w:rsid w:val="00E310F5"/>
    <w:rsid w:val="00EF7DC4"/>
    <w:rsid w:val="00F572C4"/>
    <w:rsid w:val="00F874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625"/>
    <w:rPr>
      <w:color w:val="808080"/>
    </w:rPr>
  </w:style>
  <w:style w:type="paragraph" w:customStyle="1" w:styleId="F63ABD6563EA4133B9AAFA08574C5AAA">
    <w:name w:val="F63ABD6563EA4133B9AAFA08574C5AAA"/>
    <w:rsid w:val="0056713E"/>
  </w:style>
  <w:style w:type="paragraph" w:customStyle="1" w:styleId="3AF8407954BE4671A54FECA57B3F8555">
    <w:name w:val="3AF8407954BE4671A54FECA57B3F8555"/>
    <w:rsid w:val="0056713E"/>
  </w:style>
  <w:style w:type="paragraph" w:customStyle="1" w:styleId="A904D1367F374FE8823B662A7AAF82B1">
    <w:name w:val="A904D1367F374FE8823B662A7AAF82B1"/>
    <w:rsid w:val="0056713E"/>
  </w:style>
  <w:style w:type="paragraph" w:customStyle="1" w:styleId="1FEC38036433402DB772027BEFAD21EE">
    <w:name w:val="1FEC38036433402DB772027BEFAD21EE"/>
    <w:rsid w:val="0056713E"/>
  </w:style>
  <w:style w:type="paragraph" w:customStyle="1" w:styleId="198290FD10084C1FABAB64E2C60DE579">
    <w:name w:val="198290FD10084C1FABAB64E2C60DE579"/>
    <w:rsid w:val="0056713E"/>
  </w:style>
  <w:style w:type="paragraph" w:customStyle="1" w:styleId="31D61BFDCCCE45A8AABC3C8CEB386037">
    <w:name w:val="31D61BFDCCCE45A8AABC3C8CEB386037"/>
    <w:rsid w:val="0056713E"/>
  </w:style>
  <w:style w:type="paragraph" w:customStyle="1" w:styleId="3CD0C0F34DDD419FB01A3AC85B7AB78C">
    <w:name w:val="3CD0C0F34DDD419FB01A3AC85B7AB78C"/>
    <w:rsid w:val="0056713E"/>
  </w:style>
  <w:style w:type="paragraph" w:customStyle="1" w:styleId="CFB5D4AED52E4D01920B8C4B60E259F7">
    <w:name w:val="CFB5D4AED52E4D01920B8C4B60E259F7"/>
    <w:rsid w:val="0056713E"/>
  </w:style>
  <w:style w:type="paragraph" w:customStyle="1" w:styleId="55E31CAA84F14184AAAC4BE0D34134F5">
    <w:name w:val="55E31CAA84F14184AAAC4BE0D34134F5"/>
    <w:rsid w:val="0056713E"/>
  </w:style>
  <w:style w:type="paragraph" w:customStyle="1" w:styleId="8B491C6585674B78893BE7CF9F43C296">
    <w:name w:val="8B491C6585674B78893BE7CF9F43C296"/>
    <w:rsid w:val="008C4C80"/>
  </w:style>
  <w:style w:type="paragraph" w:customStyle="1" w:styleId="A5F4E3C3C9394019A4664A34675ABDA4">
    <w:name w:val="A5F4E3C3C9394019A4664A34675ABDA4"/>
    <w:rsid w:val="008C4C80"/>
  </w:style>
  <w:style w:type="paragraph" w:customStyle="1" w:styleId="151C0DFAA3944F059361268BB7215918">
    <w:name w:val="151C0DFAA3944F059361268BB7215918"/>
    <w:rsid w:val="008C4C80"/>
  </w:style>
  <w:style w:type="paragraph" w:customStyle="1" w:styleId="5E192FDBCE434503B3E831FC610A60F4">
    <w:name w:val="5E192FDBCE434503B3E831FC610A60F4"/>
    <w:rsid w:val="008C4C80"/>
  </w:style>
  <w:style w:type="paragraph" w:customStyle="1" w:styleId="5B8D8BF60B4A449B9027528F45EF3FE4">
    <w:name w:val="5B8D8BF60B4A449B9027528F45EF3FE4"/>
    <w:rsid w:val="008C4C80"/>
    <w:pPr>
      <w:spacing w:after="0" w:line="240" w:lineRule="auto"/>
    </w:pPr>
    <w:rPr>
      <w:rFonts w:ascii="Arial" w:eastAsia="Times New Roman" w:hAnsi="Arial" w:cs="Times New Roman"/>
      <w:sz w:val="24"/>
      <w:szCs w:val="24"/>
    </w:rPr>
  </w:style>
  <w:style w:type="paragraph" w:customStyle="1" w:styleId="8C8DB414A1F342C38A2509A7FAA1D01C">
    <w:name w:val="8C8DB414A1F342C38A2509A7FAA1D01C"/>
    <w:rsid w:val="008C4C80"/>
    <w:pPr>
      <w:spacing w:after="0" w:line="240" w:lineRule="auto"/>
    </w:pPr>
    <w:rPr>
      <w:rFonts w:ascii="Arial" w:eastAsia="Times New Roman" w:hAnsi="Arial" w:cs="Times New Roman"/>
      <w:sz w:val="24"/>
      <w:szCs w:val="24"/>
    </w:rPr>
  </w:style>
  <w:style w:type="paragraph" w:customStyle="1" w:styleId="66A36147A0F4445DB6111EF1960727BF">
    <w:name w:val="66A36147A0F4445DB6111EF1960727BF"/>
    <w:rsid w:val="008C4C80"/>
    <w:pPr>
      <w:spacing w:after="0" w:line="240" w:lineRule="auto"/>
    </w:pPr>
    <w:rPr>
      <w:rFonts w:ascii="Arial" w:eastAsia="Times New Roman" w:hAnsi="Arial" w:cs="Times New Roman"/>
      <w:sz w:val="24"/>
      <w:szCs w:val="24"/>
    </w:rPr>
  </w:style>
  <w:style w:type="paragraph" w:customStyle="1" w:styleId="9647A0ED135141B39969AA6A681A8122">
    <w:name w:val="9647A0ED135141B39969AA6A681A8122"/>
    <w:rsid w:val="008C4C80"/>
    <w:pPr>
      <w:spacing w:after="0" w:line="240" w:lineRule="auto"/>
    </w:pPr>
    <w:rPr>
      <w:rFonts w:ascii="Arial" w:eastAsia="Times New Roman" w:hAnsi="Arial" w:cs="Times New Roman"/>
      <w:sz w:val="24"/>
      <w:szCs w:val="24"/>
    </w:rPr>
  </w:style>
  <w:style w:type="paragraph" w:customStyle="1" w:styleId="5288DEA6FB5E4048A133BEE6753790AF">
    <w:name w:val="5288DEA6FB5E4048A133BEE6753790AF"/>
    <w:rsid w:val="008C4C80"/>
    <w:pPr>
      <w:spacing w:after="0" w:line="240" w:lineRule="auto"/>
    </w:pPr>
    <w:rPr>
      <w:rFonts w:ascii="Arial" w:eastAsia="Times New Roman" w:hAnsi="Arial" w:cs="Times New Roman"/>
      <w:sz w:val="24"/>
      <w:szCs w:val="24"/>
    </w:rPr>
  </w:style>
  <w:style w:type="paragraph" w:customStyle="1" w:styleId="8B491C6585674B78893BE7CF9F43C2961">
    <w:name w:val="8B491C6585674B78893BE7CF9F43C2961"/>
    <w:rsid w:val="008C4C80"/>
    <w:pPr>
      <w:spacing w:after="0" w:line="240" w:lineRule="auto"/>
    </w:pPr>
    <w:rPr>
      <w:rFonts w:ascii="Arial" w:eastAsia="Times New Roman" w:hAnsi="Arial" w:cs="Times New Roman"/>
      <w:sz w:val="24"/>
      <w:szCs w:val="24"/>
    </w:rPr>
  </w:style>
  <w:style w:type="paragraph" w:customStyle="1" w:styleId="EDD87940D8864501A4A0AA1DEA893DD3">
    <w:name w:val="EDD87940D8864501A4A0AA1DEA893DD3"/>
    <w:rsid w:val="008C4C80"/>
    <w:pPr>
      <w:spacing w:after="0" w:line="240" w:lineRule="auto"/>
    </w:pPr>
    <w:rPr>
      <w:rFonts w:ascii="Arial" w:eastAsia="Times New Roman" w:hAnsi="Arial" w:cs="Times New Roman"/>
      <w:sz w:val="24"/>
      <w:szCs w:val="24"/>
    </w:rPr>
  </w:style>
  <w:style w:type="paragraph" w:customStyle="1" w:styleId="AA2FC40440514162B34A124C4C6D6343">
    <w:name w:val="AA2FC40440514162B34A124C4C6D6343"/>
    <w:rsid w:val="008C4C80"/>
    <w:pPr>
      <w:spacing w:after="0" w:line="240" w:lineRule="auto"/>
    </w:pPr>
    <w:rPr>
      <w:rFonts w:ascii="Arial" w:eastAsia="Times New Roman" w:hAnsi="Arial" w:cs="Times New Roman"/>
      <w:sz w:val="24"/>
      <w:szCs w:val="24"/>
    </w:rPr>
  </w:style>
  <w:style w:type="paragraph" w:customStyle="1" w:styleId="A5F4E3C3C9394019A4664A34675ABDA41">
    <w:name w:val="A5F4E3C3C9394019A4664A34675ABDA41"/>
    <w:rsid w:val="008C4C80"/>
    <w:pPr>
      <w:spacing w:after="0" w:line="240" w:lineRule="auto"/>
    </w:pPr>
    <w:rPr>
      <w:rFonts w:ascii="Arial" w:eastAsia="Times New Roman" w:hAnsi="Arial" w:cs="Times New Roman"/>
      <w:sz w:val="24"/>
      <w:szCs w:val="24"/>
    </w:rPr>
  </w:style>
  <w:style w:type="paragraph" w:customStyle="1" w:styleId="1EB2D9A8876F48BB8941E34D6BD025C8">
    <w:name w:val="1EB2D9A8876F48BB8941E34D6BD025C8"/>
    <w:rsid w:val="008C4C80"/>
    <w:pPr>
      <w:spacing w:after="0" w:line="240" w:lineRule="auto"/>
    </w:pPr>
    <w:rPr>
      <w:rFonts w:ascii="Arial" w:eastAsia="Times New Roman" w:hAnsi="Arial" w:cs="Times New Roman"/>
      <w:sz w:val="24"/>
      <w:szCs w:val="24"/>
    </w:rPr>
  </w:style>
  <w:style w:type="paragraph" w:customStyle="1" w:styleId="317711D9941D45DDA06DE8D3F1763E34">
    <w:name w:val="317711D9941D45DDA06DE8D3F1763E34"/>
    <w:rsid w:val="008C4C80"/>
    <w:pPr>
      <w:spacing w:after="0" w:line="240" w:lineRule="auto"/>
    </w:pPr>
    <w:rPr>
      <w:rFonts w:ascii="Arial" w:eastAsia="Times New Roman" w:hAnsi="Arial" w:cs="Times New Roman"/>
      <w:sz w:val="24"/>
      <w:szCs w:val="24"/>
    </w:rPr>
  </w:style>
  <w:style w:type="paragraph" w:customStyle="1" w:styleId="398EC4C5101448EDA756F7F3F5EEE39C">
    <w:name w:val="398EC4C5101448EDA756F7F3F5EEE39C"/>
    <w:rsid w:val="008C4C80"/>
    <w:pPr>
      <w:spacing w:after="0" w:line="240" w:lineRule="auto"/>
    </w:pPr>
    <w:rPr>
      <w:rFonts w:ascii="Arial" w:eastAsia="Times New Roman" w:hAnsi="Arial" w:cs="Times New Roman"/>
      <w:sz w:val="24"/>
      <w:szCs w:val="24"/>
    </w:rPr>
  </w:style>
  <w:style w:type="paragraph" w:customStyle="1" w:styleId="2DC440A5CD494FBB9A3356947F24171C">
    <w:name w:val="2DC440A5CD494FBB9A3356947F24171C"/>
    <w:rsid w:val="008C4C80"/>
    <w:pPr>
      <w:spacing w:after="0" w:line="240" w:lineRule="auto"/>
    </w:pPr>
    <w:rPr>
      <w:rFonts w:ascii="Arial" w:eastAsia="Times New Roman" w:hAnsi="Arial" w:cs="Times New Roman"/>
      <w:sz w:val="24"/>
      <w:szCs w:val="24"/>
    </w:rPr>
  </w:style>
  <w:style w:type="paragraph" w:customStyle="1" w:styleId="8E4B818BF461493E95787AFCB5645EB1">
    <w:name w:val="8E4B818BF461493E95787AFCB5645EB1"/>
    <w:rsid w:val="008C4C80"/>
    <w:pPr>
      <w:spacing w:after="0" w:line="240" w:lineRule="auto"/>
    </w:pPr>
    <w:rPr>
      <w:rFonts w:ascii="Arial" w:eastAsia="Times New Roman" w:hAnsi="Arial" w:cs="Times New Roman"/>
      <w:sz w:val="24"/>
      <w:szCs w:val="24"/>
    </w:rPr>
  </w:style>
  <w:style w:type="paragraph" w:customStyle="1" w:styleId="97CF203995994B9B96993AB24C0F3B64">
    <w:name w:val="97CF203995994B9B96993AB24C0F3B64"/>
    <w:rsid w:val="008C4C80"/>
    <w:pPr>
      <w:spacing w:after="0" w:line="240" w:lineRule="auto"/>
    </w:pPr>
    <w:rPr>
      <w:rFonts w:ascii="Arial" w:eastAsia="Times New Roman" w:hAnsi="Arial" w:cs="Times New Roman"/>
      <w:sz w:val="24"/>
      <w:szCs w:val="24"/>
    </w:rPr>
  </w:style>
  <w:style w:type="paragraph" w:customStyle="1" w:styleId="7AAA500B819F46A48E4C25571ABCFEBF">
    <w:name w:val="7AAA500B819F46A48E4C25571ABCFEBF"/>
    <w:rsid w:val="008C4C80"/>
    <w:pPr>
      <w:spacing w:after="0" w:line="240" w:lineRule="auto"/>
    </w:pPr>
    <w:rPr>
      <w:rFonts w:ascii="Arial" w:eastAsia="Times New Roman" w:hAnsi="Arial" w:cs="Times New Roman"/>
      <w:sz w:val="24"/>
      <w:szCs w:val="24"/>
    </w:rPr>
  </w:style>
  <w:style w:type="paragraph" w:customStyle="1" w:styleId="F63ABD6563EA4133B9AAFA08574C5AAA1">
    <w:name w:val="F63ABD6563EA4133B9AAFA08574C5AAA1"/>
    <w:rsid w:val="008C4C80"/>
    <w:pPr>
      <w:spacing w:after="0" w:line="240" w:lineRule="auto"/>
    </w:pPr>
    <w:rPr>
      <w:rFonts w:ascii="Arial" w:eastAsia="Times New Roman" w:hAnsi="Arial" w:cs="Times New Roman"/>
      <w:sz w:val="24"/>
      <w:szCs w:val="24"/>
    </w:rPr>
  </w:style>
  <w:style w:type="paragraph" w:customStyle="1" w:styleId="47A4B191FF00429B8046B5D94B5ABF83">
    <w:name w:val="47A4B191FF00429B8046B5D94B5ABF83"/>
    <w:rsid w:val="008C4C80"/>
    <w:pPr>
      <w:spacing w:after="0" w:line="240" w:lineRule="auto"/>
    </w:pPr>
    <w:rPr>
      <w:rFonts w:ascii="Arial" w:eastAsia="Times New Roman" w:hAnsi="Arial" w:cs="Times New Roman"/>
      <w:sz w:val="24"/>
      <w:szCs w:val="24"/>
    </w:rPr>
  </w:style>
  <w:style w:type="paragraph" w:customStyle="1" w:styleId="6F81A55BE5864408B31BF1B266F376D0">
    <w:name w:val="6F81A55BE5864408B31BF1B266F376D0"/>
    <w:rsid w:val="008C4C80"/>
    <w:pPr>
      <w:spacing w:after="0" w:line="240" w:lineRule="auto"/>
    </w:pPr>
    <w:rPr>
      <w:rFonts w:ascii="Arial" w:eastAsia="Times New Roman" w:hAnsi="Arial" w:cs="Times New Roman"/>
      <w:sz w:val="24"/>
      <w:szCs w:val="24"/>
    </w:rPr>
  </w:style>
  <w:style w:type="paragraph" w:customStyle="1" w:styleId="3AF8407954BE4671A54FECA57B3F85551">
    <w:name w:val="3AF8407954BE4671A54FECA57B3F85551"/>
    <w:rsid w:val="008C4C80"/>
    <w:pPr>
      <w:spacing w:after="0" w:line="240" w:lineRule="auto"/>
    </w:pPr>
    <w:rPr>
      <w:rFonts w:ascii="Arial" w:eastAsia="Times New Roman" w:hAnsi="Arial" w:cs="Times New Roman"/>
      <w:sz w:val="24"/>
      <w:szCs w:val="24"/>
    </w:rPr>
  </w:style>
  <w:style w:type="paragraph" w:customStyle="1" w:styleId="A904D1367F374FE8823B662A7AAF82B11">
    <w:name w:val="A904D1367F374FE8823B662A7AAF82B11"/>
    <w:rsid w:val="008C4C80"/>
    <w:pPr>
      <w:spacing w:after="0" w:line="240" w:lineRule="auto"/>
    </w:pPr>
    <w:rPr>
      <w:rFonts w:ascii="Arial" w:eastAsia="Times New Roman" w:hAnsi="Arial" w:cs="Times New Roman"/>
      <w:sz w:val="24"/>
      <w:szCs w:val="24"/>
    </w:rPr>
  </w:style>
  <w:style w:type="paragraph" w:customStyle="1" w:styleId="31D61BFDCCCE45A8AABC3C8CEB3860371">
    <w:name w:val="31D61BFDCCCE45A8AABC3C8CEB3860371"/>
    <w:rsid w:val="008C4C80"/>
    <w:pPr>
      <w:spacing w:after="0" w:line="240" w:lineRule="auto"/>
    </w:pPr>
    <w:rPr>
      <w:rFonts w:ascii="Arial" w:eastAsia="Times New Roman" w:hAnsi="Arial" w:cs="Times New Roman"/>
      <w:sz w:val="24"/>
      <w:szCs w:val="24"/>
    </w:rPr>
  </w:style>
  <w:style w:type="paragraph" w:customStyle="1" w:styleId="3CD0C0F34DDD419FB01A3AC85B7AB78C1">
    <w:name w:val="3CD0C0F34DDD419FB01A3AC85B7AB78C1"/>
    <w:rsid w:val="008C4C80"/>
    <w:pPr>
      <w:spacing w:after="0" w:line="240" w:lineRule="auto"/>
    </w:pPr>
    <w:rPr>
      <w:rFonts w:ascii="Arial" w:eastAsia="Times New Roman" w:hAnsi="Arial" w:cs="Times New Roman"/>
      <w:sz w:val="24"/>
      <w:szCs w:val="24"/>
    </w:rPr>
  </w:style>
  <w:style w:type="paragraph" w:customStyle="1" w:styleId="CFB5D4AED52E4D01920B8C4B60E259F71">
    <w:name w:val="CFB5D4AED52E4D01920B8C4B60E259F71"/>
    <w:rsid w:val="008C4C80"/>
    <w:pPr>
      <w:spacing w:after="0" w:line="240" w:lineRule="auto"/>
    </w:pPr>
    <w:rPr>
      <w:rFonts w:ascii="Arial" w:eastAsia="Times New Roman" w:hAnsi="Arial" w:cs="Times New Roman"/>
      <w:sz w:val="24"/>
      <w:szCs w:val="24"/>
    </w:rPr>
  </w:style>
  <w:style w:type="paragraph" w:customStyle="1" w:styleId="55E31CAA84F14184AAAC4BE0D34134F51">
    <w:name w:val="55E31CAA84F14184AAAC4BE0D34134F51"/>
    <w:rsid w:val="008C4C80"/>
    <w:pPr>
      <w:spacing w:after="0" w:line="240" w:lineRule="auto"/>
    </w:pPr>
    <w:rPr>
      <w:rFonts w:ascii="Arial" w:eastAsia="Times New Roman" w:hAnsi="Arial" w:cs="Times New Roman"/>
      <w:sz w:val="24"/>
      <w:szCs w:val="24"/>
    </w:rPr>
  </w:style>
  <w:style w:type="paragraph" w:customStyle="1" w:styleId="FEC5980EF66F467C8EC824218FBA2B78">
    <w:name w:val="FEC5980EF66F467C8EC824218FBA2B78"/>
    <w:rsid w:val="008C4C80"/>
    <w:pPr>
      <w:spacing w:after="0" w:line="240" w:lineRule="auto"/>
    </w:pPr>
    <w:rPr>
      <w:rFonts w:ascii="Arial" w:eastAsia="Times New Roman" w:hAnsi="Arial" w:cs="Times New Roman"/>
      <w:sz w:val="24"/>
      <w:szCs w:val="24"/>
    </w:rPr>
  </w:style>
  <w:style w:type="paragraph" w:customStyle="1" w:styleId="6A1667CB5E50462BA6B231A1E3A0D942">
    <w:name w:val="6A1667CB5E50462BA6B231A1E3A0D942"/>
    <w:rsid w:val="008C4C80"/>
    <w:pPr>
      <w:spacing w:after="0" w:line="240" w:lineRule="auto"/>
    </w:pPr>
    <w:rPr>
      <w:rFonts w:ascii="Arial" w:eastAsia="Times New Roman" w:hAnsi="Arial" w:cs="Times New Roman"/>
      <w:sz w:val="24"/>
      <w:szCs w:val="24"/>
    </w:rPr>
  </w:style>
  <w:style w:type="paragraph" w:customStyle="1" w:styleId="27FBFBC964A8458E86DCCFF37BD994AC">
    <w:name w:val="27FBFBC964A8458E86DCCFF37BD994AC"/>
    <w:rsid w:val="008C4C80"/>
    <w:pPr>
      <w:spacing w:after="0" w:line="240" w:lineRule="auto"/>
    </w:pPr>
    <w:rPr>
      <w:rFonts w:ascii="Arial" w:eastAsia="Times New Roman" w:hAnsi="Arial" w:cs="Times New Roman"/>
      <w:sz w:val="24"/>
      <w:szCs w:val="24"/>
    </w:rPr>
  </w:style>
  <w:style w:type="paragraph" w:customStyle="1" w:styleId="B958410317AF46319BBE073C2AB2B9F7">
    <w:name w:val="B958410317AF46319BBE073C2AB2B9F7"/>
    <w:rsid w:val="00810601"/>
  </w:style>
  <w:style w:type="paragraph" w:customStyle="1" w:styleId="EF97C8B08FD94D09AD1B46F83733CCF4">
    <w:name w:val="EF97C8B08FD94D09AD1B46F83733CCF4"/>
    <w:rsid w:val="00AE5E63"/>
  </w:style>
  <w:style w:type="paragraph" w:customStyle="1" w:styleId="674F008D38E54643A02ADEA692283781">
    <w:name w:val="674F008D38E54643A02ADEA692283781"/>
    <w:rsid w:val="003D1E60"/>
  </w:style>
  <w:style w:type="paragraph" w:customStyle="1" w:styleId="AA762701AE6D45F2A9906F808F8D8F3F">
    <w:name w:val="AA762701AE6D45F2A9906F808F8D8F3F"/>
    <w:rsid w:val="003D1E60"/>
  </w:style>
  <w:style w:type="paragraph" w:customStyle="1" w:styleId="8A1C68DDC75C40B79E2529252F6A3BB8">
    <w:name w:val="8A1C68DDC75C40B79E2529252F6A3BB8"/>
    <w:rsid w:val="003D1E60"/>
  </w:style>
  <w:style w:type="paragraph" w:customStyle="1" w:styleId="B3889DF3A60546F8821096C136AD0942">
    <w:name w:val="B3889DF3A60546F8821096C136AD0942"/>
    <w:rsid w:val="003D1E60"/>
  </w:style>
  <w:style w:type="paragraph" w:customStyle="1" w:styleId="06965DAE15B84E8B8346DB7B934929F6">
    <w:name w:val="06965DAE15B84E8B8346DB7B934929F6"/>
    <w:rsid w:val="003D1E60"/>
  </w:style>
  <w:style w:type="paragraph" w:customStyle="1" w:styleId="0C9658A1F03C422A86E3C7F996707115">
    <w:name w:val="0C9658A1F03C422A86E3C7F996707115"/>
    <w:rsid w:val="003D1E60"/>
  </w:style>
  <w:style w:type="paragraph" w:customStyle="1" w:styleId="C13411A6B7004E10AE591C6F31680E57">
    <w:name w:val="C13411A6B7004E10AE591C6F31680E57"/>
    <w:rsid w:val="003D1E60"/>
  </w:style>
  <w:style w:type="paragraph" w:customStyle="1" w:styleId="F76D2764F07A419ABE95F1BB2B2C305D">
    <w:name w:val="F76D2764F07A419ABE95F1BB2B2C305D"/>
    <w:rsid w:val="003D1E60"/>
  </w:style>
  <w:style w:type="paragraph" w:customStyle="1" w:styleId="DDCFB25ABDC14AB7BAF13F2BECD88B0D">
    <w:name w:val="DDCFB25ABDC14AB7BAF13F2BECD88B0D"/>
    <w:rsid w:val="003D1E60"/>
  </w:style>
  <w:style w:type="paragraph" w:customStyle="1" w:styleId="BD355F3A470A4337B11879EA125EC13F">
    <w:name w:val="BD355F3A470A4337B11879EA125EC13F"/>
    <w:rsid w:val="003D1E60"/>
  </w:style>
  <w:style w:type="paragraph" w:customStyle="1" w:styleId="9D24353FB10E4CCE983BD07AA832E0BE">
    <w:name w:val="9D24353FB10E4CCE983BD07AA832E0BE"/>
    <w:rsid w:val="003D1E60"/>
  </w:style>
  <w:style w:type="paragraph" w:customStyle="1" w:styleId="3AACB2065B724EFDBE74A698166E5A2F">
    <w:name w:val="3AACB2065B724EFDBE74A698166E5A2F"/>
    <w:rsid w:val="003D1E60"/>
  </w:style>
  <w:style w:type="paragraph" w:customStyle="1" w:styleId="56CB9D2C4DD84471988E1DB94E5D4CB3">
    <w:name w:val="56CB9D2C4DD84471988E1DB94E5D4CB3"/>
    <w:rsid w:val="003D1E60"/>
  </w:style>
  <w:style w:type="paragraph" w:customStyle="1" w:styleId="4DBEF81EB8494F7D8935A6E0C214B69D">
    <w:name w:val="4DBEF81EB8494F7D8935A6E0C214B69D"/>
    <w:rsid w:val="003D1E60"/>
  </w:style>
  <w:style w:type="paragraph" w:customStyle="1" w:styleId="4F04B65A76484BC7A1AF306B910720B3">
    <w:name w:val="4F04B65A76484BC7A1AF306B910720B3"/>
    <w:rsid w:val="003D1E60"/>
  </w:style>
  <w:style w:type="paragraph" w:customStyle="1" w:styleId="6F7E311126334DF0AEDA32B0CF03D409">
    <w:name w:val="6F7E311126334DF0AEDA32B0CF03D409"/>
    <w:rsid w:val="003D1E60"/>
  </w:style>
  <w:style w:type="paragraph" w:customStyle="1" w:styleId="09A6B01ADE514E84855CE58ADFEEFA64">
    <w:name w:val="09A6B01ADE514E84855CE58ADFEEFA64"/>
    <w:rsid w:val="003D1E60"/>
  </w:style>
  <w:style w:type="paragraph" w:customStyle="1" w:styleId="E68ADB90EF0245729040F0F4C9C8E5EF">
    <w:name w:val="E68ADB90EF0245729040F0F4C9C8E5EF"/>
    <w:rsid w:val="003D1E60"/>
  </w:style>
  <w:style w:type="paragraph" w:customStyle="1" w:styleId="C3D1907ED245440B91B145B6AEB16C1A">
    <w:name w:val="C3D1907ED245440B91B145B6AEB16C1A"/>
    <w:rsid w:val="003D1E60"/>
  </w:style>
  <w:style w:type="paragraph" w:customStyle="1" w:styleId="94504396B5F74CE7A9743B1F56135275">
    <w:name w:val="94504396B5F74CE7A9743B1F56135275"/>
    <w:rsid w:val="003D1E60"/>
  </w:style>
  <w:style w:type="paragraph" w:customStyle="1" w:styleId="F2D007CC901F43E3B162D5BAF327F1EC">
    <w:name w:val="F2D007CC901F43E3B162D5BAF327F1EC"/>
    <w:rsid w:val="003D1E60"/>
  </w:style>
  <w:style w:type="paragraph" w:customStyle="1" w:styleId="4D2F28DB605549EDBF13B0CF36316D31">
    <w:name w:val="4D2F28DB605549EDBF13B0CF36316D31"/>
    <w:rsid w:val="003D1E60"/>
  </w:style>
  <w:style w:type="paragraph" w:customStyle="1" w:styleId="A6C1D4546D5B4ABB84A008B15FBF7A34">
    <w:name w:val="A6C1D4546D5B4ABB84A008B15FBF7A34"/>
    <w:rsid w:val="003D1E60"/>
  </w:style>
  <w:style w:type="paragraph" w:customStyle="1" w:styleId="5ED2E66F1D8F42F18E30825AFF53741B">
    <w:name w:val="5ED2E66F1D8F42F18E30825AFF53741B"/>
    <w:rsid w:val="003D1E60"/>
  </w:style>
  <w:style w:type="paragraph" w:customStyle="1" w:styleId="CB771C911813460DB31E5C536EB689F4">
    <w:name w:val="CB771C911813460DB31E5C536EB689F4"/>
    <w:rsid w:val="00F8747B"/>
  </w:style>
  <w:style w:type="paragraph" w:customStyle="1" w:styleId="7653E9228141410AA99D2DD5AAEBE661">
    <w:name w:val="7653E9228141410AA99D2DD5AAEBE661"/>
    <w:rsid w:val="00F8747B"/>
  </w:style>
  <w:style w:type="paragraph" w:customStyle="1" w:styleId="048191D445BC43BEA224652A70889A66">
    <w:name w:val="048191D445BC43BEA224652A70889A66"/>
    <w:rsid w:val="00F8747B"/>
  </w:style>
  <w:style w:type="paragraph" w:customStyle="1" w:styleId="2FA8CC26100143368F9BBF05FAB806A0">
    <w:name w:val="2FA8CC26100143368F9BBF05FAB806A0"/>
    <w:rsid w:val="00F8747B"/>
  </w:style>
  <w:style w:type="paragraph" w:customStyle="1" w:styleId="9A8B8806AC384734BDADB6EF1598EBD6">
    <w:name w:val="9A8B8806AC384734BDADB6EF1598EBD6"/>
    <w:rsid w:val="00F8747B"/>
  </w:style>
  <w:style w:type="paragraph" w:customStyle="1" w:styleId="F08600172851423FA70EA3D52C76A62C">
    <w:name w:val="F08600172851423FA70EA3D52C76A62C"/>
    <w:rsid w:val="00F8747B"/>
  </w:style>
  <w:style w:type="paragraph" w:customStyle="1" w:styleId="9CDA53B658C84A12AA5EB29003EA27E8">
    <w:name w:val="9CDA53B658C84A12AA5EB29003EA27E8"/>
    <w:rsid w:val="00F8747B"/>
  </w:style>
  <w:style w:type="paragraph" w:customStyle="1" w:styleId="47EC31602E934202AF1AB2C284C5674B">
    <w:name w:val="47EC31602E934202AF1AB2C284C5674B"/>
    <w:rsid w:val="00F8747B"/>
  </w:style>
  <w:style w:type="paragraph" w:customStyle="1" w:styleId="C50659DE05EB4D65A2557C9C9307F8C8">
    <w:name w:val="C50659DE05EB4D65A2557C9C9307F8C8"/>
    <w:rsid w:val="000954CE"/>
  </w:style>
  <w:style w:type="paragraph" w:customStyle="1" w:styleId="AF9777F9A78047FC827E2D8A491C03E9">
    <w:name w:val="AF9777F9A78047FC827E2D8A491C03E9"/>
    <w:rsid w:val="000954CE"/>
  </w:style>
  <w:style w:type="paragraph" w:customStyle="1" w:styleId="28A96B72D3D94DB1A1C43929AA912154">
    <w:name w:val="28A96B72D3D94DB1A1C43929AA912154"/>
    <w:rsid w:val="000954CE"/>
  </w:style>
  <w:style w:type="paragraph" w:customStyle="1" w:styleId="E3A43E6147F34C5496099B4901D5197B">
    <w:name w:val="E3A43E6147F34C5496099B4901D5197B"/>
    <w:rsid w:val="000954CE"/>
  </w:style>
  <w:style w:type="paragraph" w:customStyle="1" w:styleId="F6F2C56751254981B8A7F1E5446C3D24">
    <w:name w:val="F6F2C56751254981B8A7F1E5446C3D24"/>
    <w:rsid w:val="000954CE"/>
  </w:style>
  <w:style w:type="paragraph" w:customStyle="1" w:styleId="942A573D1BDC4EBABC6F12B9C8A1673D">
    <w:name w:val="942A573D1BDC4EBABC6F12B9C8A1673D"/>
    <w:rsid w:val="000954CE"/>
  </w:style>
  <w:style w:type="paragraph" w:customStyle="1" w:styleId="AAE85AED9C784F9FB87997F97F019C7D">
    <w:name w:val="AAE85AED9C784F9FB87997F97F019C7D"/>
    <w:rsid w:val="000954CE"/>
  </w:style>
  <w:style w:type="paragraph" w:customStyle="1" w:styleId="E8F14EE894EE46B68AFCD7488904F34B">
    <w:name w:val="E8F14EE894EE46B68AFCD7488904F34B"/>
    <w:rsid w:val="00386013"/>
  </w:style>
  <w:style w:type="paragraph" w:customStyle="1" w:styleId="1D3AD07ACA764390B479618EB3169B63">
    <w:name w:val="1D3AD07ACA764390B479618EB3169B63"/>
    <w:rsid w:val="00B1313C"/>
  </w:style>
  <w:style w:type="paragraph" w:customStyle="1" w:styleId="69873D4B941246A28A5FD7ACAADB4893">
    <w:name w:val="69873D4B941246A28A5FD7ACAADB4893"/>
    <w:rsid w:val="00B1313C"/>
  </w:style>
  <w:style w:type="paragraph" w:customStyle="1" w:styleId="806D858AD66B4BD5890F078566AB55EF">
    <w:name w:val="806D858AD66B4BD5890F078566AB55EF"/>
    <w:rsid w:val="00B1313C"/>
  </w:style>
  <w:style w:type="paragraph" w:customStyle="1" w:styleId="ADC7A59B6AB944159F4D9F06F3EA6923">
    <w:name w:val="ADC7A59B6AB944159F4D9F06F3EA6923"/>
    <w:rsid w:val="00B1313C"/>
  </w:style>
  <w:style w:type="paragraph" w:customStyle="1" w:styleId="C24A8C383F4F4124A95C151E87F07015">
    <w:name w:val="C24A8C383F4F4124A95C151E87F07015"/>
    <w:rsid w:val="00B1313C"/>
  </w:style>
  <w:style w:type="paragraph" w:customStyle="1" w:styleId="CC33F88C9D4A4A7E913BE7007345A9D8">
    <w:name w:val="CC33F88C9D4A4A7E913BE7007345A9D8"/>
    <w:rsid w:val="00B1313C"/>
  </w:style>
  <w:style w:type="paragraph" w:customStyle="1" w:styleId="EB6C60E1BBA740EAA7AC0F66164B94E7">
    <w:name w:val="EB6C60E1BBA740EAA7AC0F66164B94E7"/>
    <w:rsid w:val="00B1313C"/>
  </w:style>
  <w:style w:type="paragraph" w:customStyle="1" w:styleId="18374E190BE54B729D2E02AAD1860BE5">
    <w:name w:val="18374E190BE54B729D2E02AAD1860BE5"/>
    <w:rsid w:val="00B1313C"/>
  </w:style>
  <w:style w:type="paragraph" w:customStyle="1" w:styleId="FC71B6AA3D9E4936B137A1D96D4CC976">
    <w:name w:val="FC71B6AA3D9E4936B137A1D96D4CC976"/>
    <w:rsid w:val="00B1313C"/>
  </w:style>
  <w:style w:type="paragraph" w:customStyle="1" w:styleId="BC9CEA0EC0134E29973B48FC3D64AA3B">
    <w:name w:val="BC9CEA0EC0134E29973B48FC3D64AA3B"/>
    <w:rsid w:val="00B1313C"/>
  </w:style>
  <w:style w:type="paragraph" w:customStyle="1" w:styleId="27ED1BD612A24108A0A430B629D6E9A0">
    <w:name w:val="27ED1BD612A24108A0A430B629D6E9A0"/>
    <w:rsid w:val="00B1313C"/>
  </w:style>
  <w:style w:type="paragraph" w:customStyle="1" w:styleId="61A2B20D9CF241D288403840907805AD">
    <w:name w:val="61A2B20D9CF241D288403840907805AD"/>
    <w:rsid w:val="00B1313C"/>
  </w:style>
  <w:style w:type="paragraph" w:customStyle="1" w:styleId="6BEF5E052B1444AEAB86F38B75095217">
    <w:name w:val="6BEF5E052B1444AEAB86F38B75095217"/>
    <w:rsid w:val="00B1313C"/>
  </w:style>
  <w:style w:type="paragraph" w:customStyle="1" w:styleId="1A152930DBCD4675961EFC0EE5536DD2">
    <w:name w:val="1A152930DBCD4675961EFC0EE5536DD2"/>
    <w:rsid w:val="00B1313C"/>
  </w:style>
  <w:style w:type="paragraph" w:customStyle="1" w:styleId="293AAE1B881347B5A8FA1D45FDD7DEAC">
    <w:name w:val="293AAE1B881347B5A8FA1D45FDD7DEAC"/>
    <w:rsid w:val="00B1313C"/>
  </w:style>
  <w:style w:type="paragraph" w:customStyle="1" w:styleId="C8315D272617441BA464A15B7480F918">
    <w:name w:val="C8315D272617441BA464A15B7480F918"/>
    <w:rsid w:val="00B1313C"/>
  </w:style>
  <w:style w:type="paragraph" w:customStyle="1" w:styleId="5812067962604B269A07B90F97C0A3BA">
    <w:name w:val="5812067962604B269A07B90F97C0A3BA"/>
    <w:rsid w:val="00B1313C"/>
  </w:style>
  <w:style w:type="paragraph" w:customStyle="1" w:styleId="E192305B33E247A990271B83A7635D93">
    <w:name w:val="E192305B33E247A990271B83A7635D93"/>
    <w:rsid w:val="00B1313C"/>
  </w:style>
  <w:style w:type="paragraph" w:customStyle="1" w:styleId="367C4D7A3E0C4CE49FD09708E42D1327">
    <w:name w:val="367C4D7A3E0C4CE49FD09708E42D1327"/>
    <w:rsid w:val="00B1313C"/>
  </w:style>
  <w:style w:type="paragraph" w:customStyle="1" w:styleId="5E11C55676654A018E6BC8E59956F20E">
    <w:name w:val="5E11C55676654A018E6BC8E59956F20E"/>
    <w:rsid w:val="00B1313C"/>
  </w:style>
  <w:style w:type="paragraph" w:customStyle="1" w:styleId="1D8D78828B7240278684E3D421617513">
    <w:name w:val="1D8D78828B7240278684E3D421617513"/>
    <w:rsid w:val="00B1313C"/>
  </w:style>
  <w:style w:type="paragraph" w:customStyle="1" w:styleId="A6F209F819BF449E8A6DCC8988F7663C">
    <w:name w:val="A6F209F819BF449E8A6DCC8988F7663C"/>
    <w:rsid w:val="00B1313C"/>
  </w:style>
  <w:style w:type="paragraph" w:customStyle="1" w:styleId="AFA4B298314A43BDB4AEF5AC7D370896">
    <w:name w:val="AFA4B298314A43BDB4AEF5AC7D370896"/>
    <w:rsid w:val="00B1313C"/>
  </w:style>
  <w:style w:type="paragraph" w:customStyle="1" w:styleId="929BA36A8D494371B7EFFC43E8634593">
    <w:name w:val="929BA36A8D494371B7EFFC43E8634593"/>
    <w:rsid w:val="00B1313C"/>
  </w:style>
  <w:style w:type="paragraph" w:customStyle="1" w:styleId="52A79D98F5CC4A80A03477B3FF6427E5">
    <w:name w:val="52A79D98F5CC4A80A03477B3FF6427E5"/>
    <w:rsid w:val="00B1313C"/>
  </w:style>
  <w:style w:type="paragraph" w:customStyle="1" w:styleId="6C4A879936F2408A83DA45E47155B744">
    <w:name w:val="6C4A879936F2408A83DA45E47155B744"/>
    <w:rsid w:val="00B1313C"/>
  </w:style>
  <w:style w:type="paragraph" w:customStyle="1" w:styleId="51F281A354314E7CB413E4FD1EDAE662">
    <w:name w:val="51F281A354314E7CB413E4FD1EDAE662"/>
    <w:rsid w:val="00B1313C"/>
  </w:style>
  <w:style w:type="paragraph" w:customStyle="1" w:styleId="BC1C0F58F01B4847B9179BAD70F53298">
    <w:name w:val="BC1C0F58F01B4847B9179BAD70F53298"/>
    <w:rsid w:val="00B1313C"/>
  </w:style>
  <w:style w:type="paragraph" w:customStyle="1" w:styleId="0947B80A6F7C4C698E30B10DB27671C9">
    <w:name w:val="0947B80A6F7C4C698E30B10DB27671C9"/>
    <w:rsid w:val="00B1313C"/>
  </w:style>
  <w:style w:type="paragraph" w:customStyle="1" w:styleId="A71B6594516D4F39B689E598CD1A7F5E">
    <w:name w:val="A71B6594516D4F39B689E598CD1A7F5E"/>
    <w:rsid w:val="00B1313C"/>
  </w:style>
  <w:style w:type="paragraph" w:customStyle="1" w:styleId="AE857E2BE4EF47E0A229A7FC7685825C">
    <w:name w:val="AE857E2BE4EF47E0A229A7FC7685825C"/>
    <w:rsid w:val="00B1313C"/>
  </w:style>
  <w:style w:type="paragraph" w:customStyle="1" w:styleId="B3A7BA0DB6024D3FB74BB5C177D52802">
    <w:name w:val="B3A7BA0DB6024D3FB74BB5C177D52802"/>
    <w:rsid w:val="00B1313C"/>
  </w:style>
  <w:style w:type="paragraph" w:customStyle="1" w:styleId="681A33B30D424B1E84290F1D1F316809">
    <w:name w:val="681A33B30D424B1E84290F1D1F316809"/>
    <w:rsid w:val="00B1313C"/>
  </w:style>
  <w:style w:type="paragraph" w:customStyle="1" w:styleId="C9E4FD8429CD4647BF653002688B3643">
    <w:name w:val="C9E4FD8429CD4647BF653002688B3643"/>
    <w:rsid w:val="00E310F5"/>
  </w:style>
  <w:style w:type="paragraph" w:customStyle="1" w:styleId="3E8BB6E6500148F1806CD43DF5BDD774">
    <w:name w:val="3E8BB6E6500148F1806CD43DF5BDD774"/>
    <w:rsid w:val="008F438F"/>
  </w:style>
  <w:style w:type="paragraph" w:customStyle="1" w:styleId="B50A3B4BEE694220AEEEC52CB5FB6390">
    <w:name w:val="B50A3B4BEE694220AEEEC52CB5FB6390"/>
    <w:rsid w:val="008F438F"/>
  </w:style>
  <w:style w:type="paragraph" w:customStyle="1" w:styleId="F358A65479AE420C8D494F3D3F65E143">
    <w:name w:val="F358A65479AE420C8D494F3D3F65E143"/>
    <w:rsid w:val="008F438F"/>
  </w:style>
  <w:style w:type="paragraph" w:customStyle="1" w:styleId="D1B57BA6BE3342DAA6F63480C3396E9E">
    <w:name w:val="D1B57BA6BE3342DAA6F63480C3396E9E"/>
    <w:rsid w:val="008F438F"/>
  </w:style>
  <w:style w:type="paragraph" w:customStyle="1" w:styleId="7283DB00C89148E4B38C4BE3D4A8FB2F">
    <w:name w:val="7283DB00C89148E4B38C4BE3D4A8FB2F"/>
    <w:rsid w:val="008F438F"/>
  </w:style>
  <w:style w:type="paragraph" w:customStyle="1" w:styleId="E54B25CED44745A38DFE4E429251EDA1">
    <w:name w:val="E54B25CED44745A38DFE4E429251EDA1"/>
    <w:rsid w:val="008F438F"/>
  </w:style>
  <w:style w:type="paragraph" w:customStyle="1" w:styleId="39CE60327F744628B4EA456871C00736">
    <w:name w:val="39CE60327F744628B4EA456871C00736"/>
    <w:rsid w:val="008F438F"/>
  </w:style>
  <w:style w:type="paragraph" w:customStyle="1" w:styleId="E40279B95CA44A5CB9D607E46763F411">
    <w:name w:val="E40279B95CA44A5CB9D607E46763F411"/>
    <w:rsid w:val="008F438F"/>
  </w:style>
  <w:style w:type="paragraph" w:customStyle="1" w:styleId="942D36B9FEDE42E78C8EABBDAC5A0B2F">
    <w:name w:val="942D36B9FEDE42E78C8EABBDAC5A0B2F"/>
    <w:rsid w:val="008F438F"/>
  </w:style>
  <w:style w:type="paragraph" w:customStyle="1" w:styleId="E501FC0A4F2C48979E04571A3BF45EB8">
    <w:name w:val="E501FC0A4F2C48979E04571A3BF45EB8"/>
    <w:rsid w:val="008F438F"/>
  </w:style>
  <w:style w:type="paragraph" w:customStyle="1" w:styleId="BB347CF213824D559AD760A4940D88BB">
    <w:name w:val="BB347CF213824D559AD760A4940D88BB"/>
    <w:rsid w:val="008F438F"/>
  </w:style>
  <w:style w:type="paragraph" w:customStyle="1" w:styleId="9B77522719414FA2BCB27FFD3B4B0906">
    <w:name w:val="9B77522719414FA2BCB27FFD3B4B0906"/>
    <w:rsid w:val="008F438F"/>
  </w:style>
  <w:style w:type="paragraph" w:customStyle="1" w:styleId="E08EABE547FE4738B1FDF1BE723135A0">
    <w:name w:val="E08EABE547FE4738B1FDF1BE723135A0"/>
    <w:rsid w:val="008F438F"/>
  </w:style>
  <w:style w:type="paragraph" w:customStyle="1" w:styleId="736FE5F2255845028DEF01075093F608">
    <w:name w:val="736FE5F2255845028DEF01075093F608"/>
    <w:rsid w:val="008F438F"/>
  </w:style>
  <w:style w:type="paragraph" w:customStyle="1" w:styleId="9F4F2258F15F440190E78329F59D39BA">
    <w:name w:val="9F4F2258F15F440190E78329F59D39BA"/>
    <w:rsid w:val="008F438F"/>
  </w:style>
  <w:style w:type="paragraph" w:customStyle="1" w:styleId="7BC8572AB7B54900AD37995F0698F4FC">
    <w:name w:val="7BC8572AB7B54900AD37995F0698F4FC"/>
    <w:rsid w:val="004E2C07"/>
  </w:style>
  <w:style w:type="paragraph" w:customStyle="1" w:styleId="48B1A81BFC5B4B8FB82462B4025B233F">
    <w:name w:val="48B1A81BFC5B4B8FB82462B4025B233F"/>
    <w:rsid w:val="004E2C07"/>
  </w:style>
  <w:style w:type="paragraph" w:customStyle="1" w:styleId="C90BC5CB838D4E68AE1DFE26AF496314">
    <w:name w:val="C90BC5CB838D4E68AE1DFE26AF496314"/>
    <w:rsid w:val="005651F6"/>
  </w:style>
  <w:style w:type="paragraph" w:customStyle="1" w:styleId="2725158DD4E147BBA29AB3733EAA652A">
    <w:name w:val="2725158DD4E147BBA29AB3733EAA652A"/>
    <w:rsid w:val="005651F6"/>
  </w:style>
  <w:style w:type="paragraph" w:customStyle="1" w:styleId="E7DBAC7A8B9F41DF9A390E61EFA4AEBA">
    <w:name w:val="E7DBAC7A8B9F41DF9A390E61EFA4AEBA"/>
    <w:rsid w:val="005651F6"/>
  </w:style>
  <w:style w:type="paragraph" w:customStyle="1" w:styleId="0EA74EAC5D5A4F47B412941F8B6BB6C9">
    <w:name w:val="0EA74EAC5D5A4F47B412941F8B6BB6C9"/>
    <w:rsid w:val="005651F6"/>
  </w:style>
  <w:style w:type="paragraph" w:customStyle="1" w:styleId="208833EA6F9E4A13BAD67F81189CD276">
    <w:name w:val="208833EA6F9E4A13BAD67F81189CD276"/>
    <w:rsid w:val="005651F6"/>
  </w:style>
  <w:style w:type="paragraph" w:customStyle="1" w:styleId="7B89D5FEE2254F80A9F1E019E2861874">
    <w:name w:val="7B89D5FEE2254F80A9F1E019E2861874"/>
    <w:rsid w:val="005651F6"/>
  </w:style>
  <w:style w:type="paragraph" w:customStyle="1" w:styleId="121A8769F8B84388AA364B28834FEDB8">
    <w:name w:val="121A8769F8B84388AA364B28834FEDB8"/>
    <w:rsid w:val="005651F6"/>
  </w:style>
  <w:style w:type="paragraph" w:customStyle="1" w:styleId="344DFF8FD9874AB0B7D8110E61B6EC4F">
    <w:name w:val="344DFF8FD9874AB0B7D8110E61B6EC4F"/>
    <w:rsid w:val="005651F6"/>
  </w:style>
  <w:style w:type="paragraph" w:customStyle="1" w:styleId="AB60B6D2B7BB48599FA493099D973E03">
    <w:name w:val="AB60B6D2B7BB48599FA493099D973E03"/>
    <w:rsid w:val="005651F6"/>
  </w:style>
  <w:style w:type="paragraph" w:customStyle="1" w:styleId="F04CA9DC60E941CBB64EAECE03AE675B">
    <w:name w:val="F04CA9DC60E941CBB64EAECE03AE675B"/>
    <w:rsid w:val="005651F6"/>
  </w:style>
  <w:style w:type="paragraph" w:customStyle="1" w:styleId="AC25CE197DB44BB88C70E0829C801D51">
    <w:name w:val="AC25CE197DB44BB88C70E0829C801D51"/>
    <w:rsid w:val="005651F6"/>
  </w:style>
  <w:style w:type="paragraph" w:customStyle="1" w:styleId="C6D147FCF297478C928F5465DF5DE931">
    <w:name w:val="C6D147FCF297478C928F5465DF5DE931"/>
    <w:rsid w:val="005651F6"/>
  </w:style>
  <w:style w:type="paragraph" w:customStyle="1" w:styleId="38791C924D5B4B5B931F05F3B920B352">
    <w:name w:val="38791C924D5B4B5B931F05F3B920B352"/>
    <w:rsid w:val="005651F6"/>
  </w:style>
  <w:style w:type="paragraph" w:customStyle="1" w:styleId="447D634EFA6B4721885ED9B09B50E176">
    <w:name w:val="447D634EFA6B4721885ED9B09B50E176"/>
    <w:rsid w:val="00BC209A"/>
  </w:style>
  <w:style w:type="paragraph" w:customStyle="1" w:styleId="2C13F58DA5544BE486BFE947B0C53C08">
    <w:name w:val="2C13F58DA5544BE486BFE947B0C53C08"/>
    <w:rsid w:val="00BC209A"/>
  </w:style>
  <w:style w:type="paragraph" w:customStyle="1" w:styleId="FFE6EA8145024CE3A3917B2C569B3302">
    <w:name w:val="FFE6EA8145024CE3A3917B2C569B3302"/>
    <w:rsid w:val="005F067F"/>
  </w:style>
  <w:style w:type="paragraph" w:customStyle="1" w:styleId="42CB7A8F544C44D48F64EAD33CF1A091">
    <w:name w:val="42CB7A8F544C44D48F64EAD33CF1A091"/>
    <w:rsid w:val="00C00625"/>
  </w:style>
  <w:style w:type="paragraph" w:customStyle="1" w:styleId="701159B2A6D9418A818FD4D70D3E8791">
    <w:name w:val="701159B2A6D9418A818FD4D70D3E8791"/>
    <w:rsid w:val="00C00625"/>
  </w:style>
  <w:style w:type="paragraph" w:customStyle="1" w:styleId="552142E495504202986FE11546C088D8">
    <w:name w:val="552142E495504202986FE11546C088D8"/>
    <w:rsid w:val="00C00625"/>
  </w:style>
  <w:style w:type="paragraph" w:customStyle="1" w:styleId="494AB4FF327A4613B91FB81648F929B4">
    <w:name w:val="494AB4FF327A4613B91FB81648F929B4"/>
    <w:rsid w:val="00C00625"/>
  </w:style>
  <w:style w:type="paragraph" w:customStyle="1" w:styleId="A05A667594D548A59CEF90B714254312">
    <w:name w:val="A05A667594D548A59CEF90B714254312"/>
    <w:rsid w:val="00C00625"/>
  </w:style>
  <w:style w:type="paragraph" w:customStyle="1" w:styleId="D5F2773FAA054C6781D6DEB615F59DD1">
    <w:name w:val="D5F2773FAA054C6781D6DEB615F59DD1"/>
    <w:rsid w:val="00C00625"/>
  </w:style>
  <w:style w:type="paragraph" w:customStyle="1" w:styleId="6FB91C92CF794730904AA664F70662F6">
    <w:name w:val="6FB91C92CF794730904AA664F70662F6"/>
    <w:rsid w:val="00C00625"/>
  </w:style>
  <w:style w:type="paragraph" w:customStyle="1" w:styleId="8D85F5204DF64B92BF62AB7F132140A9">
    <w:name w:val="8D85F5204DF64B92BF62AB7F132140A9"/>
    <w:rsid w:val="00C00625"/>
  </w:style>
  <w:style w:type="paragraph" w:customStyle="1" w:styleId="1E48773D9E734A7B8A41A2E5E82A07C4">
    <w:name w:val="1E48773D9E734A7B8A41A2E5E82A07C4"/>
    <w:rsid w:val="00C00625"/>
  </w:style>
  <w:style w:type="paragraph" w:customStyle="1" w:styleId="6392049016804A2582D540DD3E741DA8">
    <w:name w:val="6392049016804A2582D540DD3E741DA8"/>
    <w:rsid w:val="00C00625"/>
  </w:style>
  <w:style w:type="paragraph" w:customStyle="1" w:styleId="83E4EAB86A5646B6BE5EAB7FF41578F1">
    <w:name w:val="83E4EAB86A5646B6BE5EAB7FF41578F1"/>
    <w:rsid w:val="00C00625"/>
  </w:style>
  <w:style w:type="paragraph" w:customStyle="1" w:styleId="DEA147F011FD4C2797F05BAC512A2238">
    <w:name w:val="DEA147F011FD4C2797F05BAC512A2238"/>
    <w:rsid w:val="00C00625"/>
  </w:style>
  <w:style w:type="paragraph" w:customStyle="1" w:styleId="E2C30CA000AA4852AC9621517C042E0B">
    <w:name w:val="E2C30CA000AA4852AC9621517C042E0B"/>
    <w:rsid w:val="00C00625"/>
  </w:style>
  <w:style w:type="paragraph" w:customStyle="1" w:styleId="EEEC2DAA0AC74F2CA152BE717DCD8234">
    <w:name w:val="EEEC2DAA0AC74F2CA152BE717DCD8234"/>
    <w:rsid w:val="00C00625"/>
  </w:style>
  <w:style w:type="paragraph" w:customStyle="1" w:styleId="75A0FBF2D4594FD8968EF8E84581F063">
    <w:name w:val="75A0FBF2D4594FD8968EF8E84581F063"/>
    <w:rsid w:val="00C00625"/>
  </w:style>
  <w:style w:type="paragraph" w:customStyle="1" w:styleId="7BD3447B4C7A4A51BEE4D28539607930">
    <w:name w:val="7BD3447B4C7A4A51BEE4D28539607930"/>
    <w:rsid w:val="00C00625"/>
  </w:style>
  <w:style w:type="paragraph" w:customStyle="1" w:styleId="5AD0702B1B4F4BC18C2B4953DBD2DD9C">
    <w:name w:val="5AD0702B1B4F4BC18C2B4953DBD2DD9C"/>
    <w:rsid w:val="00C00625"/>
  </w:style>
  <w:style w:type="paragraph" w:customStyle="1" w:styleId="C14BE96C89F44D0499B6C9C5B951F63D">
    <w:name w:val="C14BE96C89F44D0499B6C9C5B951F63D"/>
    <w:rsid w:val="00C00625"/>
  </w:style>
  <w:style w:type="paragraph" w:customStyle="1" w:styleId="C639EC5D3009438AAAFE27E591DECDA5">
    <w:name w:val="C639EC5D3009438AAAFE27E591DECDA5"/>
    <w:rsid w:val="00C00625"/>
  </w:style>
  <w:style w:type="paragraph" w:customStyle="1" w:styleId="1CB876F1F11F4E1FB15CDE51B5F1C28D">
    <w:name w:val="1CB876F1F11F4E1FB15CDE51B5F1C28D"/>
    <w:rsid w:val="00C006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E94BC7EA3E7346B1BAF9FAED0412EB" ma:contentTypeVersion="10" ma:contentTypeDescription="Create a new document." ma:contentTypeScope="" ma:versionID="3cb7eb29a6685e6c91d236c05f71a428">
  <xsd:schema xmlns:xsd="http://www.w3.org/2001/XMLSchema" xmlns:xs="http://www.w3.org/2001/XMLSchema" xmlns:p="http://schemas.microsoft.com/office/2006/metadata/properties" xmlns:ns3="424c73c5-5d8f-49b9-8987-7a7aa7a64d6c" targetNamespace="http://schemas.microsoft.com/office/2006/metadata/properties" ma:root="true" ma:fieldsID="eecae28b8e50b26b56ec18aaa183f0af" ns3:_="">
    <xsd:import namespace="424c73c5-5d8f-49b9-8987-7a7aa7a64d6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c73c5-5d8f-49b9-8987-7a7aa7a64d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A7767-C785-4FA3-B72C-F08C35FD8A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4F179C-5856-4E99-B31A-0E9962B0F7E0}">
  <ds:schemaRefs>
    <ds:schemaRef ds:uri="http://schemas.microsoft.com/sharepoint/v3/contenttype/forms"/>
  </ds:schemaRefs>
</ds:datastoreItem>
</file>

<file path=customXml/itemProps3.xml><?xml version="1.0" encoding="utf-8"?>
<ds:datastoreItem xmlns:ds="http://schemas.openxmlformats.org/officeDocument/2006/customXml" ds:itemID="{3DC63E7D-F5BB-41E5-9187-4023E91C2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c73c5-5d8f-49b9-8987-7a7aa7a64d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593C52-4645-4FF4-BCB4-D288EE1BE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template.dot</Template>
  <TotalTime>5</TotalTime>
  <Pages>7</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Nottinghamshire County Council</Company>
  <LinksUpToDate>false</LinksUpToDate>
  <CharactersWithSpaces>9299</CharactersWithSpaces>
  <SharedDoc>false</SharedDoc>
  <HLinks>
    <vt:vector size="12" baseType="variant">
      <vt:variant>
        <vt:i4>2031655</vt:i4>
      </vt:variant>
      <vt:variant>
        <vt:i4>36</vt:i4>
      </vt:variant>
      <vt:variant>
        <vt:i4>0</vt:i4>
      </vt:variant>
      <vt:variant>
        <vt:i4>5</vt:i4>
      </vt:variant>
      <vt:variant>
        <vt:lpwstr>mailto:myles.davis@nottscc.gov.uk</vt:lpwstr>
      </vt:variant>
      <vt:variant>
        <vt:lpwstr/>
      </vt:variant>
      <vt:variant>
        <vt:i4>1114224</vt:i4>
      </vt:variant>
      <vt:variant>
        <vt:i4>33</vt:i4>
      </vt:variant>
      <vt:variant>
        <vt:i4>0</vt:i4>
      </vt:variant>
      <vt:variant>
        <vt:i4>5</vt:i4>
      </vt:variant>
      <vt:variant>
        <vt:lpwstr>mailto:pmm@nottscc.gov.uk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Alison Parker</dc:creator>
  <cp:lastModifiedBy>James Wheat</cp:lastModifiedBy>
  <cp:revision>2</cp:revision>
  <cp:lastPrinted>2016-08-17T08:42:00Z</cp:lastPrinted>
  <dcterms:created xsi:type="dcterms:W3CDTF">2021-07-29T14:35:00Z</dcterms:created>
  <dcterms:modified xsi:type="dcterms:W3CDTF">2021-07-29T14:35:00Z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0x010100F4E94BC7EA3E7346B1BAF9FAED0412EB</vt:lpwstr>
  </property>
</Properties>
</file>