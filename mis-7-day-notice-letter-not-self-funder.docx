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62B62" w14:textId="04804FCB" w:rsidR="00ED75CD" w:rsidRDefault="008B7041" w:rsidP="000D052F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4" behindDoc="1" locked="0" layoutInCell="1" allowOverlap="1" wp14:anchorId="3E137192" wp14:editId="0AF8B96C">
            <wp:simplePos x="0" y="0"/>
            <wp:positionH relativeFrom="column">
              <wp:posOffset>3531870</wp:posOffset>
            </wp:positionH>
            <wp:positionV relativeFrom="paragraph">
              <wp:posOffset>14605</wp:posOffset>
            </wp:positionV>
            <wp:extent cx="2901600" cy="49680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CC-l-head-cmyk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1600" cy="49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D75CD"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02EE0D60" wp14:editId="0183C4A4">
                <wp:simplePos x="0" y="0"/>
                <wp:positionH relativeFrom="column">
                  <wp:posOffset>-86106</wp:posOffset>
                </wp:positionH>
                <wp:positionV relativeFrom="paragraph">
                  <wp:posOffset>-55245</wp:posOffset>
                </wp:positionV>
                <wp:extent cx="3358800" cy="1121664"/>
                <wp:effectExtent l="0" t="0" r="0" b="254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8800" cy="112166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268B3A" w14:textId="77777777" w:rsidR="00426AE1" w:rsidRPr="003258E4" w:rsidRDefault="00426AE1" w:rsidP="00ED75CD">
                            <w:pPr>
                              <w:rPr>
                                <w:b/>
                                <w:color w:val="000000" w:themeColor="text1"/>
                                <w:szCs w:val="22"/>
                              </w:rPr>
                            </w:pPr>
                            <w:r w:rsidRPr="003258E4">
                              <w:rPr>
                                <w:b/>
                                <w:color w:val="000000" w:themeColor="text1"/>
                                <w:szCs w:val="22"/>
                              </w:rPr>
                              <w:t xml:space="preserve">T </w:t>
                            </w:r>
                            <w:r w:rsidRPr="003258E4">
                              <w:rPr>
                                <w:color w:val="000000" w:themeColor="text1"/>
                                <w:szCs w:val="22"/>
                              </w:rPr>
                              <w:t>0300 500 80 80</w:t>
                            </w:r>
                          </w:p>
                          <w:p w14:paraId="76B80051" w14:textId="77777777" w:rsidR="00426AE1" w:rsidRPr="003258E4" w:rsidRDefault="00426AE1" w:rsidP="00ED75CD">
                            <w:pPr>
                              <w:rPr>
                                <w:b/>
                                <w:color w:val="000000" w:themeColor="text1"/>
                                <w:szCs w:val="22"/>
                              </w:rPr>
                            </w:pPr>
                            <w:r w:rsidRPr="003258E4">
                              <w:rPr>
                                <w:b/>
                                <w:color w:val="000000" w:themeColor="text1"/>
                                <w:szCs w:val="22"/>
                              </w:rPr>
                              <w:t xml:space="preserve">E </w:t>
                            </w:r>
                            <w:hyperlink r:id="rId9" w:history="1">
                              <w:r w:rsidRPr="003258E4">
                                <w:rPr>
                                  <w:rStyle w:val="Hyperlink"/>
                                  <w:color w:val="000000" w:themeColor="text1"/>
                                  <w:szCs w:val="22"/>
                                </w:rPr>
                                <w:t>enquiries@nottscc.gov.uk</w:t>
                              </w:r>
                            </w:hyperlink>
                          </w:p>
                          <w:p w14:paraId="0BF111E0" w14:textId="77777777" w:rsidR="00426AE1" w:rsidRDefault="00426AE1" w:rsidP="00ED75CD">
                            <w:pPr>
                              <w:rPr>
                                <w:color w:val="000000" w:themeColor="text1"/>
                              </w:rPr>
                            </w:pPr>
                            <w:r w:rsidRPr="003258E4">
                              <w:rPr>
                                <w:b/>
                                <w:color w:val="000000" w:themeColor="text1"/>
                                <w:szCs w:val="22"/>
                              </w:rPr>
                              <w:t xml:space="preserve">W </w:t>
                            </w:r>
                            <w:r w:rsidRPr="003258E4">
                              <w:rPr>
                                <w:color w:val="000000" w:themeColor="text1"/>
                              </w:rPr>
                              <w:t>nottinghamshire.gov.uk</w:t>
                            </w:r>
                          </w:p>
                          <w:p w14:paraId="4C80BCCF" w14:textId="3CE21EF3" w:rsidR="00A476F5" w:rsidRPr="003258E4" w:rsidRDefault="00A476F5" w:rsidP="00ED75CD">
                            <w:pPr>
                              <w:rPr>
                                <w:b/>
                                <w:color w:val="000000" w:themeColor="text1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EE0D60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-6.8pt;margin-top:-4.35pt;width:264.45pt;height:88.3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" fillcolor="white [3201]" stroked="f" strokeweight=".5pt">
                <v:textbox>
                  <w:txbxContent>
                    <w:p w14:paraId="19268B3A" w14:textId="77777777" w:rsidR="00426AE1" w:rsidRPr="003258E4" w:rsidRDefault="00426AE1" w:rsidP="00ED75CD">
                      <w:pPr>
                        <w:rPr>
                          <w:b/>
                          <w:color w:val="000000" w:themeColor="text1"/>
                          <w:szCs w:val="22"/>
                        </w:rPr>
                      </w:pPr>
                      <w:r w:rsidRPr="003258E4">
                        <w:rPr>
                          <w:b/>
                          <w:color w:val="000000" w:themeColor="text1"/>
                          <w:szCs w:val="22"/>
                        </w:rPr>
                        <w:t xml:space="preserve">T </w:t>
                      </w:r>
                      <w:r w:rsidRPr="003258E4">
                        <w:rPr>
                          <w:color w:val="000000" w:themeColor="text1"/>
                          <w:szCs w:val="22"/>
                        </w:rPr>
                        <w:t>0300 500 80 80</w:t>
                      </w:r>
                    </w:p>
                    <w:p w14:paraId="76B80051" w14:textId="77777777" w:rsidR="00426AE1" w:rsidRPr="003258E4" w:rsidRDefault="00426AE1" w:rsidP="00ED75CD">
                      <w:pPr>
                        <w:rPr>
                          <w:b/>
                          <w:color w:val="000000" w:themeColor="text1"/>
                          <w:szCs w:val="22"/>
                        </w:rPr>
                      </w:pPr>
                      <w:r w:rsidRPr="003258E4">
                        <w:rPr>
                          <w:b/>
                          <w:color w:val="000000" w:themeColor="text1"/>
                          <w:szCs w:val="22"/>
                        </w:rPr>
                        <w:t xml:space="preserve">E </w:t>
                      </w:r>
                      <w:hyperlink r:id="rId10" w:history="1">
                        <w:r w:rsidRPr="003258E4">
                          <w:rPr>
                            <w:rStyle w:val="Hyperlink"/>
                            <w:color w:val="000000" w:themeColor="text1"/>
                            <w:szCs w:val="22"/>
                          </w:rPr>
                          <w:t>enquiries@nottscc.gov.uk</w:t>
                        </w:r>
                      </w:hyperlink>
                    </w:p>
                    <w:p w14:paraId="0BF111E0" w14:textId="77777777" w:rsidR="00426AE1" w:rsidRDefault="00426AE1" w:rsidP="00ED75CD">
                      <w:pPr>
                        <w:rPr>
                          <w:color w:val="000000" w:themeColor="text1"/>
                        </w:rPr>
                      </w:pPr>
                      <w:r w:rsidRPr="003258E4">
                        <w:rPr>
                          <w:b/>
                          <w:color w:val="000000" w:themeColor="text1"/>
                          <w:szCs w:val="22"/>
                        </w:rPr>
                        <w:t xml:space="preserve">W </w:t>
                      </w:r>
                      <w:r w:rsidRPr="003258E4">
                        <w:rPr>
                          <w:color w:val="000000" w:themeColor="text1"/>
                        </w:rPr>
                        <w:t>nottinghamshire.gov.uk</w:t>
                      </w:r>
                    </w:p>
                    <w:p w14:paraId="4C80BCCF" w14:textId="3CE21EF3" w:rsidR="00A476F5" w:rsidRPr="003258E4" w:rsidRDefault="00A476F5" w:rsidP="00ED75CD">
                      <w:pPr>
                        <w:rPr>
                          <w:b/>
                          <w:color w:val="000000" w:themeColor="text1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A6B50">
        <w:rPr>
          <w:b/>
          <w:bCs/>
        </w:rPr>
        <w:t xml:space="preserve">    </w:t>
      </w:r>
    </w:p>
    <w:p w14:paraId="606C1AF0" w14:textId="77777777" w:rsidR="00ED75CD" w:rsidRDefault="00746C78" w:rsidP="000D052F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371B73DD" wp14:editId="3338BD2C">
                <wp:simplePos x="0" y="0"/>
                <wp:positionH relativeFrom="page">
                  <wp:posOffset>0</wp:posOffset>
                </wp:positionH>
                <wp:positionV relativeFrom="page">
                  <wp:posOffset>5652770</wp:posOffset>
                </wp:positionV>
                <wp:extent cx="252000" cy="0"/>
                <wp:effectExtent l="0" t="0" r="1524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200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CED2056" id="Straight Connector 5" o:spid="_x0000_s1026" style="position:absolute;z-index:251658243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0,445.1pt" to="19.85pt,44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" strokecolor="black [3213]" strokeweight=".5pt">
                <w10:wrap anchorx="page" anchory="page"/>
              </v:line>
            </w:pict>
          </mc:Fallback>
        </mc:AlternateContent>
      </w:r>
    </w:p>
    <w:p w14:paraId="2E524979" w14:textId="77777777" w:rsidR="00ED75CD" w:rsidRDefault="00ED75CD" w:rsidP="000D052F">
      <w:pPr>
        <w:rPr>
          <w:b/>
          <w:bCs/>
        </w:rPr>
      </w:pPr>
    </w:p>
    <w:p w14:paraId="25D96A18" w14:textId="77777777" w:rsidR="00ED75CD" w:rsidRDefault="00ED75CD" w:rsidP="000D052F">
      <w:pPr>
        <w:rPr>
          <w:b/>
          <w:bCs/>
        </w:rPr>
      </w:pPr>
    </w:p>
    <w:p w14:paraId="20C7EAF8" w14:textId="77777777" w:rsidR="00ED75CD" w:rsidRDefault="00ED75CD" w:rsidP="000D052F">
      <w:pPr>
        <w:rPr>
          <w:b/>
          <w:bCs/>
        </w:rPr>
      </w:pPr>
    </w:p>
    <w:p w14:paraId="308DF42D" w14:textId="77777777" w:rsidR="007C7C22" w:rsidRDefault="007C7C22" w:rsidP="000D052F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9638"/>
      </w:tblGrid>
      <w:tr w:rsidR="000D052F" w14:paraId="4DF90670" w14:textId="77777777" w:rsidTr="00ED75CD">
        <w:trPr>
          <w:trHeight w:val="639"/>
        </w:trPr>
        <w:tc>
          <w:tcPr>
            <w:tcW w:w="9854" w:type="dxa"/>
          </w:tcPr>
          <w:p w14:paraId="50DD3225" w14:textId="77777777" w:rsidR="000D052F" w:rsidRPr="00426AE1" w:rsidRDefault="000126F2" w:rsidP="00A55487">
            <w:pPr>
              <w:rPr>
                <w:color w:val="FF0000"/>
              </w:rPr>
            </w:pPr>
            <w:r w:rsidRPr="00426AE1">
              <w:rPr>
                <w:noProof/>
                <w:color w:val="FF0000"/>
              </w:rPr>
              <mc:AlternateContent>
                <mc:Choice Requires="wps">
                  <w:drawing>
                    <wp:anchor distT="0" distB="0" distL="114300" distR="114300" simplePos="0" relativeHeight="251658245" behindDoc="0" locked="0" layoutInCell="1" allowOverlap="1" wp14:anchorId="75E373C1" wp14:editId="593BF845">
                      <wp:simplePos x="0" y="0"/>
                      <wp:positionH relativeFrom="column">
                        <wp:posOffset>-62956</wp:posOffset>
                      </wp:positionH>
                      <wp:positionV relativeFrom="paragraph">
                        <wp:posOffset>279854</wp:posOffset>
                      </wp:positionV>
                      <wp:extent cx="2286000" cy="1484811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86000" cy="148481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322ED5D" w14:textId="77777777" w:rsidR="00426AE1" w:rsidRPr="00996DE2" w:rsidRDefault="00426AE1" w:rsidP="00A476F5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E373C1" id="Text Box 1" o:spid="_x0000_s1027" type="#_x0000_t202" style="position:absolute;margin-left:-4.95pt;margin-top:22.05pt;width:180pt;height:116.9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" fillcolor="white [3212]" stroked="f" strokeweight=".5pt">
                      <v:textbox>
                        <w:txbxContent>
                          <w:p w14:paraId="6322ED5D" w14:textId="77777777" w:rsidR="00426AE1" w:rsidRPr="00996DE2" w:rsidRDefault="00426AE1" w:rsidP="00A476F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6578E7FA" w14:textId="77777777" w:rsidR="00390097" w:rsidRDefault="00390097" w:rsidP="000D052F"/>
    <w:p w14:paraId="6A68543C" w14:textId="77777777" w:rsidR="00E5696D" w:rsidRDefault="0092296D" w:rsidP="000D052F"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46BB35FD" wp14:editId="171302E1">
                <wp:simplePos x="0" y="0"/>
                <wp:positionH relativeFrom="page">
                  <wp:posOffset>180340</wp:posOffset>
                </wp:positionH>
                <wp:positionV relativeFrom="page">
                  <wp:posOffset>180340</wp:posOffset>
                </wp:positionV>
                <wp:extent cx="5166000" cy="180000"/>
                <wp:effectExtent l="0" t="0" r="0" b="0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66000" cy="18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E43069" w14:textId="77777777" w:rsidR="00426AE1" w:rsidRPr="0092296D" w:rsidRDefault="00426AE1" w:rsidP="0092296D">
                            <w:pPr>
                              <w:pStyle w:val="Header"/>
                              <w:rPr>
                                <w:rFonts w:cs="Arial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92296D">
                              <w:rPr>
                                <w:rFonts w:cs="Arial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##MAILMERGE - </w:t>
                            </w:r>
                            <w:r w:rsidRPr="0092296D">
                              <w:rPr>
                                <w:rFonts w:cs="Arial"/>
                                <w:b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Do not </w:t>
                            </w:r>
                            <w:r w:rsidRPr="0092296D">
                              <w:rPr>
                                <w:rFonts w:cs="Arial"/>
                                <w:color w:val="FFFFFF" w:themeColor="background1"/>
                                <w:sz w:val="14"/>
                                <w:szCs w:val="14"/>
                              </w:rPr>
                              <w:t>delete this text or change the colour from white</w:t>
                            </w:r>
                          </w:p>
                          <w:p w14:paraId="0F21F3B4" w14:textId="77777777" w:rsidR="00426AE1" w:rsidRPr="0092296D" w:rsidRDefault="00426AE1" w:rsidP="0092296D">
                            <w:pPr>
                              <w:pStyle w:val="Header"/>
                              <w:rPr>
                                <w:rFonts w:cstheme="minorBidi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36000" rIns="91440" bIns="360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BB35FD" id="Text Box 8" o:spid="_x0000_s1028" type="#_x0000_t202" style="position:absolute;margin-left:14.2pt;margin-top:14.2pt;width:406.75pt;height:14.15pt;z-index:25165824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" filled="f" stroked="f" strokeweight=".5pt">
                <v:textbox inset=",1mm,,1mm">
                  <w:txbxContent>
                    <w:p w14:paraId="2AE43069" w14:textId="77777777" w:rsidR="00426AE1" w:rsidRPr="0092296D" w:rsidRDefault="00426AE1" w:rsidP="0092296D">
                      <w:pPr>
                        <w:pStyle w:val="Header"/>
                        <w:rPr>
                          <w:rFonts w:cs="Arial"/>
                          <w:color w:val="FFFFFF" w:themeColor="background1"/>
                          <w:sz w:val="14"/>
                          <w:szCs w:val="14"/>
                        </w:rPr>
                      </w:pPr>
                      <w:r w:rsidRPr="0092296D">
                        <w:rPr>
                          <w:rFonts w:cs="Arial"/>
                          <w:color w:val="FFFFFF" w:themeColor="background1"/>
                          <w:sz w:val="14"/>
                          <w:szCs w:val="14"/>
                        </w:rPr>
                        <w:t xml:space="preserve">##MAILMERGE - </w:t>
                      </w:r>
                      <w:r w:rsidRPr="0092296D">
                        <w:rPr>
                          <w:rFonts w:cs="Arial"/>
                          <w:b/>
                          <w:color w:val="FFFFFF" w:themeColor="background1"/>
                          <w:sz w:val="14"/>
                          <w:szCs w:val="14"/>
                        </w:rPr>
                        <w:t xml:space="preserve">Do not </w:t>
                      </w:r>
                      <w:r w:rsidRPr="0092296D">
                        <w:rPr>
                          <w:rFonts w:cs="Arial"/>
                          <w:color w:val="FFFFFF" w:themeColor="background1"/>
                          <w:sz w:val="14"/>
                          <w:szCs w:val="14"/>
                        </w:rPr>
                        <w:t>delete this text or change the colour from white</w:t>
                      </w:r>
                    </w:p>
                    <w:p w14:paraId="0F21F3B4" w14:textId="77777777" w:rsidR="00426AE1" w:rsidRPr="0092296D" w:rsidRDefault="00426AE1" w:rsidP="0092296D">
                      <w:pPr>
                        <w:pStyle w:val="Header"/>
                        <w:rPr>
                          <w:rFonts w:cstheme="minorBidi"/>
                          <w:color w:val="FFFFFF" w:themeColor="background1"/>
                          <w:sz w:val="14"/>
                          <w:szCs w:val="14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48F05C7" w14:textId="77777777" w:rsidR="00E5696D" w:rsidRDefault="00E5696D" w:rsidP="000D052F"/>
    <w:p w14:paraId="1DDD5E6A" w14:textId="77777777" w:rsidR="00E5696D" w:rsidRDefault="00E5696D" w:rsidP="000D052F"/>
    <w:p w14:paraId="507BC80C" w14:textId="77777777" w:rsidR="00E5696D" w:rsidRDefault="00E5696D" w:rsidP="000D052F"/>
    <w:p w14:paraId="37B64F66" w14:textId="77777777" w:rsidR="00E5696D" w:rsidRDefault="00E5696D" w:rsidP="000D052F"/>
    <w:p w14:paraId="6810CA21" w14:textId="77777777" w:rsidR="00E5696D" w:rsidRDefault="00E5696D" w:rsidP="000D052F"/>
    <w:p w14:paraId="6727382A" w14:textId="77777777" w:rsidR="00E5696D" w:rsidRDefault="00E5696D" w:rsidP="000D052F"/>
    <w:p w14:paraId="729DFCB8" w14:textId="77777777" w:rsidR="00E5696D" w:rsidRDefault="00E5696D" w:rsidP="000D052F">
      <w:pPr>
        <w:sectPr w:rsidR="00E5696D" w:rsidSect="00A17078">
          <w:footerReference w:type="first" r:id="rId11"/>
          <w:pgSz w:w="11906" w:h="16838" w:code="9"/>
          <w:pgMar w:top="567" w:right="1134" w:bottom="1134" w:left="1134" w:header="57" w:footer="567" w:gutter="0"/>
          <w:cols w:space="708"/>
          <w:titlePg/>
          <w:docGrid w:linePitch="360"/>
        </w:sectPr>
      </w:pPr>
    </w:p>
    <w:p w14:paraId="31F51DB3" w14:textId="77777777" w:rsidR="000D052F" w:rsidRDefault="00A55487" w:rsidP="000D052F"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4F622EA8" wp14:editId="04A4B05C">
                <wp:simplePos x="0" y="0"/>
                <wp:positionH relativeFrom="column">
                  <wp:posOffset>4411980</wp:posOffset>
                </wp:positionH>
                <wp:positionV relativeFrom="paragraph">
                  <wp:posOffset>180340</wp:posOffset>
                </wp:positionV>
                <wp:extent cx="1800000" cy="2880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0000" cy="288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04FD14" w14:textId="77777777" w:rsidR="00426AE1" w:rsidRDefault="00426AE1" w:rsidP="00297729">
                            <w:pPr>
                              <w:jc w:val="right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622EA8" id="Text Box 4" o:spid="_x0000_s1029" type="#_x0000_t202" style="position:absolute;margin-left:347.4pt;margin-top:14.2pt;width:141.75pt;height:22.7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" fillcolor="white [3201]" stroked="f" strokeweight=".5pt">
                <v:textbox>
                  <w:txbxContent>
                    <w:p w14:paraId="2A04FD14" w14:textId="77777777" w:rsidR="00426AE1" w:rsidRDefault="00426AE1" w:rsidP="00297729">
                      <w:pPr>
                        <w:jc w:val="righ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D0E7E48" wp14:editId="700F6738">
                <wp:simplePos x="0" y="0"/>
                <wp:positionH relativeFrom="column">
                  <wp:posOffset>-91440</wp:posOffset>
                </wp:positionH>
                <wp:positionV relativeFrom="paragraph">
                  <wp:posOffset>180340</wp:posOffset>
                </wp:positionV>
                <wp:extent cx="4323600" cy="288000"/>
                <wp:effectExtent l="0" t="0" r="127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3600" cy="288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29908C" w14:textId="77777777" w:rsidR="00696A77" w:rsidRDefault="00426AE1">
                            <w:r>
                              <w:t>Dear</w:t>
                            </w:r>
                            <w:r w:rsidR="00077125">
                              <w:t xml:space="preserve"> ,</w:t>
                            </w:r>
                          </w:p>
                          <w:p w14:paraId="06FE32DF" w14:textId="49CA35BB" w:rsidR="00426AE1" w:rsidRDefault="00426AE1">
                            <w:r>
                              <w:t>Dear</w:t>
                            </w:r>
                            <w:r w:rsidR="00077125">
                              <w:t xml:space="preserve"> </w:t>
                            </w:r>
                            <w:r w:rsidR="009A6B50">
                              <w:t xml:space="preserve">               </w:t>
                            </w:r>
                            <w:r w:rsidR="00077125">
                              <w:t>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0E7E48" id="Text Box 2" o:spid="_x0000_s1030" type="#_x0000_t202" style="position:absolute;margin-left:-7.2pt;margin-top:14.2pt;width:340.45pt;height:22.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" fillcolor="white [3201]" stroked="f" strokeweight=".5pt">
                <v:textbox>
                  <w:txbxContent>
                    <w:p w14:paraId="0829908C" w14:textId="77777777" w:rsidR="00696A77" w:rsidRDefault="00426AE1">
                      <w:r>
                        <w:t>Dear</w:t>
                      </w:r>
                      <w:r w:rsidR="00077125">
                        <w:t xml:space="preserve"> ,</w:t>
                      </w:r>
                    </w:p>
                    <w:p w14:paraId="06FE32DF" w14:textId="49CA35BB" w:rsidR="00426AE1" w:rsidRDefault="00426AE1">
                      <w:r>
                        <w:t>Dear</w:t>
                      </w:r>
                      <w:r w:rsidR="00077125">
                        <w:t xml:space="preserve"> </w:t>
                      </w:r>
                      <w:r w:rsidR="009A6B50">
                        <w:t xml:space="preserve">               </w:t>
                      </w:r>
                      <w:r w:rsidR="00077125">
                        <w:t>,</w:t>
                      </w:r>
                    </w:p>
                  </w:txbxContent>
                </v:textbox>
              </v:shape>
            </w:pict>
          </mc:Fallback>
        </mc:AlternateContent>
      </w:r>
    </w:p>
    <w:p w14:paraId="3D9B04EE" w14:textId="77777777" w:rsidR="00553FAE" w:rsidRPr="00553FAE" w:rsidRDefault="00553FAE" w:rsidP="0071683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7F18EF88" w14:textId="77777777" w:rsidR="00553FAE" w:rsidRDefault="00553FAE" w:rsidP="0071683E">
      <w:pPr>
        <w:rPr>
          <w:szCs w:val="22"/>
        </w:rPr>
      </w:pPr>
    </w:p>
    <w:p w14:paraId="7AAA22C6" w14:textId="77777777" w:rsidR="00DA2929" w:rsidRDefault="00DA2929" w:rsidP="00B12F20">
      <w:pPr>
        <w:rPr>
          <w:b/>
          <w:szCs w:val="22"/>
          <w:u w:val="single"/>
        </w:rPr>
      </w:pPr>
    </w:p>
    <w:p w14:paraId="6C04F532" w14:textId="77777777" w:rsidR="00DA2929" w:rsidRDefault="00DA2929" w:rsidP="00B12F20">
      <w:pPr>
        <w:rPr>
          <w:b/>
          <w:szCs w:val="22"/>
          <w:u w:val="single"/>
        </w:rPr>
      </w:pPr>
    </w:p>
    <w:p w14:paraId="153F7554" w14:textId="62F47B69" w:rsidR="00DA2929" w:rsidRDefault="00D90002" w:rsidP="00B12F20">
      <w:pPr>
        <w:rPr>
          <w:b/>
          <w:szCs w:val="22"/>
          <w:u w:val="single"/>
        </w:rPr>
      </w:pPr>
      <w:r>
        <w:rPr>
          <w:b/>
          <w:szCs w:val="22"/>
          <w:u w:val="single"/>
        </w:rPr>
        <w:t xml:space="preserve">Notice of </w:t>
      </w:r>
      <w:r w:rsidR="00163BE9">
        <w:rPr>
          <w:b/>
          <w:szCs w:val="22"/>
          <w:u w:val="single"/>
        </w:rPr>
        <w:t>START (</w:t>
      </w:r>
      <w:r w:rsidR="000526A3">
        <w:rPr>
          <w:b/>
          <w:szCs w:val="22"/>
          <w:u w:val="single"/>
        </w:rPr>
        <w:t xml:space="preserve">short term </w:t>
      </w:r>
      <w:r w:rsidR="00B12F20" w:rsidRPr="00B12F20">
        <w:rPr>
          <w:b/>
          <w:szCs w:val="22"/>
          <w:u w:val="single"/>
        </w:rPr>
        <w:t xml:space="preserve">reablement </w:t>
      </w:r>
      <w:r w:rsidR="00163BE9">
        <w:rPr>
          <w:b/>
          <w:szCs w:val="22"/>
          <w:u w:val="single"/>
        </w:rPr>
        <w:t xml:space="preserve">team) </w:t>
      </w:r>
      <w:r w:rsidR="005F0EB4">
        <w:rPr>
          <w:b/>
          <w:szCs w:val="22"/>
          <w:u w:val="single"/>
        </w:rPr>
        <w:t>end date</w:t>
      </w:r>
    </w:p>
    <w:p w14:paraId="3E84DC3A" w14:textId="77777777" w:rsidR="00377EBA" w:rsidRDefault="00377EBA" w:rsidP="00B12F20">
      <w:pPr>
        <w:rPr>
          <w:szCs w:val="22"/>
        </w:rPr>
      </w:pPr>
    </w:p>
    <w:p w14:paraId="0B0E89A4" w14:textId="28DF6CB3" w:rsidR="001C457C" w:rsidRDefault="001C457C" w:rsidP="001C457C">
      <w:pPr>
        <w:rPr>
          <w:szCs w:val="22"/>
        </w:rPr>
      </w:pPr>
      <w:r>
        <w:rPr>
          <w:szCs w:val="22"/>
        </w:rPr>
        <w:t xml:space="preserve">As we have recently discussed, you now need an ongoing package of care at home.  </w:t>
      </w:r>
    </w:p>
    <w:p w14:paraId="47C311C0" w14:textId="77777777" w:rsidR="001C457C" w:rsidRDefault="001C457C" w:rsidP="001C457C">
      <w:pPr>
        <w:rPr>
          <w:szCs w:val="22"/>
        </w:rPr>
      </w:pPr>
      <w:r>
        <w:rPr>
          <w:szCs w:val="22"/>
        </w:rPr>
        <w:t xml:space="preserve"> </w:t>
      </w:r>
    </w:p>
    <w:p w14:paraId="218CBCEE" w14:textId="77777777" w:rsidR="001C457C" w:rsidRDefault="001C457C" w:rsidP="001C457C">
      <w:pPr>
        <w:rPr>
          <w:szCs w:val="22"/>
        </w:rPr>
      </w:pPr>
      <w:r>
        <w:rPr>
          <w:szCs w:val="22"/>
        </w:rPr>
        <w:t>START does not provide long-term homecare, but we can help you to find a long-term care provider if you wish.</w:t>
      </w:r>
    </w:p>
    <w:p w14:paraId="2F38C98F" w14:textId="77777777" w:rsidR="001C457C" w:rsidRDefault="001C457C" w:rsidP="001C457C">
      <w:pPr>
        <w:rPr>
          <w:szCs w:val="22"/>
        </w:rPr>
      </w:pPr>
    </w:p>
    <w:p w14:paraId="30993749" w14:textId="77777777" w:rsidR="001C457C" w:rsidRDefault="001C457C" w:rsidP="001C457C">
      <w:pPr>
        <w:rPr>
          <w:szCs w:val="22"/>
        </w:rPr>
      </w:pPr>
      <w:r>
        <w:rPr>
          <w:szCs w:val="22"/>
        </w:rPr>
        <w:t xml:space="preserve">START has been a free service, but the last day of our </w:t>
      </w:r>
      <w:r w:rsidRPr="00E53399">
        <w:rPr>
          <w:b/>
          <w:bCs/>
          <w:szCs w:val="22"/>
        </w:rPr>
        <w:t xml:space="preserve">free </w:t>
      </w:r>
      <w:r>
        <w:rPr>
          <w:szCs w:val="22"/>
        </w:rPr>
        <w:t>support will be 7 days from now, on …………..</w:t>
      </w:r>
    </w:p>
    <w:p w14:paraId="00EAB82D" w14:textId="77777777" w:rsidR="001C457C" w:rsidRDefault="001C457C" w:rsidP="001C457C">
      <w:pPr>
        <w:rPr>
          <w:szCs w:val="22"/>
        </w:rPr>
      </w:pPr>
    </w:p>
    <w:p w14:paraId="47A842DB" w14:textId="6F994A67" w:rsidR="001C457C" w:rsidRDefault="001C457C" w:rsidP="001C457C">
      <w:pPr>
        <w:rPr>
          <w:szCs w:val="22"/>
        </w:rPr>
      </w:pPr>
      <w:r>
        <w:rPr>
          <w:szCs w:val="22"/>
        </w:rPr>
        <w:t>Our staff can continue to support you for a short time after that date; but it will only be temporary until a new care provider can take over, and it will be chargeable. The cost for our service is currently £18.</w:t>
      </w:r>
      <w:r w:rsidR="00886078">
        <w:rPr>
          <w:szCs w:val="22"/>
        </w:rPr>
        <w:t>89</w:t>
      </w:r>
      <w:r>
        <w:rPr>
          <w:szCs w:val="22"/>
        </w:rPr>
        <w:t xml:space="preserve"> per hour and your contribution to this cost will be calculated by a financial assessment.  </w:t>
      </w:r>
    </w:p>
    <w:p w14:paraId="420B2E14" w14:textId="77777777" w:rsidR="001C457C" w:rsidRDefault="001C457C" w:rsidP="001C457C">
      <w:pPr>
        <w:rPr>
          <w:szCs w:val="22"/>
        </w:rPr>
      </w:pPr>
    </w:p>
    <w:p w14:paraId="585F2E56" w14:textId="77777777" w:rsidR="00325796" w:rsidRDefault="001C457C" w:rsidP="001C457C">
      <w:pPr>
        <w:rPr>
          <w:szCs w:val="22"/>
        </w:rPr>
      </w:pPr>
      <w:r>
        <w:rPr>
          <w:szCs w:val="22"/>
        </w:rPr>
        <w:t>If you chose to accept this option, we will charge you for our service from …………………….</w:t>
      </w:r>
    </w:p>
    <w:p w14:paraId="3F9E9900" w14:textId="77777777" w:rsidR="00325796" w:rsidRDefault="00325796" w:rsidP="001C457C">
      <w:pPr>
        <w:rPr>
          <w:szCs w:val="22"/>
        </w:rPr>
      </w:pPr>
    </w:p>
    <w:p w14:paraId="42605EE1" w14:textId="0EB28E65" w:rsidR="00325796" w:rsidRDefault="00D777F3" w:rsidP="00325796">
      <w:pPr>
        <w:rPr>
          <w:szCs w:val="22"/>
        </w:rPr>
      </w:pPr>
      <w:r>
        <w:rPr>
          <w:szCs w:val="22"/>
        </w:rPr>
        <w:t xml:space="preserve">We will also </w:t>
      </w:r>
      <w:r w:rsidR="00325796">
        <w:rPr>
          <w:szCs w:val="22"/>
        </w:rPr>
        <w:t xml:space="preserve">complete a formal Care and Support Assessment with you in order to arrange ongoing care at home. </w:t>
      </w:r>
    </w:p>
    <w:p w14:paraId="363EE212" w14:textId="77777777" w:rsidR="001C457C" w:rsidRDefault="001C457C" w:rsidP="001C457C">
      <w:pPr>
        <w:rPr>
          <w:szCs w:val="22"/>
        </w:rPr>
      </w:pPr>
    </w:p>
    <w:p w14:paraId="5E72838D" w14:textId="5D14ADD6" w:rsidR="001C457C" w:rsidRDefault="001C457C" w:rsidP="001C457C">
      <w:pPr>
        <w:rPr>
          <w:szCs w:val="22"/>
        </w:rPr>
      </w:pPr>
      <w:r>
        <w:rPr>
          <w:szCs w:val="22"/>
        </w:rPr>
        <w:t xml:space="preserve">If you do not wish </w:t>
      </w:r>
      <w:proofErr w:type="gramStart"/>
      <w:r w:rsidR="00965AD5">
        <w:rPr>
          <w:szCs w:val="22"/>
        </w:rPr>
        <w:t>receive</w:t>
      </w:r>
      <w:proofErr w:type="gramEnd"/>
      <w:r w:rsidR="00965AD5">
        <w:rPr>
          <w:szCs w:val="22"/>
        </w:rPr>
        <w:t xml:space="preserve"> a chargeable temporary service from us, </w:t>
      </w:r>
      <w:r>
        <w:rPr>
          <w:szCs w:val="22"/>
        </w:rPr>
        <w:t>then the last day of our support will be …………………..</w:t>
      </w:r>
    </w:p>
    <w:p w14:paraId="6A2D968E" w14:textId="77777777" w:rsidR="001C457C" w:rsidRDefault="001C457C" w:rsidP="001C457C">
      <w:pPr>
        <w:rPr>
          <w:szCs w:val="22"/>
        </w:rPr>
      </w:pPr>
    </w:p>
    <w:p w14:paraId="733A1D3C" w14:textId="7AB71450" w:rsidR="00B12F20" w:rsidRPr="00B12F20" w:rsidRDefault="00A16EB9" w:rsidP="00B12F20">
      <w:pPr>
        <w:rPr>
          <w:szCs w:val="22"/>
        </w:rPr>
      </w:pPr>
      <w:r>
        <w:rPr>
          <w:szCs w:val="22"/>
        </w:rPr>
        <w:t xml:space="preserve">In the meantime, if you have any </w:t>
      </w:r>
      <w:r w:rsidR="008349F6">
        <w:rPr>
          <w:szCs w:val="22"/>
        </w:rPr>
        <w:t xml:space="preserve">other </w:t>
      </w:r>
      <w:r>
        <w:rPr>
          <w:szCs w:val="22"/>
        </w:rPr>
        <w:t xml:space="preserve">queries, please </w:t>
      </w:r>
      <w:r w:rsidR="00DA2929">
        <w:rPr>
          <w:szCs w:val="22"/>
        </w:rPr>
        <w:t xml:space="preserve">contact the START team on </w:t>
      </w:r>
      <w:r w:rsidR="00CA453E">
        <w:rPr>
          <w:szCs w:val="22"/>
        </w:rPr>
        <w:t>0</w:t>
      </w:r>
      <w:r w:rsidR="00DC3008">
        <w:rPr>
          <w:szCs w:val="22"/>
        </w:rPr>
        <w:t>115 804</w:t>
      </w:r>
      <w:r w:rsidR="00D61EE2">
        <w:rPr>
          <w:szCs w:val="22"/>
        </w:rPr>
        <w:t>1233</w:t>
      </w:r>
      <w:r w:rsidR="00CA453E">
        <w:rPr>
          <w:szCs w:val="22"/>
        </w:rPr>
        <w:t>.</w:t>
      </w:r>
    </w:p>
    <w:p w14:paraId="1780782B" w14:textId="77777777" w:rsidR="00B12F20" w:rsidRDefault="00B12F20" w:rsidP="00B12F20">
      <w:pPr>
        <w:rPr>
          <w:szCs w:val="22"/>
        </w:rPr>
      </w:pPr>
    </w:p>
    <w:p w14:paraId="368EB65B" w14:textId="77777777" w:rsidR="00DA2929" w:rsidRDefault="00DA2929" w:rsidP="00B12F20">
      <w:pPr>
        <w:rPr>
          <w:szCs w:val="22"/>
        </w:rPr>
      </w:pPr>
    </w:p>
    <w:p w14:paraId="1BF68565" w14:textId="2BEF65D1" w:rsidR="00B12F20" w:rsidRDefault="00B12F20" w:rsidP="00B12F20">
      <w:pPr>
        <w:rPr>
          <w:szCs w:val="22"/>
        </w:rPr>
      </w:pPr>
      <w:r>
        <w:rPr>
          <w:szCs w:val="22"/>
        </w:rPr>
        <w:t>Yours sincerely,</w:t>
      </w:r>
    </w:p>
    <w:p w14:paraId="1A21DEF1" w14:textId="20727920" w:rsidR="00EE33F9" w:rsidRDefault="00EE33F9" w:rsidP="00B12F20">
      <w:pPr>
        <w:rPr>
          <w:szCs w:val="22"/>
        </w:rPr>
      </w:pPr>
    </w:p>
    <w:p w14:paraId="629D9598" w14:textId="77777777" w:rsidR="00EE33F9" w:rsidRDefault="00EE33F9" w:rsidP="00B12F20">
      <w:pPr>
        <w:rPr>
          <w:szCs w:val="22"/>
        </w:rPr>
      </w:pPr>
    </w:p>
    <w:p w14:paraId="5B684057" w14:textId="77777777" w:rsidR="00B12F20" w:rsidRDefault="00B12F20" w:rsidP="00B12F20">
      <w:pPr>
        <w:rPr>
          <w:szCs w:val="22"/>
        </w:rPr>
      </w:pPr>
    </w:p>
    <w:p w14:paraId="497942D7" w14:textId="77777777" w:rsidR="00DA2929" w:rsidRDefault="00DA2929" w:rsidP="00B12F20">
      <w:pPr>
        <w:rPr>
          <w:szCs w:val="22"/>
        </w:rPr>
      </w:pPr>
    </w:p>
    <w:p w14:paraId="5E1941C9" w14:textId="77777777" w:rsidR="00DA2929" w:rsidRPr="00F06843" w:rsidRDefault="00DA2929" w:rsidP="0071683E">
      <w:pPr>
        <w:rPr>
          <w:szCs w:val="22"/>
        </w:rPr>
      </w:pPr>
      <w:r>
        <w:rPr>
          <w:szCs w:val="22"/>
        </w:rPr>
        <w:t>Nottinghamshire County Council</w:t>
      </w:r>
    </w:p>
    <w:sectPr w:rsidR="00DA2929" w:rsidRPr="00F06843" w:rsidSect="009477C0">
      <w:type w:val="continuous"/>
      <w:pgSz w:w="11906" w:h="16838" w:code="9"/>
      <w:pgMar w:top="567" w:right="1134" w:bottom="1134" w:left="1134" w:header="709" w:footer="567" w:gutter="0"/>
      <w:cols w:space="708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82EA01" w14:textId="77777777" w:rsidR="00D70A45" w:rsidRDefault="00D70A45">
      <w:r>
        <w:separator/>
      </w:r>
    </w:p>
  </w:endnote>
  <w:endnote w:type="continuationSeparator" w:id="0">
    <w:p w14:paraId="5FB7DB6C" w14:textId="77777777" w:rsidR="00D70A45" w:rsidRDefault="00D70A45">
      <w:r>
        <w:continuationSeparator/>
      </w:r>
    </w:p>
  </w:endnote>
  <w:endnote w:type="continuationNotice" w:id="1">
    <w:p w14:paraId="10ECD52F" w14:textId="77777777" w:rsidR="00D70A45" w:rsidRDefault="00D70A4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E213E" w14:textId="77777777" w:rsidR="00426AE1" w:rsidRDefault="00426AE1">
    <w:pPr>
      <w:pStyle w:val="Footer"/>
    </w:pPr>
    <w:r>
      <w:t>Nottinghamshire County Council, County Hall, West Bridgford, Nottingham NG2 7QP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5F4C44" w14:textId="77777777" w:rsidR="00D70A45" w:rsidRDefault="00D70A45">
      <w:r>
        <w:separator/>
      </w:r>
    </w:p>
  </w:footnote>
  <w:footnote w:type="continuationSeparator" w:id="0">
    <w:p w14:paraId="07E5B6F6" w14:textId="77777777" w:rsidR="00D70A45" w:rsidRDefault="00D70A45">
      <w:r>
        <w:continuationSeparator/>
      </w:r>
    </w:p>
  </w:footnote>
  <w:footnote w:type="continuationNotice" w:id="1">
    <w:p w14:paraId="6B9ECDC5" w14:textId="77777777" w:rsidR="00D70A45" w:rsidRDefault="00D70A45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495EDF"/>
    <w:multiLevelType w:val="multilevel"/>
    <w:tmpl w:val="E4788B6E"/>
    <w:lvl w:ilvl="0">
      <w:start w:val="1"/>
      <w:numFmt w:val="decimal"/>
      <w:lvlText w:val="%1)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num w:numId="1" w16cid:durableId="1507591612">
    <w:abstractNumId w:val="0"/>
  </w:num>
  <w:num w:numId="2" w16cid:durableId="543755642">
    <w:abstractNumId w:val="0"/>
  </w:num>
  <w:num w:numId="3" w16cid:durableId="2147316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6AB3"/>
    <w:rsid w:val="00005540"/>
    <w:rsid w:val="000126F2"/>
    <w:rsid w:val="00024286"/>
    <w:rsid w:val="00026BCA"/>
    <w:rsid w:val="00027064"/>
    <w:rsid w:val="00037E7A"/>
    <w:rsid w:val="00045F1E"/>
    <w:rsid w:val="000526A3"/>
    <w:rsid w:val="000526DE"/>
    <w:rsid w:val="00066FA6"/>
    <w:rsid w:val="00077125"/>
    <w:rsid w:val="00090009"/>
    <w:rsid w:val="000B0B13"/>
    <w:rsid w:val="000D052F"/>
    <w:rsid w:val="000D0F47"/>
    <w:rsid w:val="000E6292"/>
    <w:rsid w:val="000F7C16"/>
    <w:rsid w:val="001112AB"/>
    <w:rsid w:val="0012767E"/>
    <w:rsid w:val="00131383"/>
    <w:rsid w:val="001362AD"/>
    <w:rsid w:val="00144BCD"/>
    <w:rsid w:val="00156960"/>
    <w:rsid w:val="00161F4A"/>
    <w:rsid w:val="0016347B"/>
    <w:rsid w:val="00163BE9"/>
    <w:rsid w:val="00192CB6"/>
    <w:rsid w:val="001B705A"/>
    <w:rsid w:val="001C457C"/>
    <w:rsid w:val="0020523D"/>
    <w:rsid w:val="0022177A"/>
    <w:rsid w:val="00224978"/>
    <w:rsid w:val="00240E8E"/>
    <w:rsid w:val="00242339"/>
    <w:rsid w:val="00252EDD"/>
    <w:rsid w:val="002552E2"/>
    <w:rsid w:val="00260267"/>
    <w:rsid w:val="00271938"/>
    <w:rsid w:val="00297729"/>
    <w:rsid w:val="002A799B"/>
    <w:rsid w:val="002C0239"/>
    <w:rsid w:val="002F718D"/>
    <w:rsid w:val="00325796"/>
    <w:rsid w:val="003258E4"/>
    <w:rsid w:val="00331D56"/>
    <w:rsid w:val="00331DEA"/>
    <w:rsid w:val="00361DB8"/>
    <w:rsid w:val="00375C33"/>
    <w:rsid w:val="00377EBA"/>
    <w:rsid w:val="00390097"/>
    <w:rsid w:val="00396347"/>
    <w:rsid w:val="003B09D2"/>
    <w:rsid w:val="003B30C2"/>
    <w:rsid w:val="003C3073"/>
    <w:rsid w:val="003C4836"/>
    <w:rsid w:val="003D20DF"/>
    <w:rsid w:val="003D7E70"/>
    <w:rsid w:val="00402AE0"/>
    <w:rsid w:val="0040609F"/>
    <w:rsid w:val="00410589"/>
    <w:rsid w:val="0041241F"/>
    <w:rsid w:val="00417FE2"/>
    <w:rsid w:val="00426AE1"/>
    <w:rsid w:val="00451F19"/>
    <w:rsid w:val="004C7F10"/>
    <w:rsid w:val="004D3119"/>
    <w:rsid w:val="00505814"/>
    <w:rsid w:val="005452FD"/>
    <w:rsid w:val="00546ECB"/>
    <w:rsid w:val="005501FA"/>
    <w:rsid w:val="00553FAE"/>
    <w:rsid w:val="00556193"/>
    <w:rsid w:val="00562E62"/>
    <w:rsid w:val="00570D4F"/>
    <w:rsid w:val="00576727"/>
    <w:rsid w:val="005854EC"/>
    <w:rsid w:val="005879CE"/>
    <w:rsid w:val="005947A5"/>
    <w:rsid w:val="005A2525"/>
    <w:rsid w:val="005C24F3"/>
    <w:rsid w:val="005F0EB4"/>
    <w:rsid w:val="005F0F35"/>
    <w:rsid w:val="005F3707"/>
    <w:rsid w:val="00604B90"/>
    <w:rsid w:val="0062600D"/>
    <w:rsid w:val="0063774F"/>
    <w:rsid w:val="00645218"/>
    <w:rsid w:val="00653534"/>
    <w:rsid w:val="00674014"/>
    <w:rsid w:val="00675B45"/>
    <w:rsid w:val="00685C34"/>
    <w:rsid w:val="00690B2F"/>
    <w:rsid w:val="00696A77"/>
    <w:rsid w:val="006A1284"/>
    <w:rsid w:val="006B61C4"/>
    <w:rsid w:val="006D2327"/>
    <w:rsid w:val="006E5647"/>
    <w:rsid w:val="006F2F4C"/>
    <w:rsid w:val="007028D5"/>
    <w:rsid w:val="00712974"/>
    <w:rsid w:val="0071683E"/>
    <w:rsid w:val="0072086F"/>
    <w:rsid w:val="00737725"/>
    <w:rsid w:val="0074604C"/>
    <w:rsid w:val="00746C78"/>
    <w:rsid w:val="00752C39"/>
    <w:rsid w:val="007773CD"/>
    <w:rsid w:val="00796AB3"/>
    <w:rsid w:val="00796D95"/>
    <w:rsid w:val="007C7C22"/>
    <w:rsid w:val="007F1CF9"/>
    <w:rsid w:val="007F6C88"/>
    <w:rsid w:val="00804472"/>
    <w:rsid w:val="00804D20"/>
    <w:rsid w:val="00833AD9"/>
    <w:rsid w:val="00833BAA"/>
    <w:rsid w:val="008349F6"/>
    <w:rsid w:val="00852D5F"/>
    <w:rsid w:val="0086117B"/>
    <w:rsid w:val="008616A8"/>
    <w:rsid w:val="00873769"/>
    <w:rsid w:val="00886078"/>
    <w:rsid w:val="008A51C7"/>
    <w:rsid w:val="008B7041"/>
    <w:rsid w:val="008C6F50"/>
    <w:rsid w:val="008D3F86"/>
    <w:rsid w:val="009052AC"/>
    <w:rsid w:val="00905872"/>
    <w:rsid w:val="00905BDC"/>
    <w:rsid w:val="0092296D"/>
    <w:rsid w:val="00924893"/>
    <w:rsid w:val="009477C0"/>
    <w:rsid w:val="00965AD5"/>
    <w:rsid w:val="00975999"/>
    <w:rsid w:val="00996DE2"/>
    <w:rsid w:val="009A10D9"/>
    <w:rsid w:val="009A6B50"/>
    <w:rsid w:val="009D2E4B"/>
    <w:rsid w:val="009F0765"/>
    <w:rsid w:val="00A00972"/>
    <w:rsid w:val="00A05A22"/>
    <w:rsid w:val="00A16EB9"/>
    <w:rsid w:val="00A17078"/>
    <w:rsid w:val="00A36531"/>
    <w:rsid w:val="00A476F5"/>
    <w:rsid w:val="00A55487"/>
    <w:rsid w:val="00A66977"/>
    <w:rsid w:val="00A85708"/>
    <w:rsid w:val="00A96034"/>
    <w:rsid w:val="00AA1677"/>
    <w:rsid w:val="00AA325A"/>
    <w:rsid w:val="00AB36F5"/>
    <w:rsid w:val="00AF13FB"/>
    <w:rsid w:val="00AF7239"/>
    <w:rsid w:val="00B12F20"/>
    <w:rsid w:val="00B132B8"/>
    <w:rsid w:val="00B162C3"/>
    <w:rsid w:val="00B27372"/>
    <w:rsid w:val="00B31141"/>
    <w:rsid w:val="00B34C53"/>
    <w:rsid w:val="00B67F73"/>
    <w:rsid w:val="00B8564B"/>
    <w:rsid w:val="00B85F60"/>
    <w:rsid w:val="00BB6C3C"/>
    <w:rsid w:val="00BC0E76"/>
    <w:rsid w:val="00BC36DE"/>
    <w:rsid w:val="00BD670D"/>
    <w:rsid w:val="00BE4630"/>
    <w:rsid w:val="00BE763B"/>
    <w:rsid w:val="00BF1BD1"/>
    <w:rsid w:val="00C20D1E"/>
    <w:rsid w:val="00C25F36"/>
    <w:rsid w:val="00C34E35"/>
    <w:rsid w:val="00C355F5"/>
    <w:rsid w:val="00C409AF"/>
    <w:rsid w:val="00C41D05"/>
    <w:rsid w:val="00C45E5A"/>
    <w:rsid w:val="00C63C30"/>
    <w:rsid w:val="00C65E23"/>
    <w:rsid w:val="00CA2702"/>
    <w:rsid w:val="00CA3951"/>
    <w:rsid w:val="00CA453E"/>
    <w:rsid w:val="00CC2224"/>
    <w:rsid w:val="00CC524E"/>
    <w:rsid w:val="00CC72DB"/>
    <w:rsid w:val="00CD7F39"/>
    <w:rsid w:val="00CE213E"/>
    <w:rsid w:val="00D25DCE"/>
    <w:rsid w:val="00D30283"/>
    <w:rsid w:val="00D31931"/>
    <w:rsid w:val="00D40785"/>
    <w:rsid w:val="00D4227A"/>
    <w:rsid w:val="00D5473E"/>
    <w:rsid w:val="00D54962"/>
    <w:rsid w:val="00D61EE2"/>
    <w:rsid w:val="00D67525"/>
    <w:rsid w:val="00D70A45"/>
    <w:rsid w:val="00D7343D"/>
    <w:rsid w:val="00D7422C"/>
    <w:rsid w:val="00D777F3"/>
    <w:rsid w:val="00D80D86"/>
    <w:rsid w:val="00D86F59"/>
    <w:rsid w:val="00D90002"/>
    <w:rsid w:val="00DA262D"/>
    <w:rsid w:val="00DA2929"/>
    <w:rsid w:val="00DA7E1C"/>
    <w:rsid w:val="00DC183D"/>
    <w:rsid w:val="00DC3008"/>
    <w:rsid w:val="00DF17B1"/>
    <w:rsid w:val="00E27FCE"/>
    <w:rsid w:val="00E501AF"/>
    <w:rsid w:val="00E53399"/>
    <w:rsid w:val="00E5696D"/>
    <w:rsid w:val="00E6063D"/>
    <w:rsid w:val="00E65284"/>
    <w:rsid w:val="00E825B0"/>
    <w:rsid w:val="00E963F2"/>
    <w:rsid w:val="00EA4DC6"/>
    <w:rsid w:val="00EB3356"/>
    <w:rsid w:val="00ED1A9C"/>
    <w:rsid w:val="00ED75CD"/>
    <w:rsid w:val="00EE1D06"/>
    <w:rsid w:val="00EE33F9"/>
    <w:rsid w:val="00EF519C"/>
    <w:rsid w:val="00EF7E96"/>
    <w:rsid w:val="00F06843"/>
    <w:rsid w:val="00F0771E"/>
    <w:rsid w:val="00F515A1"/>
    <w:rsid w:val="00F61B8B"/>
    <w:rsid w:val="00F81B83"/>
    <w:rsid w:val="00FB1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20ED2F"/>
  <w15:docId w15:val="{FDB0FC78-3125-4412-B265-E69B28739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D052F"/>
    <w:rPr>
      <w:rFonts w:ascii="Arial" w:hAnsi="Arial"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0D052F"/>
    <w:rPr>
      <w:color w:val="0000FF"/>
      <w:u w:val="single"/>
    </w:rPr>
  </w:style>
  <w:style w:type="table" w:styleId="TableGrid">
    <w:name w:val="Table Grid"/>
    <w:basedOn w:val="TableNormal"/>
    <w:rsid w:val="000D05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0D052F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0D052F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477C0"/>
    <w:rPr>
      <w:rFonts w:ascii="Arial" w:hAnsi="Arial"/>
      <w:sz w:val="22"/>
      <w:szCs w:val="24"/>
    </w:rPr>
  </w:style>
  <w:style w:type="paragraph" w:styleId="BalloonText">
    <w:name w:val="Balloon Text"/>
    <w:basedOn w:val="Normal"/>
    <w:link w:val="BalloonTextChar"/>
    <w:semiHidden/>
    <w:unhideWhenUsed/>
    <w:rsid w:val="009477C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9477C0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rsid w:val="003C4836"/>
    <w:rPr>
      <w:rFonts w:ascii="Arial" w:hAnsi="Arial"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375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20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9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9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721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714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252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181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459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36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664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339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hyperlink" Target="mailto:enquiries@nottscc.gov.uk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enquiries@nottscc.gov.uk" TargetMode="External"/><Relationship Id="rId14" Type="http://schemas.openxmlformats.org/officeDocument/2006/relationships/customXml" Target="../customXml/item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eRC\Downloads\New%20Letterhead%20Template%20mail%20edition%20%20v01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solidFill>
          <a:schemeClr val="lt1"/>
        </a:solidFill>
        <a:ln w="6350">
          <a:solidFill>
            <a:prstClr val="black"/>
          </a:solidFill>
        </a:ln>
        <a:effectLst/>
      </a:spPr>
      <a:bodyPr wrap="square" rtlCol="0"/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60882D285008B449534F1CC8720F8A5" ma:contentTypeVersion="27" ma:contentTypeDescription="Create a new document." ma:contentTypeScope="" ma:versionID="5ddd56193a2676910ad45b13dbd768a1">
  <xsd:schema xmlns:xsd="http://www.w3.org/2001/XMLSchema" xmlns:xs="http://www.w3.org/2001/XMLSchema" xmlns:p="http://schemas.microsoft.com/office/2006/metadata/properties" xmlns:ns2="7f7c714c-a929-4ba2-820d-d24d9401169e" xmlns:ns3="9e8feb4a-2e94-44b3-a528-01d62593f1ac" xmlns:ns4="88cc1ac3-d661-4513-9676-173c55b04fe2" targetNamespace="http://schemas.microsoft.com/office/2006/metadata/properties" ma:root="true" ma:fieldsID="ae0dd102b0f7c12a9b85fb9bac0ef241" ns2:_="" ns3:_="" ns4:_="">
    <xsd:import namespace="7f7c714c-a929-4ba2-820d-d24d9401169e"/>
    <xsd:import namespace="9e8feb4a-2e94-44b3-a528-01d62593f1ac"/>
    <xsd:import namespace="88cc1ac3-d661-4513-9676-173c55b04f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DocumentTyp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Location" minOccurs="0"/>
                <xsd:element ref="ns2:Status" minOccurs="0"/>
                <xsd:element ref="ns2:MediaServiceSearchProperties" minOccurs="0"/>
                <xsd:element ref="ns2:VersionNo_x002e_" minOccurs="0"/>
                <xsd:element ref="ns2:ResponsibleTeam" minOccurs="0"/>
                <xsd:element ref="ns2:Originaldate" minOccurs="0"/>
                <xsd:element ref="ns2:Daterevised" minOccurs="0"/>
                <xsd:element ref="ns2:Library" minOccurs="0"/>
                <xsd:element ref="ns2:Responsibleteam0" minOccurs="0"/>
                <xsd:element ref="ns2:Comme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7c714c-a929-4ba2-820d-d24d940116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DocumentType" ma:index="18" nillable="true" ma:displayName="Document Type" ma:format="Dropdown" ma:internalName="DocumentType">
      <xsd:simpleType>
        <xsd:restriction base="dms:Text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12976cec-d0ce-485f-bc4a-34973482e7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  <xsd:element name="Status" ma:index="26" nillable="true" ma:displayName="Status" ma:internalName="Status">
      <xsd:simpleType>
        <xsd:restriction base="dms:Text">
          <xsd:maxLength value="255"/>
        </xsd:restriction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VersionNo_x002e_" ma:index="28" nillable="true" ma:displayName="Version No." ma:description="Document version number to be recorded " ma:format="Dropdown" ma:internalName="VersionNo_x002e_">
      <xsd:simpleType>
        <xsd:restriction base="dms:Text">
          <xsd:maxLength value="255"/>
        </xsd:restriction>
      </xsd:simpleType>
    </xsd:element>
    <xsd:element name="ResponsibleTeam" ma:index="29" nillable="true" ma:displayName="Responsibility" ma:description="Team or person with responsibility for updating publication" ma:format="Dropdown" ma:list="UserInfo" ma:SharePointGroup="0" ma:internalName="ResponsibleTeam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Originaldate" ma:index="30" nillable="true" ma:displayName="Original date" ma:description="Original publication date" ma:format="DateOnly" ma:internalName="Originaldate">
      <xsd:simpleType>
        <xsd:restriction base="dms:DateTime"/>
      </xsd:simpleType>
    </xsd:element>
    <xsd:element name="Daterevised" ma:index="31" nillable="true" ma:displayName="Date revised" ma:description="Date publication updated" ma:format="DateOnly" ma:internalName="Daterevised">
      <xsd:simpleType>
        <xsd:restriction base="dms:DateTime"/>
      </xsd:simpleType>
    </xsd:element>
    <xsd:element name="Library" ma:index="32" nillable="true" ma:displayName="Library" ma:description="Type of Library publication/document found in" ma:format="Dropdown" ma:internalName="Library">
      <xsd:simpleType>
        <xsd:restriction base="dms:Text">
          <xsd:maxLength value="255"/>
        </xsd:restriction>
      </xsd:simpleType>
    </xsd:element>
    <xsd:element name="Responsibleteam0" ma:index="33" nillable="true" ma:displayName="Responsible team" ma:format="Dropdown" ma:internalName="Responsibleteam0">
      <xsd:simpleType>
        <xsd:restriction base="dms:Note"/>
      </xsd:simpleType>
    </xsd:element>
    <xsd:element name="Comment" ma:index="34" nillable="true" ma:displayName="Comment" ma:format="Dropdown" ma:internalName="Comment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8feb4a-2e94-44b3-a528-01d62593f1a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cc1ac3-d661-4513-9676-173c55b04fe2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82c74ed-626c-4d89-8498-f621f8e93123}" ma:internalName="TaxCatchAll" ma:showField="CatchAllData" ma:web="9e8feb4a-2e94-44b3-a528-01d62593f1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sponsibleTeam xmlns="7f7c714c-a929-4ba2-820d-d24d9401169e">
      <UserInfo>
        <DisplayName>Denise AndersonMoll</DisplayName>
        <AccountId>229</AccountId>
        <AccountType/>
      </UserInfo>
    </ResponsibleTeam>
    <Daterevised xmlns="7f7c714c-a929-4ba2-820d-d24d9401169e">2025-08-31T23:00:00+00:00</Daterevised>
    <VersionNo_x002e_ xmlns="7f7c714c-a929-4ba2-820d-d24d9401169e">V6</VersionNo_x002e_>
    <Status xmlns="7f7c714c-a929-4ba2-820d-d24d9401169e">Curre</Status>
    <Comment xmlns="7f7c714c-a929-4ba2-820d-d24d9401169e">Ready to upload</Comment>
    <TaxCatchAll xmlns="88cc1ac3-d661-4513-9676-173c55b04fe2" xsi:nil="true"/>
    <lcf76f155ced4ddcb4097134ff3c332f xmlns="7f7c714c-a929-4ba2-820d-d24d9401169e">
      <Terms xmlns="http://schemas.microsoft.com/office/infopath/2007/PartnerControls"/>
    </lcf76f155ced4ddcb4097134ff3c332f>
    <DocumentType xmlns="7f7c714c-a929-4ba2-820d-d24d9401169e">Letter</DocumentType>
    <Originaldate xmlns="7f7c714c-a929-4ba2-820d-d24d9401169e">2019-08-31T23:00:00+00:00</Originaldate>
    <Library xmlns="7f7c714c-a929-4ba2-820d-d24d9401169e">ASCH Forms and Letters</Library>
    <Responsibleteam0 xmlns="7f7c714c-a929-4ba2-820d-d24d9401169e">Maximising Independence Service (Reablement)</Responsibleteam0>
  </documentManagement>
</p:properties>
</file>

<file path=customXml/itemProps1.xml><?xml version="1.0" encoding="utf-8"?>
<ds:datastoreItem xmlns:ds="http://schemas.openxmlformats.org/officeDocument/2006/customXml" ds:itemID="{2542A628-FAD9-42EB-AA61-D875AC91AD8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5BB2D74-A3B1-489A-8A1E-825CD42C5018}"/>
</file>

<file path=customXml/itemProps3.xml><?xml version="1.0" encoding="utf-8"?>
<ds:datastoreItem xmlns:ds="http://schemas.openxmlformats.org/officeDocument/2006/customXml" ds:itemID="{709218B9-EBA4-4AC7-91A7-9C1F45E60784}"/>
</file>

<file path=customXml/itemProps4.xml><?xml version="1.0" encoding="utf-8"?>
<ds:datastoreItem xmlns:ds="http://schemas.openxmlformats.org/officeDocument/2006/customXml" ds:itemID="{180C02D5-B335-415C-BDCC-443962008E41}"/>
</file>

<file path=docMetadata/LabelInfo.xml><?xml version="1.0" encoding="utf-8"?>
<clbl:labelList xmlns:clbl="http://schemas.microsoft.com/office/2020/mipLabelMetadata">
  <clbl:label id="{8fd7c08e-9c24-436d-a6ad-a8ecb8394d49}" enabled="1" method="Standard" siteId="{6e5a37bb-a961-4e4f-baae-2798a2245f3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New Letterhead Template mail edition  v011</Template>
  <TotalTime>0</TotalTime>
  <Pages>1</Pages>
  <Words>202</Words>
  <Characters>969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Letterhead Template (Colour)</vt:lpstr>
    </vt:vector>
  </TitlesOfParts>
  <Company>Nottinghamshire County Council</Company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MIS - 7 day notice letter  (not self-funder)</dc:title>
  <dc:subject>Information and Communications</dc:subject>
  <dc:creator>MeRC</dc:creator>
  <cp:lastModifiedBy>Helen Manser</cp:lastModifiedBy>
  <cp:revision>2</cp:revision>
  <cp:lastPrinted>2018-11-07T10:47:00Z</cp:lastPrinted>
  <dcterms:created xsi:type="dcterms:W3CDTF">2025-08-27T08:44:00Z</dcterms:created>
  <dcterms:modified xsi:type="dcterms:W3CDTF">2025-08-27T08:44:00Z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0x010100260882D285008B449534F1CC8720F8A5</vt:lpwstr>
  </property>
  <property fmtid="{D5CDD505-2E9C-101B-9397-08002B2CF9AE}" pid="3" name="MediaServiceImageTags">
    <vt:lpwstr/>
  </property>
</Properties>
</file>