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2B62" w14:textId="04804FCB" w:rsidR="00ED75CD" w:rsidRDefault="008B7041" w:rsidP="000D052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3E137192" wp14:editId="0AF8B96C">
            <wp:simplePos x="0" y="0"/>
            <wp:positionH relativeFrom="column">
              <wp:posOffset>3531870</wp:posOffset>
            </wp:positionH>
            <wp:positionV relativeFrom="paragraph">
              <wp:posOffset>14605</wp:posOffset>
            </wp:positionV>
            <wp:extent cx="2901600" cy="496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CC-l-head-cmy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600" cy="49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75CD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EE0D60" wp14:editId="0183C4A4">
                <wp:simplePos x="0" y="0"/>
                <wp:positionH relativeFrom="column">
                  <wp:posOffset>-86106</wp:posOffset>
                </wp:positionH>
                <wp:positionV relativeFrom="paragraph">
                  <wp:posOffset>-55245</wp:posOffset>
                </wp:positionV>
                <wp:extent cx="3358800" cy="1121664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0" cy="11216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68B3A" w14:textId="77777777" w:rsidR="00426AE1" w:rsidRPr="003258E4" w:rsidRDefault="00426AE1" w:rsidP="00ED75CD">
                            <w:pPr>
                              <w:rPr>
                                <w:b/>
                                <w:color w:val="000000" w:themeColor="text1"/>
                                <w:szCs w:val="22"/>
                              </w:rPr>
                            </w:pPr>
                            <w:r w:rsidRPr="003258E4">
                              <w:rPr>
                                <w:b/>
                                <w:color w:val="000000" w:themeColor="text1"/>
                                <w:szCs w:val="22"/>
                              </w:rPr>
                              <w:t xml:space="preserve">T </w:t>
                            </w:r>
                            <w:r w:rsidRPr="003258E4">
                              <w:rPr>
                                <w:color w:val="000000" w:themeColor="text1"/>
                                <w:szCs w:val="22"/>
                              </w:rPr>
                              <w:t>0300 500 80 80</w:t>
                            </w:r>
                          </w:p>
                          <w:p w14:paraId="76B80051" w14:textId="77777777" w:rsidR="00426AE1" w:rsidRPr="003258E4" w:rsidRDefault="00426AE1" w:rsidP="00ED75CD">
                            <w:pPr>
                              <w:rPr>
                                <w:b/>
                                <w:color w:val="000000" w:themeColor="text1"/>
                                <w:szCs w:val="22"/>
                              </w:rPr>
                            </w:pPr>
                            <w:r w:rsidRPr="003258E4">
                              <w:rPr>
                                <w:b/>
                                <w:color w:val="000000" w:themeColor="text1"/>
                                <w:szCs w:val="22"/>
                              </w:rPr>
                              <w:t xml:space="preserve">E </w:t>
                            </w:r>
                            <w:hyperlink r:id="rId9" w:history="1">
                              <w:r w:rsidRPr="003258E4">
                                <w:rPr>
                                  <w:rStyle w:val="Hyperlink"/>
                                  <w:color w:val="000000" w:themeColor="text1"/>
                                  <w:szCs w:val="22"/>
                                </w:rPr>
                                <w:t>enquiries@nottscc.gov.uk</w:t>
                              </w:r>
                            </w:hyperlink>
                          </w:p>
                          <w:p w14:paraId="0BF111E0" w14:textId="77777777" w:rsidR="00426AE1" w:rsidRDefault="00426AE1" w:rsidP="00ED75CD">
                            <w:pPr>
                              <w:rPr>
                                <w:color w:val="000000" w:themeColor="text1"/>
                              </w:rPr>
                            </w:pPr>
                            <w:r w:rsidRPr="003258E4">
                              <w:rPr>
                                <w:b/>
                                <w:color w:val="000000" w:themeColor="text1"/>
                                <w:szCs w:val="22"/>
                              </w:rPr>
                              <w:t xml:space="preserve">W </w:t>
                            </w:r>
                            <w:r w:rsidRPr="003258E4">
                              <w:rPr>
                                <w:color w:val="000000" w:themeColor="text1"/>
                              </w:rPr>
                              <w:t>nottinghamshire.gov.uk</w:t>
                            </w:r>
                          </w:p>
                          <w:p w14:paraId="4C80BCCF" w14:textId="3CE21EF3" w:rsidR="00A476F5" w:rsidRPr="003258E4" w:rsidRDefault="00A476F5" w:rsidP="00ED75CD">
                            <w:pPr>
                              <w:rPr>
                                <w:b/>
                                <w:color w:val="000000" w:themeColor="text1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E0D6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6.8pt;margin-top:-4.35pt;width:264.45pt;height:8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" fillcolor="white [3201]" stroked="f" strokeweight=".5pt">
                <v:textbox>
                  <w:txbxContent>
                    <w:p w14:paraId="19268B3A" w14:textId="77777777" w:rsidR="00426AE1" w:rsidRPr="003258E4" w:rsidRDefault="00426AE1" w:rsidP="00ED75CD">
                      <w:pPr>
                        <w:rPr>
                          <w:b/>
                          <w:color w:val="000000" w:themeColor="text1"/>
                          <w:szCs w:val="22"/>
                        </w:rPr>
                      </w:pPr>
                      <w:r w:rsidRPr="003258E4">
                        <w:rPr>
                          <w:b/>
                          <w:color w:val="000000" w:themeColor="text1"/>
                          <w:szCs w:val="22"/>
                        </w:rPr>
                        <w:t xml:space="preserve">T </w:t>
                      </w:r>
                      <w:r w:rsidRPr="003258E4">
                        <w:rPr>
                          <w:color w:val="000000" w:themeColor="text1"/>
                          <w:szCs w:val="22"/>
                        </w:rPr>
                        <w:t>0300 500 80 80</w:t>
                      </w:r>
                    </w:p>
                    <w:p w14:paraId="76B80051" w14:textId="77777777" w:rsidR="00426AE1" w:rsidRPr="003258E4" w:rsidRDefault="00426AE1" w:rsidP="00ED75CD">
                      <w:pPr>
                        <w:rPr>
                          <w:b/>
                          <w:color w:val="000000" w:themeColor="text1"/>
                          <w:szCs w:val="22"/>
                        </w:rPr>
                      </w:pPr>
                      <w:r w:rsidRPr="003258E4">
                        <w:rPr>
                          <w:b/>
                          <w:color w:val="000000" w:themeColor="text1"/>
                          <w:szCs w:val="22"/>
                        </w:rPr>
                        <w:t xml:space="preserve">E </w:t>
                      </w:r>
                      <w:hyperlink r:id="rId10" w:history="1">
                        <w:r w:rsidRPr="003258E4">
                          <w:rPr>
                            <w:rStyle w:val="Hyperlink"/>
                            <w:color w:val="000000" w:themeColor="text1"/>
                            <w:szCs w:val="22"/>
                          </w:rPr>
                          <w:t>enquiries@nottscc.gov.uk</w:t>
                        </w:r>
                      </w:hyperlink>
                    </w:p>
                    <w:p w14:paraId="0BF111E0" w14:textId="77777777" w:rsidR="00426AE1" w:rsidRDefault="00426AE1" w:rsidP="00ED75CD">
                      <w:pPr>
                        <w:rPr>
                          <w:color w:val="000000" w:themeColor="text1"/>
                        </w:rPr>
                      </w:pPr>
                      <w:r w:rsidRPr="003258E4">
                        <w:rPr>
                          <w:b/>
                          <w:color w:val="000000" w:themeColor="text1"/>
                          <w:szCs w:val="22"/>
                        </w:rPr>
                        <w:t xml:space="preserve">W </w:t>
                      </w:r>
                      <w:r w:rsidRPr="003258E4">
                        <w:rPr>
                          <w:color w:val="000000" w:themeColor="text1"/>
                        </w:rPr>
                        <w:t>nottinghamshire.gov.uk</w:t>
                      </w:r>
                    </w:p>
                    <w:p w14:paraId="4C80BCCF" w14:textId="3CE21EF3" w:rsidR="00A476F5" w:rsidRPr="003258E4" w:rsidRDefault="00A476F5" w:rsidP="00ED75CD">
                      <w:pPr>
                        <w:rPr>
                          <w:b/>
                          <w:color w:val="000000" w:themeColor="text1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6B50">
        <w:rPr>
          <w:b/>
          <w:bCs/>
        </w:rPr>
        <w:t xml:space="preserve">    </w:t>
      </w:r>
    </w:p>
    <w:p w14:paraId="606C1AF0" w14:textId="77777777" w:rsidR="00ED75CD" w:rsidRDefault="00746C78" w:rsidP="000D052F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71B73DD" wp14:editId="3338BD2C">
                <wp:simplePos x="0" y="0"/>
                <wp:positionH relativeFrom="page">
                  <wp:posOffset>0</wp:posOffset>
                </wp:positionH>
                <wp:positionV relativeFrom="page">
                  <wp:posOffset>5652770</wp:posOffset>
                </wp:positionV>
                <wp:extent cx="252000" cy="0"/>
                <wp:effectExtent l="0" t="0" r="1524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59BD197" id="Straight Connector 5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0,445.1pt" to="19.85pt,4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" strokecolor="black [3213]" strokeweight=".5pt">
                <w10:wrap anchorx="page" anchory="page"/>
              </v:line>
            </w:pict>
          </mc:Fallback>
        </mc:AlternateContent>
      </w:r>
    </w:p>
    <w:p w14:paraId="2E524979" w14:textId="77777777" w:rsidR="00ED75CD" w:rsidRDefault="00ED75CD" w:rsidP="000D052F">
      <w:pPr>
        <w:rPr>
          <w:b/>
          <w:bCs/>
        </w:rPr>
      </w:pPr>
    </w:p>
    <w:p w14:paraId="25D96A18" w14:textId="77777777" w:rsidR="00ED75CD" w:rsidRDefault="00ED75CD" w:rsidP="000D052F">
      <w:pPr>
        <w:rPr>
          <w:b/>
          <w:bCs/>
        </w:rPr>
      </w:pPr>
    </w:p>
    <w:p w14:paraId="20C7EAF8" w14:textId="77777777" w:rsidR="00ED75CD" w:rsidRDefault="00ED75CD" w:rsidP="000D052F">
      <w:pPr>
        <w:rPr>
          <w:b/>
          <w:bCs/>
        </w:rPr>
      </w:pPr>
    </w:p>
    <w:p w14:paraId="308DF42D" w14:textId="77777777" w:rsidR="007C7C22" w:rsidRDefault="007C7C22" w:rsidP="000D052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638"/>
      </w:tblGrid>
      <w:tr w:rsidR="000D052F" w14:paraId="4DF90670" w14:textId="77777777" w:rsidTr="00ED75CD">
        <w:trPr>
          <w:trHeight w:val="639"/>
        </w:trPr>
        <w:tc>
          <w:tcPr>
            <w:tcW w:w="9854" w:type="dxa"/>
          </w:tcPr>
          <w:p w14:paraId="50DD3225" w14:textId="77777777" w:rsidR="000D052F" w:rsidRPr="00426AE1" w:rsidRDefault="000126F2" w:rsidP="00A55487">
            <w:pPr>
              <w:rPr>
                <w:color w:val="FF0000"/>
              </w:rPr>
            </w:pPr>
            <w:r w:rsidRPr="00426AE1">
              <w:rPr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75E373C1" wp14:editId="0D1E082B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-254000</wp:posOffset>
                      </wp:positionV>
                      <wp:extent cx="2286000" cy="109220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0" cy="1092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22ED5D" w14:textId="77777777" w:rsidR="00426AE1" w:rsidRPr="00996DE2" w:rsidRDefault="00426AE1" w:rsidP="00A476F5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373C1" id="Text Box 1" o:spid="_x0000_s1027" type="#_x0000_t202" style="position:absolute;margin-left:-5.1pt;margin-top:-20pt;width:180pt;height:86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" fillcolor="white [3212]" stroked="f" strokeweight=".5pt">
                      <v:textbox>
                        <w:txbxContent>
                          <w:p w14:paraId="6322ED5D" w14:textId="77777777" w:rsidR="00426AE1" w:rsidRPr="00996DE2" w:rsidRDefault="00426AE1" w:rsidP="00A476F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6578E7FA" w14:textId="77777777" w:rsidR="00390097" w:rsidRDefault="00390097" w:rsidP="000D052F"/>
    <w:p w14:paraId="6A68543C" w14:textId="77777777" w:rsidR="00E5696D" w:rsidRDefault="0092296D" w:rsidP="000D052F"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6BB35FD" wp14:editId="171302E1">
                <wp:simplePos x="0" y="0"/>
                <wp:positionH relativeFrom="page">
                  <wp:posOffset>180340</wp:posOffset>
                </wp:positionH>
                <wp:positionV relativeFrom="page">
                  <wp:posOffset>180340</wp:posOffset>
                </wp:positionV>
                <wp:extent cx="5166000" cy="18000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6000" cy="1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E43069" w14:textId="77777777" w:rsidR="00426AE1" w:rsidRPr="0092296D" w:rsidRDefault="00426AE1" w:rsidP="0092296D">
                            <w:pPr>
                              <w:pStyle w:val="Header"/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92296D"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##MAILMERGE - </w:t>
                            </w:r>
                            <w:r w:rsidRPr="0092296D">
                              <w:rPr>
                                <w:rFonts w:cs="Arial"/>
                                <w:b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Do not </w:t>
                            </w:r>
                            <w:r w:rsidRPr="0092296D">
                              <w:rPr>
                                <w:rFonts w:cs="Arial"/>
                                <w:color w:val="FFFFFF" w:themeColor="background1"/>
                                <w:sz w:val="14"/>
                                <w:szCs w:val="14"/>
                              </w:rPr>
                              <w:t>delete this text or change the colour from white</w:t>
                            </w:r>
                          </w:p>
                          <w:p w14:paraId="0F21F3B4" w14:textId="77777777" w:rsidR="00426AE1" w:rsidRPr="0092296D" w:rsidRDefault="00426AE1" w:rsidP="0092296D">
                            <w:pPr>
                              <w:pStyle w:val="Header"/>
                              <w:rPr>
                                <w:rFonts w:cstheme="minorBidi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36000" rIns="9144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B35FD" id="Text Box 8" o:spid="_x0000_s1028" type="#_x0000_t202" style="position:absolute;margin-left:14.2pt;margin-top:14.2pt;width:406.75pt;height:14.15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" filled="f" stroked="f" strokeweight=".5pt">
                <v:textbox inset=",1mm,,1mm">
                  <w:txbxContent>
                    <w:p w14:paraId="2AE43069" w14:textId="77777777" w:rsidR="00426AE1" w:rsidRPr="0092296D" w:rsidRDefault="00426AE1" w:rsidP="0092296D">
                      <w:pPr>
                        <w:pStyle w:val="Header"/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92296D"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  <w:t xml:space="preserve">##MAILMERGE - </w:t>
                      </w:r>
                      <w:r w:rsidRPr="0092296D">
                        <w:rPr>
                          <w:rFonts w:cs="Arial"/>
                          <w:b/>
                          <w:color w:val="FFFFFF" w:themeColor="background1"/>
                          <w:sz w:val="14"/>
                          <w:szCs w:val="14"/>
                        </w:rPr>
                        <w:t xml:space="preserve">Do not </w:t>
                      </w:r>
                      <w:r w:rsidRPr="0092296D">
                        <w:rPr>
                          <w:rFonts w:cs="Arial"/>
                          <w:color w:val="FFFFFF" w:themeColor="background1"/>
                          <w:sz w:val="14"/>
                          <w:szCs w:val="14"/>
                        </w:rPr>
                        <w:t>delete this text or change the colour from white</w:t>
                      </w:r>
                    </w:p>
                    <w:p w14:paraId="0F21F3B4" w14:textId="77777777" w:rsidR="00426AE1" w:rsidRPr="0092296D" w:rsidRDefault="00426AE1" w:rsidP="0092296D">
                      <w:pPr>
                        <w:pStyle w:val="Header"/>
                        <w:rPr>
                          <w:rFonts w:cstheme="minorBidi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48F05C7" w14:textId="77777777" w:rsidR="00E5696D" w:rsidRDefault="00E5696D" w:rsidP="000D052F"/>
    <w:p w14:paraId="3D9B04EE" w14:textId="3216C24C" w:rsidR="00553FAE" w:rsidRPr="00553FAE" w:rsidRDefault="00A55487" w:rsidP="0071683E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F622EA8" wp14:editId="04A4B05C">
                <wp:simplePos x="0" y="0"/>
                <wp:positionH relativeFrom="column">
                  <wp:posOffset>4411980</wp:posOffset>
                </wp:positionH>
                <wp:positionV relativeFrom="paragraph">
                  <wp:posOffset>180340</wp:posOffset>
                </wp:positionV>
                <wp:extent cx="1800000" cy="288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4FD14" w14:textId="77777777" w:rsidR="00426AE1" w:rsidRDefault="00426AE1" w:rsidP="00297729">
                            <w:pPr>
                              <w:jc w:val="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22EA8" id="Text Box 4" o:spid="_x0000_s1029" type="#_x0000_t202" style="position:absolute;margin-left:347.4pt;margin-top:14.2pt;width:141.75pt;height:22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" fillcolor="white [3201]" stroked="f" strokeweight=".5pt">
                <v:textbox>
                  <w:txbxContent>
                    <w:p w14:paraId="2A04FD14" w14:textId="77777777" w:rsidR="00426AE1" w:rsidRDefault="00426AE1" w:rsidP="00297729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0E7E48" wp14:editId="700F6738">
                <wp:simplePos x="0" y="0"/>
                <wp:positionH relativeFrom="column">
                  <wp:posOffset>-91440</wp:posOffset>
                </wp:positionH>
                <wp:positionV relativeFrom="paragraph">
                  <wp:posOffset>180340</wp:posOffset>
                </wp:positionV>
                <wp:extent cx="4323600" cy="288000"/>
                <wp:effectExtent l="0" t="0" r="127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600" cy="28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908C" w14:textId="77777777" w:rsidR="00696A77" w:rsidRDefault="00426AE1">
                            <w:r>
                              <w:t>Dear</w:t>
                            </w:r>
                            <w:r w:rsidR="00077125">
                              <w:t xml:space="preserve"> ,</w:t>
                            </w:r>
                          </w:p>
                          <w:p w14:paraId="06FE32DF" w14:textId="49CA35BB" w:rsidR="00426AE1" w:rsidRDefault="00426AE1">
                            <w:r>
                              <w:t>Dear</w:t>
                            </w:r>
                            <w:r w:rsidR="00077125">
                              <w:t xml:space="preserve"> </w:t>
                            </w:r>
                            <w:r w:rsidR="009A6B50">
                              <w:t xml:space="preserve">               </w:t>
                            </w:r>
                            <w:r w:rsidR="00077125"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E7E48" id="Text Box 2" o:spid="_x0000_s1030" type="#_x0000_t202" style="position:absolute;margin-left:-7.2pt;margin-top:14.2pt;width:340.45pt;height:22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" fillcolor="white [3201]" stroked="f" strokeweight=".5pt">
                <v:textbox>
                  <w:txbxContent>
                    <w:p w14:paraId="0829908C" w14:textId="77777777" w:rsidR="00696A77" w:rsidRDefault="00426AE1">
                      <w:r>
                        <w:t>Dear</w:t>
                      </w:r>
                      <w:r w:rsidR="00077125">
                        <w:t xml:space="preserve"> ,</w:t>
                      </w:r>
                    </w:p>
                    <w:p w14:paraId="06FE32DF" w14:textId="49CA35BB" w:rsidR="00426AE1" w:rsidRDefault="00426AE1">
                      <w:r>
                        <w:t>Dear</w:t>
                      </w:r>
                      <w:r w:rsidR="00077125">
                        <w:t xml:space="preserve"> </w:t>
                      </w:r>
                      <w:r w:rsidR="009A6B50">
                        <w:t xml:space="preserve">               </w:t>
                      </w:r>
                      <w:r w:rsidR="00077125"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 w:rsidR="00553FAE">
        <w:tab/>
      </w:r>
      <w:r w:rsidR="00553FAE">
        <w:tab/>
      </w:r>
      <w:r w:rsidR="00553FAE">
        <w:tab/>
      </w:r>
      <w:r w:rsidR="00553FAE">
        <w:tab/>
      </w:r>
      <w:r w:rsidR="00553FAE">
        <w:tab/>
      </w:r>
      <w:r w:rsidR="00553FAE">
        <w:tab/>
      </w:r>
    </w:p>
    <w:p w14:paraId="7F18EF88" w14:textId="77777777" w:rsidR="00553FAE" w:rsidRDefault="00553FAE" w:rsidP="0071683E">
      <w:pPr>
        <w:rPr>
          <w:szCs w:val="22"/>
        </w:rPr>
      </w:pPr>
    </w:p>
    <w:p w14:paraId="7AAA22C6" w14:textId="77777777" w:rsidR="00DA2929" w:rsidRDefault="00DA2929" w:rsidP="00B12F20">
      <w:pPr>
        <w:rPr>
          <w:b/>
          <w:szCs w:val="22"/>
          <w:u w:val="single"/>
        </w:rPr>
      </w:pPr>
    </w:p>
    <w:p w14:paraId="6C04F532" w14:textId="77777777" w:rsidR="00DA2929" w:rsidRDefault="00DA2929" w:rsidP="00B12F20">
      <w:pPr>
        <w:rPr>
          <w:b/>
          <w:szCs w:val="22"/>
          <w:u w:val="single"/>
        </w:rPr>
      </w:pPr>
    </w:p>
    <w:p w14:paraId="153F7554" w14:textId="090D7FBF" w:rsidR="00DA2929" w:rsidRDefault="00D90002" w:rsidP="00B12F20">
      <w:pPr>
        <w:rPr>
          <w:b/>
          <w:szCs w:val="22"/>
          <w:u w:val="single"/>
        </w:rPr>
      </w:pPr>
      <w:r>
        <w:rPr>
          <w:b/>
          <w:szCs w:val="22"/>
          <w:u w:val="single"/>
        </w:rPr>
        <w:t xml:space="preserve">Notice of </w:t>
      </w:r>
      <w:r w:rsidR="00163BE9">
        <w:rPr>
          <w:b/>
          <w:szCs w:val="22"/>
          <w:u w:val="single"/>
        </w:rPr>
        <w:t>START (</w:t>
      </w:r>
      <w:r w:rsidR="000526A3">
        <w:rPr>
          <w:b/>
          <w:szCs w:val="22"/>
          <w:u w:val="single"/>
        </w:rPr>
        <w:t xml:space="preserve">short term </w:t>
      </w:r>
      <w:r w:rsidR="00B12F20" w:rsidRPr="00B12F20">
        <w:rPr>
          <w:b/>
          <w:szCs w:val="22"/>
          <w:u w:val="single"/>
        </w:rPr>
        <w:t xml:space="preserve">reablement </w:t>
      </w:r>
      <w:r w:rsidR="00163BE9">
        <w:rPr>
          <w:b/>
          <w:szCs w:val="22"/>
          <w:u w:val="single"/>
        </w:rPr>
        <w:t xml:space="preserve">team) </w:t>
      </w:r>
      <w:r w:rsidR="005F0EB4">
        <w:rPr>
          <w:b/>
          <w:szCs w:val="22"/>
          <w:u w:val="single"/>
        </w:rPr>
        <w:t>end</w:t>
      </w:r>
      <w:r w:rsidR="001A4E9D">
        <w:rPr>
          <w:b/>
          <w:szCs w:val="22"/>
          <w:u w:val="single"/>
        </w:rPr>
        <w:t>-</w:t>
      </w:r>
      <w:r w:rsidR="005F0EB4">
        <w:rPr>
          <w:b/>
          <w:szCs w:val="22"/>
          <w:u w:val="single"/>
        </w:rPr>
        <w:t>date</w:t>
      </w:r>
      <w:r w:rsidR="0085132A">
        <w:rPr>
          <w:b/>
          <w:szCs w:val="22"/>
          <w:u w:val="single"/>
        </w:rPr>
        <w:t xml:space="preserve"> for </w:t>
      </w:r>
      <w:r w:rsidR="00F35076">
        <w:rPr>
          <w:b/>
          <w:szCs w:val="22"/>
          <w:u w:val="single"/>
        </w:rPr>
        <w:t>self-funders</w:t>
      </w:r>
      <w:r w:rsidR="0085132A">
        <w:rPr>
          <w:b/>
          <w:szCs w:val="22"/>
          <w:u w:val="single"/>
        </w:rPr>
        <w:t xml:space="preserve"> </w:t>
      </w:r>
    </w:p>
    <w:p w14:paraId="3E84DC3A" w14:textId="77777777" w:rsidR="00377EBA" w:rsidRDefault="00377EBA" w:rsidP="00B12F20">
      <w:pPr>
        <w:rPr>
          <w:szCs w:val="22"/>
        </w:rPr>
      </w:pPr>
    </w:p>
    <w:p w14:paraId="0670AA6D" w14:textId="24CECB83" w:rsidR="00F35076" w:rsidRDefault="0040609F" w:rsidP="00B12F20">
      <w:pPr>
        <w:rPr>
          <w:szCs w:val="22"/>
        </w:rPr>
      </w:pPr>
      <w:r>
        <w:rPr>
          <w:szCs w:val="22"/>
        </w:rPr>
        <w:t>A</w:t>
      </w:r>
      <w:r w:rsidR="00C34E35">
        <w:rPr>
          <w:szCs w:val="22"/>
        </w:rPr>
        <w:t>s</w:t>
      </w:r>
      <w:r>
        <w:rPr>
          <w:szCs w:val="22"/>
        </w:rPr>
        <w:t xml:space="preserve"> </w:t>
      </w:r>
      <w:r w:rsidR="00D86F59">
        <w:rPr>
          <w:szCs w:val="22"/>
        </w:rPr>
        <w:t xml:space="preserve">we have recently </w:t>
      </w:r>
      <w:r>
        <w:rPr>
          <w:szCs w:val="22"/>
        </w:rPr>
        <w:t>discussed</w:t>
      </w:r>
      <w:r w:rsidR="00D86F59">
        <w:rPr>
          <w:szCs w:val="22"/>
        </w:rPr>
        <w:t xml:space="preserve">, </w:t>
      </w:r>
      <w:r w:rsidR="006B57A6">
        <w:rPr>
          <w:szCs w:val="22"/>
        </w:rPr>
        <w:t xml:space="preserve">you </w:t>
      </w:r>
      <w:r w:rsidR="00F66586">
        <w:rPr>
          <w:szCs w:val="22"/>
        </w:rPr>
        <w:t xml:space="preserve">now </w:t>
      </w:r>
      <w:r w:rsidR="006B57A6">
        <w:rPr>
          <w:szCs w:val="22"/>
        </w:rPr>
        <w:t xml:space="preserve">need an ongoing package of care at home and have declared yourself a “self-funder”, so will have to pay the full cost of ongoing care. </w:t>
      </w:r>
      <w:r w:rsidR="00B8564B">
        <w:rPr>
          <w:szCs w:val="22"/>
        </w:rPr>
        <w:t xml:space="preserve"> </w:t>
      </w:r>
    </w:p>
    <w:p w14:paraId="4106AF12" w14:textId="79F6A6F9" w:rsidR="009A10D9" w:rsidRDefault="009A10D9" w:rsidP="00B12F20">
      <w:pPr>
        <w:rPr>
          <w:szCs w:val="22"/>
        </w:rPr>
      </w:pPr>
      <w:r>
        <w:rPr>
          <w:szCs w:val="22"/>
        </w:rPr>
        <w:t xml:space="preserve"> </w:t>
      </w:r>
    </w:p>
    <w:p w14:paraId="644EA4A7" w14:textId="576704E1" w:rsidR="006B57A6" w:rsidRDefault="009A10D9" w:rsidP="005E1B67">
      <w:pPr>
        <w:rPr>
          <w:szCs w:val="22"/>
        </w:rPr>
      </w:pPr>
      <w:r>
        <w:rPr>
          <w:szCs w:val="22"/>
        </w:rPr>
        <w:t xml:space="preserve">START </w:t>
      </w:r>
      <w:r w:rsidR="00B8564B">
        <w:rPr>
          <w:szCs w:val="22"/>
        </w:rPr>
        <w:t>does not</w:t>
      </w:r>
      <w:r>
        <w:rPr>
          <w:szCs w:val="22"/>
        </w:rPr>
        <w:t xml:space="preserve"> provide </w:t>
      </w:r>
      <w:r w:rsidR="002C0239">
        <w:rPr>
          <w:szCs w:val="22"/>
        </w:rPr>
        <w:t>long-term</w:t>
      </w:r>
      <w:r>
        <w:rPr>
          <w:szCs w:val="22"/>
        </w:rPr>
        <w:t xml:space="preserve"> homecare</w:t>
      </w:r>
      <w:r w:rsidR="006B57A6">
        <w:rPr>
          <w:szCs w:val="22"/>
        </w:rPr>
        <w:t xml:space="preserve">, but </w:t>
      </w:r>
      <w:r w:rsidR="00F35076">
        <w:rPr>
          <w:szCs w:val="22"/>
        </w:rPr>
        <w:t>we</w:t>
      </w:r>
      <w:r w:rsidR="005E1B67">
        <w:rPr>
          <w:szCs w:val="22"/>
        </w:rPr>
        <w:t xml:space="preserve"> can </w:t>
      </w:r>
      <w:r w:rsidR="006B57A6">
        <w:rPr>
          <w:szCs w:val="22"/>
        </w:rPr>
        <w:t xml:space="preserve">help </w:t>
      </w:r>
      <w:r w:rsidR="00F35076">
        <w:rPr>
          <w:szCs w:val="22"/>
        </w:rPr>
        <w:t>you</w:t>
      </w:r>
      <w:r w:rsidR="005E1B67">
        <w:rPr>
          <w:szCs w:val="22"/>
        </w:rPr>
        <w:t xml:space="preserve"> to find a </w:t>
      </w:r>
      <w:r w:rsidR="006B57A6">
        <w:rPr>
          <w:szCs w:val="22"/>
        </w:rPr>
        <w:t xml:space="preserve">long-term care </w:t>
      </w:r>
      <w:r w:rsidR="005E1B67">
        <w:rPr>
          <w:szCs w:val="22"/>
        </w:rPr>
        <w:t xml:space="preserve">provider </w:t>
      </w:r>
      <w:r w:rsidR="006B57A6">
        <w:rPr>
          <w:szCs w:val="22"/>
        </w:rPr>
        <w:t xml:space="preserve">if you </w:t>
      </w:r>
      <w:r w:rsidR="00470628">
        <w:rPr>
          <w:szCs w:val="22"/>
        </w:rPr>
        <w:t>wish.</w:t>
      </w:r>
    </w:p>
    <w:p w14:paraId="11E78480" w14:textId="77777777" w:rsidR="00291039" w:rsidRDefault="00291039" w:rsidP="005E1B67">
      <w:pPr>
        <w:rPr>
          <w:szCs w:val="22"/>
        </w:rPr>
      </w:pPr>
    </w:p>
    <w:p w14:paraId="39B19C0B" w14:textId="7035B432" w:rsidR="006B57A6" w:rsidRDefault="006B57A6" w:rsidP="005E1B67">
      <w:pPr>
        <w:rPr>
          <w:szCs w:val="22"/>
        </w:rPr>
      </w:pPr>
      <w:r>
        <w:rPr>
          <w:szCs w:val="22"/>
        </w:rPr>
        <w:t xml:space="preserve">START has been a free service, but the last day of our </w:t>
      </w:r>
      <w:r w:rsidRPr="005139E0">
        <w:rPr>
          <w:b/>
          <w:bCs/>
          <w:szCs w:val="22"/>
        </w:rPr>
        <w:t>free</w:t>
      </w:r>
      <w:r>
        <w:rPr>
          <w:szCs w:val="22"/>
        </w:rPr>
        <w:t xml:space="preserve"> support will be 7 days from now, on …………..</w:t>
      </w:r>
    </w:p>
    <w:p w14:paraId="32F74BE1" w14:textId="77777777" w:rsidR="00291039" w:rsidRDefault="00291039" w:rsidP="005E1B67">
      <w:pPr>
        <w:rPr>
          <w:szCs w:val="22"/>
        </w:rPr>
      </w:pPr>
    </w:p>
    <w:p w14:paraId="59DA3BA8" w14:textId="0337EE43" w:rsidR="00291039" w:rsidRDefault="00291039" w:rsidP="005E1B67">
      <w:pPr>
        <w:rPr>
          <w:szCs w:val="22"/>
        </w:rPr>
      </w:pPr>
      <w:r>
        <w:rPr>
          <w:szCs w:val="22"/>
        </w:rPr>
        <w:t xml:space="preserve">START </w:t>
      </w:r>
      <w:r w:rsidR="006B57A6">
        <w:rPr>
          <w:szCs w:val="22"/>
        </w:rPr>
        <w:t xml:space="preserve">can continue to support you </w:t>
      </w:r>
      <w:r>
        <w:rPr>
          <w:szCs w:val="22"/>
        </w:rPr>
        <w:t xml:space="preserve">for a short time </w:t>
      </w:r>
      <w:r w:rsidR="006B57A6">
        <w:rPr>
          <w:szCs w:val="22"/>
        </w:rPr>
        <w:t>after that date</w:t>
      </w:r>
      <w:r w:rsidR="00C26B52">
        <w:rPr>
          <w:szCs w:val="22"/>
        </w:rPr>
        <w:t xml:space="preserve"> if you want us to</w:t>
      </w:r>
      <w:r w:rsidR="001B2FD7">
        <w:rPr>
          <w:szCs w:val="22"/>
        </w:rPr>
        <w:t>;</w:t>
      </w:r>
      <w:r>
        <w:rPr>
          <w:szCs w:val="22"/>
        </w:rPr>
        <w:t xml:space="preserve"> but it will only be temporary </w:t>
      </w:r>
      <w:r w:rsidR="006B57A6">
        <w:rPr>
          <w:szCs w:val="22"/>
        </w:rPr>
        <w:t>until a new care provider can take over</w:t>
      </w:r>
      <w:r>
        <w:rPr>
          <w:szCs w:val="22"/>
        </w:rPr>
        <w:t xml:space="preserve">, and it will be chargeable. The cost </w:t>
      </w:r>
      <w:r w:rsidR="00D752B1">
        <w:rPr>
          <w:szCs w:val="22"/>
        </w:rPr>
        <w:t xml:space="preserve">for </w:t>
      </w:r>
      <w:r w:rsidR="001B2FD7">
        <w:rPr>
          <w:szCs w:val="22"/>
        </w:rPr>
        <w:t>our service</w:t>
      </w:r>
      <w:r w:rsidR="00D752B1">
        <w:rPr>
          <w:szCs w:val="22"/>
        </w:rPr>
        <w:t xml:space="preserve"> </w:t>
      </w:r>
      <w:r>
        <w:rPr>
          <w:szCs w:val="22"/>
        </w:rPr>
        <w:t>is currently £18.</w:t>
      </w:r>
      <w:r w:rsidR="001D1B10">
        <w:rPr>
          <w:szCs w:val="22"/>
        </w:rPr>
        <w:t>89</w:t>
      </w:r>
      <w:r>
        <w:rPr>
          <w:szCs w:val="22"/>
        </w:rPr>
        <w:t xml:space="preserve"> per hour. </w:t>
      </w:r>
    </w:p>
    <w:p w14:paraId="34FACAB7" w14:textId="143F98F6" w:rsidR="00314CBF" w:rsidRDefault="00314CBF" w:rsidP="005E1B67">
      <w:pPr>
        <w:rPr>
          <w:szCs w:val="22"/>
        </w:rPr>
      </w:pPr>
    </w:p>
    <w:p w14:paraId="1BDF73AC" w14:textId="77777777" w:rsidR="00314CBF" w:rsidRDefault="00314CBF" w:rsidP="00314CBF">
      <w:pPr>
        <w:rPr>
          <w:szCs w:val="22"/>
        </w:rPr>
      </w:pPr>
      <w:r>
        <w:rPr>
          <w:szCs w:val="22"/>
        </w:rPr>
        <w:t xml:space="preserve">If you chose to accept this option, we will charge you for our service from ……………………. </w:t>
      </w:r>
    </w:p>
    <w:p w14:paraId="1B78726C" w14:textId="77777777" w:rsidR="00414EB0" w:rsidRDefault="00414EB0" w:rsidP="005E1B67">
      <w:pPr>
        <w:rPr>
          <w:szCs w:val="22"/>
        </w:rPr>
      </w:pPr>
    </w:p>
    <w:p w14:paraId="06E0DE6B" w14:textId="4D7ED798" w:rsidR="00291039" w:rsidRDefault="00C362CC" w:rsidP="005E1B67">
      <w:pPr>
        <w:rPr>
          <w:szCs w:val="22"/>
        </w:rPr>
      </w:pPr>
      <w:r>
        <w:rPr>
          <w:szCs w:val="22"/>
        </w:rPr>
        <w:t xml:space="preserve">We will also complete a formal Care and Support Assessment with you in order to </w:t>
      </w:r>
      <w:r w:rsidR="00A17BF0">
        <w:rPr>
          <w:szCs w:val="22"/>
        </w:rPr>
        <w:t xml:space="preserve">raise these charges. </w:t>
      </w:r>
      <w:r w:rsidR="00291039">
        <w:rPr>
          <w:szCs w:val="22"/>
        </w:rPr>
        <w:t xml:space="preserve"> </w:t>
      </w:r>
    </w:p>
    <w:p w14:paraId="434E945E" w14:textId="77777777" w:rsidR="00291039" w:rsidRDefault="00291039" w:rsidP="005E1B67">
      <w:pPr>
        <w:rPr>
          <w:szCs w:val="22"/>
        </w:rPr>
      </w:pPr>
    </w:p>
    <w:p w14:paraId="2191C7DB" w14:textId="3E3962A5" w:rsidR="001A4E9D" w:rsidRDefault="00291039" w:rsidP="00B12F20">
      <w:pPr>
        <w:rPr>
          <w:szCs w:val="22"/>
        </w:rPr>
      </w:pPr>
      <w:r>
        <w:rPr>
          <w:szCs w:val="22"/>
        </w:rPr>
        <w:t>I</w:t>
      </w:r>
      <w:r w:rsidR="00F35076">
        <w:rPr>
          <w:szCs w:val="22"/>
        </w:rPr>
        <w:t>f you do</w:t>
      </w:r>
      <w:r w:rsidR="005E1B67">
        <w:rPr>
          <w:szCs w:val="22"/>
        </w:rPr>
        <w:t xml:space="preserve"> not </w:t>
      </w:r>
      <w:r>
        <w:rPr>
          <w:szCs w:val="22"/>
        </w:rPr>
        <w:t xml:space="preserve">wish </w:t>
      </w:r>
      <w:r w:rsidR="005E1B67">
        <w:rPr>
          <w:szCs w:val="22"/>
        </w:rPr>
        <w:t xml:space="preserve">to </w:t>
      </w:r>
      <w:r>
        <w:rPr>
          <w:szCs w:val="22"/>
        </w:rPr>
        <w:t xml:space="preserve">have a Care and Support </w:t>
      </w:r>
      <w:r w:rsidR="001A4E9D">
        <w:rPr>
          <w:szCs w:val="22"/>
        </w:rPr>
        <w:t>Assessment,</w:t>
      </w:r>
      <w:r>
        <w:rPr>
          <w:szCs w:val="22"/>
        </w:rPr>
        <w:t xml:space="preserve"> then the last day of </w:t>
      </w:r>
      <w:r w:rsidR="001A4E9D">
        <w:rPr>
          <w:szCs w:val="22"/>
        </w:rPr>
        <w:t xml:space="preserve">our </w:t>
      </w:r>
      <w:r>
        <w:rPr>
          <w:szCs w:val="22"/>
        </w:rPr>
        <w:t>support will</w:t>
      </w:r>
      <w:r w:rsidR="00F417BD">
        <w:rPr>
          <w:szCs w:val="22"/>
        </w:rPr>
        <w:t xml:space="preserve"> be </w:t>
      </w:r>
      <w:r>
        <w:rPr>
          <w:szCs w:val="22"/>
        </w:rPr>
        <w:t xml:space="preserve"> </w:t>
      </w:r>
    </w:p>
    <w:p w14:paraId="37FA4C1B" w14:textId="419B419E" w:rsidR="001A4E9D" w:rsidRDefault="001A4E9D" w:rsidP="00B12F20">
      <w:pPr>
        <w:rPr>
          <w:szCs w:val="22"/>
        </w:rPr>
      </w:pPr>
      <w:r>
        <w:rPr>
          <w:szCs w:val="22"/>
        </w:rPr>
        <w:t>……………………………..</w:t>
      </w:r>
    </w:p>
    <w:p w14:paraId="7C312343" w14:textId="0422AB84" w:rsidR="001A4E9D" w:rsidRDefault="001A4E9D" w:rsidP="00B12F20">
      <w:pPr>
        <w:rPr>
          <w:szCs w:val="22"/>
        </w:rPr>
      </w:pPr>
    </w:p>
    <w:p w14:paraId="25CAC6A3" w14:textId="4083545D" w:rsidR="00927D8B" w:rsidRDefault="001A4E9D" w:rsidP="00B12F20">
      <w:pPr>
        <w:rPr>
          <w:szCs w:val="22"/>
        </w:rPr>
      </w:pPr>
      <w:r>
        <w:rPr>
          <w:szCs w:val="22"/>
        </w:rPr>
        <w:t xml:space="preserve">Please </w:t>
      </w:r>
      <w:r w:rsidR="001D6F1F">
        <w:rPr>
          <w:szCs w:val="22"/>
        </w:rPr>
        <w:t xml:space="preserve">also </w:t>
      </w:r>
      <w:r>
        <w:rPr>
          <w:szCs w:val="22"/>
        </w:rPr>
        <w:t>see the information sheet attached</w:t>
      </w:r>
      <w:r w:rsidR="00B550E7">
        <w:rPr>
          <w:szCs w:val="22"/>
        </w:rPr>
        <w:t xml:space="preserve"> “A Self </w:t>
      </w:r>
      <w:r w:rsidR="00076F4B">
        <w:rPr>
          <w:szCs w:val="22"/>
        </w:rPr>
        <w:t>F</w:t>
      </w:r>
      <w:r w:rsidR="00B550E7">
        <w:rPr>
          <w:szCs w:val="22"/>
        </w:rPr>
        <w:t>unders Guide to Care and Support”</w:t>
      </w:r>
      <w:r w:rsidR="00D8657E">
        <w:rPr>
          <w:szCs w:val="22"/>
        </w:rPr>
        <w:t xml:space="preserve">. </w:t>
      </w:r>
    </w:p>
    <w:p w14:paraId="18D23F6B" w14:textId="77777777" w:rsidR="00927D8B" w:rsidRDefault="00927D8B" w:rsidP="00B12F20">
      <w:pPr>
        <w:rPr>
          <w:szCs w:val="22"/>
        </w:rPr>
      </w:pPr>
    </w:p>
    <w:p w14:paraId="733A1D3C" w14:textId="7169A2AA" w:rsidR="00B12F20" w:rsidRPr="00B12F20" w:rsidRDefault="00927D8B" w:rsidP="00B12F20">
      <w:pPr>
        <w:rPr>
          <w:szCs w:val="22"/>
        </w:rPr>
      </w:pPr>
      <w:r w:rsidRPr="00744D4D">
        <w:rPr>
          <w:szCs w:val="22"/>
        </w:rPr>
        <w:t>I</w:t>
      </w:r>
      <w:r w:rsidR="00A16EB9" w:rsidRPr="00744D4D">
        <w:rPr>
          <w:szCs w:val="22"/>
        </w:rPr>
        <w:t xml:space="preserve">n the meantime, if you have any </w:t>
      </w:r>
      <w:r w:rsidR="008349F6" w:rsidRPr="00744D4D">
        <w:rPr>
          <w:szCs w:val="22"/>
        </w:rPr>
        <w:t xml:space="preserve">other </w:t>
      </w:r>
      <w:r w:rsidR="00A16EB9" w:rsidRPr="00744D4D">
        <w:rPr>
          <w:szCs w:val="22"/>
        </w:rPr>
        <w:t xml:space="preserve">queries, please </w:t>
      </w:r>
      <w:r w:rsidR="00297F92" w:rsidRPr="00744D4D">
        <w:rPr>
          <w:szCs w:val="22"/>
        </w:rPr>
        <w:t xml:space="preserve">let me know; or </w:t>
      </w:r>
      <w:r w:rsidR="00DA2929" w:rsidRPr="00744D4D">
        <w:rPr>
          <w:szCs w:val="22"/>
        </w:rPr>
        <w:t xml:space="preserve">contact the START team on </w:t>
      </w:r>
      <w:r w:rsidR="00DC3DE8" w:rsidRPr="00744D4D">
        <w:rPr>
          <w:szCs w:val="22"/>
        </w:rPr>
        <w:t>0115</w:t>
      </w:r>
      <w:r w:rsidR="00744D4D" w:rsidRPr="00744D4D">
        <w:rPr>
          <w:szCs w:val="22"/>
        </w:rPr>
        <w:t>8041233</w:t>
      </w:r>
      <w:r w:rsidR="00CA453E" w:rsidRPr="00744D4D">
        <w:rPr>
          <w:szCs w:val="22"/>
        </w:rPr>
        <w:t>.</w:t>
      </w:r>
    </w:p>
    <w:p w14:paraId="1780782B" w14:textId="77777777" w:rsidR="00B12F20" w:rsidRDefault="00B12F20" w:rsidP="00B12F20">
      <w:pPr>
        <w:rPr>
          <w:szCs w:val="22"/>
        </w:rPr>
      </w:pPr>
    </w:p>
    <w:p w14:paraId="368EB65B" w14:textId="77777777" w:rsidR="00DA2929" w:rsidRDefault="00DA2929" w:rsidP="00B12F20">
      <w:pPr>
        <w:rPr>
          <w:szCs w:val="22"/>
        </w:rPr>
      </w:pPr>
    </w:p>
    <w:p w14:paraId="1BF68565" w14:textId="2BEF65D1" w:rsidR="00B12F20" w:rsidRDefault="00B12F20" w:rsidP="00B12F20">
      <w:pPr>
        <w:rPr>
          <w:szCs w:val="22"/>
        </w:rPr>
      </w:pPr>
      <w:r>
        <w:rPr>
          <w:szCs w:val="22"/>
        </w:rPr>
        <w:t>Yours sincerely,</w:t>
      </w:r>
    </w:p>
    <w:p w14:paraId="1A21DEF1" w14:textId="20727920" w:rsidR="00EE33F9" w:rsidRDefault="00EE33F9" w:rsidP="00B12F20">
      <w:pPr>
        <w:rPr>
          <w:szCs w:val="22"/>
        </w:rPr>
      </w:pPr>
    </w:p>
    <w:p w14:paraId="629D9598" w14:textId="77777777" w:rsidR="00EE33F9" w:rsidRDefault="00EE33F9" w:rsidP="00B12F20">
      <w:pPr>
        <w:rPr>
          <w:szCs w:val="22"/>
        </w:rPr>
      </w:pPr>
    </w:p>
    <w:p w14:paraId="5B684057" w14:textId="77777777" w:rsidR="00B12F20" w:rsidRDefault="00B12F20" w:rsidP="00B12F20">
      <w:pPr>
        <w:rPr>
          <w:szCs w:val="22"/>
        </w:rPr>
      </w:pPr>
    </w:p>
    <w:p w14:paraId="497942D7" w14:textId="77777777" w:rsidR="00DA2929" w:rsidRDefault="00DA2929" w:rsidP="00B12F20">
      <w:pPr>
        <w:rPr>
          <w:szCs w:val="22"/>
        </w:rPr>
      </w:pPr>
    </w:p>
    <w:p w14:paraId="5E1941C9" w14:textId="77777777" w:rsidR="00DA2929" w:rsidRPr="00F06843" w:rsidRDefault="00DA2929" w:rsidP="0071683E">
      <w:pPr>
        <w:rPr>
          <w:szCs w:val="22"/>
        </w:rPr>
      </w:pPr>
      <w:r>
        <w:rPr>
          <w:szCs w:val="22"/>
        </w:rPr>
        <w:t>Nottinghamshire County Council</w:t>
      </w:r>
    </w:p>
    <w:sectPr w:rsidR="00DA2929" w:rsidRPr="00F06843" w:rsidSect="009477C0">
      <w:footerReference w:type="first" r:id="rId11"/>
      <w:type w:val="continuous"/>
      <w:pgSz w:w="11906" w:h="16838" w:code="9"/>
      <w:pgMar w:top="567" w:right="1134" w:bottom="1134" w:left="1134" w:header="709" w:footer="567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55DDB" w14:textId="77777777" w:rsidR="00BA2561" w:rsidRDefault="00BA2561">
      <w:r>
        <w:separator/>
      </w:r>
    </w:p>
  </w:endnote>
  <w:endnote w:type="continuationSeparator" w:id="0">
    <w:p w14:paraId="412408D0" w14:textId="77777777" w:rsidR="00BA2561" w:rsidRDefault="00BA2561">
      <w:r>
        <w:continuationSeparator/>
      </w:r>
    </w:p>
  </w:endnote>
  <w:endnote w:type="continuationNotice" w:id="1">
    <w:p w14:paraId="3C26C1C7" w14:textId="77777777" w:rsidR="00BA2561" w:rsidRDefault="00BA25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213E" w14:textId="77777777" w:rsidR="00426AE1" w:rsidRDefault="00426AE1">
    <w:pPr>
      <w:pStyle w:val="Footer"/>
    </w:pPr>
    <w:r>
      <w:t>Nottinghamshire County Council, County Hall, West Bridgford, Nottingham NG2 7QP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373CB" w14:textId="77777777" w:rsidR="00BA2561" w:rsidRDefault="00BA2561">
      <w:r>
        <w:separator/>
      </w:r>
    </w:p>
  </w:footnote>
  <w:footnote w:type="continuationSeparator" w:id="0">
    <w:p w14:paraId="76ED3E76" w14:textId="77777777" w:rsidR="00BA2561" w:rsidRDefault="00BA2561">
      <w:r>
        <w:continuationSeparator/>
      </w:r>
    </w:p>
  </w:footnote>
  <w:footnote w:type="continuationNotice" w:id="1">
    <w:p w14:paraId="4BD629BD" w14:textId="77777777" w:rsidR="00BA2561" w:rsidRDefault="00BA256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95EDF"/>
    <w:multiLevelType w:val="multilevel"/>
    <w:tmpl w:val="E4788B6E"/>
    <w:lvl w:ilvl="0">
      <w:start w:val="1"/>
      <w:numFmt w:val="decimal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2049211936">
    <w:abstractNumId w:val="0"/>
  </w:num>
  <w:num w:numId="2" w16cid:durableId="980503374">
    <w:abstractNumId w:val="0"/>
  </w:num>
  <w:num w:numId="3" w16cid:durableId="131205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AB3"/>
    <w:rsid w:val="00005540"/>
    <w:rsid w:val="000126F2"/>
    <w:rsid w:val="00026BCA"/>
    <w:rsid w:val="00027064"/>
    <w:rsid w:val="00037E7A"/>
    <w:rsid w:val="00045F1E"/>
    <w:rsid w:val="000526A3"/>
    <w:rsid w:val="000526DE"/>
    <w:rsid w:val="00066FA6"/>
    <w:rsid w:val="00076F4B"/>
    <w:rsid w:val="00077125"/>
    <w:rsid w:val="00090009"/>
    <w:rsid w:val="000B0B13"/>
    <w:rsid w:val="000D052F"/>
    <w:rsid w:val="000D0F47"/>
    <w:rsid w:val="000F7C16"/>
    <w:rsid w:val="001112AB"/>
    <w:rsid w:val="0012767E"/>
    <w:rsid w:val="00131383"/>
    <w:rsid w:val="001362AD"/>
    <w:rsid w:val="00144BCD"/>
    <w:rsid w:val="00156960"/>
    <w:rsid w:val="00161F4A"/>
    <w:rsid w:val="0016347B"/>
    <w:rsid w:val="00163BE9"/>
    <w:rsid w:val="00185824"/>
    <w:rsid w:val="00192CB6"/>
    <w:rsid w:val="001A4E9D"/>
    <w:rsid w:val="001B2FD7"/>
    <w:rsid w:val="001B705A"/>
    <w:rsid w:val="001C481B"/>
    <w:rsid w:val="001D1B10"/>
    <w:rsid w:val="001D1B45"/>
    <w:rsid w:val="001D6F1F"/>
    <w:rsid w:val="0020523D"/>
    <w:rsid w:val="0022177A"/>
    <w:rsid w:val="00224978"/>
    <w:rsid w:val="00240E8E"/>
    <w:rsid w:val="00242339"/>
    <w:rsid w:val="002552E2"/>
    <w:rsid w:val="00260267"/>
    <w:rsid w:val="00271938"/>
    <w:rsid w:val="00291039"/>
    <w:rsid w:val="00297729"/>
    <w:rsid w:val="00297F92"/>
    <w:rsid w:val="002A799B"/>
    <w:rsid w:val="002C0239"/>
    <w:rsid w:val="00314CBF"/>
    <w:rsid w:val="003258E4"/>
    <w:rsid w:val="00331D56"/>
    <w:rsid w:val="00331DEA"/>
    <w:rsid w:val="00361DB8"/>
    <w:rsid w:val="00375C33"/>
    <w:rsid w:val="00377EBA"/>
    <w:rsid w:val="00390097"/>
    <w:rsid w:val="003B09D2"/>
    <w:rsid w:val="003B2CDA"/>
    <w:rsid w:val="003B30C2"/>
    <w:rsid w:val="003C3073"/>
    <w:rsid w:val="003C4836"/>
    <w:rsid w:val="003D20DF"/>
    <w:rsid w:val="003D72DA"/>
    <w:rsid w:val="003D7E70"/>
    <w:rsid w:val="00402AE0"/>
    <w:rsid w:val="0040609F"/>
    <w:rsid w:val="00410589"/>
    <w:rsid w:val="0041241F"/>
    <w:rsid w:val="00414EB0"/>
    <w:rsid w:val="00417FE2"/>
    <w:rsid w:val="00426AE1"/>
    <w:rsid w:val="00451F19"/>
    <w:rsid w:val="00470628"/>
    <w:rsid w:val="004C7F10"/>
    <w:rsid w:val="004D3119"/>
    <w:rsid w:val="00505814"/>
    <w:rsid w:val="005139E0"/>
    <w:rsid w:val="005452FD"/>
    <w:rsid w:val="00546ECB"/>
    <w:rsid w:val="005501FA"/>
    <w:rsid w:val="00553FAE"/>
    <w:rsid w:val="00556193"/>
    <w:rsid w:val="00562E62"/>
    <w:rsid w:val="00570D4F"/>
    <w:rsid w:val="00576727"/>
    <w:rsid w:val="005879CE"/>
    <w:rsid w:val="005947A5"/>
    <w:rsid w:val="005A2525"/>
    <w:rsid w:val="005C24F3"/>
    <w:rsid w:val="005E1B67"/>
    <w:rsid w:val="005F0EB4"/>
    <w:rsid w:val="005F0F35"/>
    <w:rsid w:val="005F3707"/>
    <w:rsid w:val="00604B90"/>
    <w:rsid w:val="0062600D"/>
    <w:rsid w:val="00634108"/>
    <w:rsid w:val="0063774F"/>
    <w:rsid w:val="00642F37"/>
    <w:rsid w:val="00645218"/>
    <w:rsid w:val="00653534"/>
    <w:rsid w:val="00675B45"/>
    <w:rsid w:val="00685C34"/>
    <w:rsid w:val="00690B2F"/>
    <w:rsid w:val="00696A77"/>
    <w:rsid w:val="006A1284"/>
    <w:rsid w:val="006B57A6"/>
    <w:rsid w:val="006D2327"/>
    <w:rsid w:val="006E5647"/>
    <w:rsid w:val="006F2F4C"/>
    <w:rsid w:val="00712974"/>
    <w:rsid w:val="0071683E"/>
    <w:rsid w:val="0072086F"/>
    <w:rsid w:val="00732E39"/>
    <w:rsid w:val="00744D4D"/>
    <w:rsid w:val="0074604C"/>
    <w:rsid w:val="00746C78"/>
    <w:rsid w:val="00752C39"/>
    <w:rsid w:val="007773CD"/>
    <w:rsid w:val="00796AB3"/>
    <w:rsid w:val="00796D95"/>
    <w:rsid w:val="007C7C22"/>
    <w:rsid w:val="007F1CF9"/>
    <w:rsid w:val="007F6C88"/>
    <w:rsid w:val="00804472"/>
    <w:rsid w:val="00804D20"/>
    <w:rsid w:val="00833AD9"/>
    <w:rsid w:val="00833BAA"/>
    <w:rsid w:val="008349F6"/>
    <w:rsid w:val="0085132A"/>
    <w:rsid w:val="00852D5F"/>
    <w:rsid w:val="008616A8"/>
    <w:rsid w:val="00873769"/>
    <w:rsid w:val="008A51C7"/>
    <w:rsid w:val="008B7041"/>
    <w:rsid w:val="008C6F50"/>
    <w:rsid w:val="008D3F86"/>
    <w:rsid w:val="009052AC"/>
    <w:rsid w:val="00905872"/>
    <w:rsid w:val="00905BDC"/>
    <w:rsid w:val="009158A3"/>
    <w:rsid w:val="0092296D"/>
    <w:rsid w:val="00924893"/>
    <w:rsid w:val="00927D8B"/>
    <w:rsid w:val="009477C0"/>
    <w:rsid w:val="00975999"/>
    <w:rsid w:val="00996DE2"/>
    <w:rsid w:val="009A10D9"/>
    <w:rsid w:val="009A6B50"/>
    <w:rsid w:val="009D2E4B"/>
    <w:rsid w:val="009F0765"/>
    <w:rsid w:val="009F1DC6"/>
    <w:rsid w:val="00A00972"/>
    <w:rsid w:val="00A05A22"/>
    <w:rsid w:val="00A16EB9"/>
    <w:rsid w:val="00A17078"/>
    <w:rsid w:val="00A17BF0"/>
    <w:rsid w:val="00A36531"/>
    <w:rsid w:val="00A476F5"/>
    <w:rsid w:val="00A55487"/>
    <w:rsid w:val="00A66977"/>
    <w:rsid w:val="00A85708"/>
    <w:rsid w:val="00A96034"/>
    <w:rsid w:val="00AA1677"/>
    <w:rsid w:val="00AA325A"/>
    <w:rsid w:val="00AB36F5"/>
    <w:rsid w:val="00AF13FB"/>
    <w:rsid w:val="00AF7239"/>
    <w:rsid w:val="00B12F20"/>
    <w:rsid w:val="00B132B8"/>
    <w:rsid w:val="00B162C3"/>
    <w:rsid w:val="00B27372"/>
    <w:rsid w:val="00B31141"/>
    <w:rsid w:val="00B34C53"/>
    <w:rsid w:val="00B550E7"/>
    <w:rsid w:val="00B67F73"/>
    <w:rsid w:val="00B8564B"/>
    <w:rsid w:val="00B85F60"/>
    <w:rsid w:val="00BA2561"/>
    <w:rsid w:val="00BB6C3C"/>
    <w:rsid w:val="00BC0E76"/>
    <w:rsid w:val="00BC36DE"/>
    <w:rsid w:val="00BD670D"/>
    <w:rsid w:val="00BE763B"/>
    <w:rsid w:val="00BF1BD1"/>
    <w:rsid w:val="00C20D1E"/>
    <w:rsid w:val="00C25F36"/>
    <w:rsid w:val="00C26B52"/>
    <w:rsid w:val="00C33434"/>
    <w:rsid w:val="00C34E35"/>
    <w:rsid w:val="00C355F5"/>
    <w:rsid w:val="00C362CC"/>
    <w:rsid w:val="00C41D05"/>
    <w:rsid w:val="00C45E5A"/>
    <w:rsid w:val="00C63C30"/>
    <w:rsid w:val="00C65E23"/>
    <w:rsid w:val="00C73B8A"/>
    <w:rsid w:val="00CA2702"/>
    <w:rsid w:val="00CA3951"/>
    <w:rsid w:val="00CA453E"/>
    <w:rsid w:val="00CC524E"/>
    <w:rsid w:val="00CC72DB"/>
    <w:rsid w:val="00CD7F39"/>
    <w:rsid w:val="00CE213E"/>
    <w:rsid w:val="00D25DCE"/>
    <w:rsid w:val="00D30283"/>
    <w:rsid w:val="00D31931"/>
    <w:rsid w:val="00D40785"/>
    <w:rsid w:val="00D4133B"/>
    <w:rsid w:val="00D4227A"/>
    <w:rsid w:val="00D5473E"/>
    <w:rsid w:val="00D54962"/>
    <w:rsid w:val="00D67525"/>
    <w:rsid w:val="00D7343D"/>
    <w:rsid w:val="00D7422C"/>
    <w:rsid w:val="00D752B1"/>
    <w:rsid w:val="00D80D86"/>
    <w:rsid w:val="00D8657E"/>
    <w:rsid w:val="00D86F59"/>
    <w:rsid w:val="00D87AE2"/>
    <w:rsid w:val="00D90002"/>
    <w:rsid w:val="00DA262D"/>
    <w:rsid w:val="00DA2929"/>
    <w:rsid w:val="00DA7E1C"/>
    <w:rsid w:val="00DC183D"/>
    <w:rsid w:val="00DC3DE8"/>
    <w:rsid w:val="00DD4ACB"/>
    <w:rsid w:val="00DF17B1"/>
    <w:rsid w:val="00E25C37"/>
    <w:rsid w:val="00E27FCE"/>
    <w:rsid w:val="00E501AF"/>
    <w:rsid w:val="00E5696D"/>
    <w:rsid w:val="00E6063D"/>
    <w:rsid w:val="00E65284"/>
    <w:rsid w:val="00E963F2"/>
    <w:rsid w:val="00EA4DC6"/>
    <w:rsid w:val="00EB3356"/>
    <w:rsid w:val="00ED1A9C"/>
    <w:rsid w:val="00ED75CD"/>
    <w:rsid w:val="00EE1D06"/>
    <w:rsid w:val="00EE33F9"/>
    <w:rsid w:val="00EF519C"/>
    <w:rsid w:val="00EF7E96"/>
    <w:rsid w:val="00F016B1"/>
    <w:rsid w:val="00F06843"/>
    <w:rsid w:val="00F0771E"/>
    <w:rsid w:val="00F35076"/>
    <w:rsid w:val="00F417BD"/>
    <w:rsid w:val="00F515A1"/>
    <w:rsid w:val="00F61B8B"/>
    <w:rsid w:val="00F66586"/>
    <w:rsid w:val="00F81B83"/>
    <w:rsid w:val="00F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0ED2F"/>
  <w15:docId w15:val="{FDB0FC78-3125-4412-B265-E69B2873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D052F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D052F"/>
    <w:rPr>
      <w:color w:val="0000FF"/>
      <w:u w:val="single"/>
    </w:rPr>
  </w:style>
  <w:style w:type="table" w:styleId="TableGrid">
    <w:name w:val="Table Grid"/>
    <w:basedOn w:val="TableNormal"/>
    <w:rsid w:val="000D0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0D052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0D052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77C0"/>
    <w:rPr>
      <w:rFonts w:ascii="Arial" w:hAnsi="Arial"/>
      <w:sz w:val="22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9477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9477C0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4836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7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1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45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66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33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yperlink" Target="mailto:enquiries@nottscc.gov.uk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nquiries@nottscc.gov.uk" TargetMode="External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RC\Downloads\New%20Letterhead%20Template%20mail%20edition%20%20v01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882D285008B449534F1CC8720F8A5" ma:contentTypeVersion="27" ma:contentTypeDescription="Create a new document." ma:contentTypeScope="" ma:versionID="5ddd56193a2676910ad45b13dbd768a1">
  <xsd:schema xmlns:xsd="http://www.w3.org/2001/XMLSchema" xmlns:xs="http://www.w3.org/2001/XMLSchema" xmlns:p="http://schemas.microsoft.com/office/2006/metadata/properties" xmlns:ns2="7f7c714c-a929-4ba2-820d-d24d9401169e" xmlns:ns3="9e8feb4a-2e94-44b3-a528-01d62593f1ac" xmlns:ns4="88cc1ac3-d661-4513-9676-173c55b04fe2" targetNamespace="http://schemas.microsoft.com/office/2006/metadata/properties" ma:root="true" ma:fieldsID="ae0dd102b0f7c12a9b85fb9bac0ef241" ns2:_="" ns3:_="" ns4:_="">
    <xsd:import namespace="7f7c714c-a929-4ba2-820d-d24d9401169e"/>
    <xsd:import namespace="9e8feb4a-2e94-44b3-a528-01d62593f1ac"/>
    <xsd:import namespace="88cc1ac3-d661-4513-9676-173c55b04f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DocumentTyp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Status" minOccurs="0"/>
                <xsd:element ref="ns2:MediaServiceSearchProperties" minOccurs="0"/>
                <xsd:element ref="ns2:VersionNo_x002e_" minOccurs="0"/>
                <xsd:element ref="ns2:ResponsibleTeam" minOccurs="0"/>
                <xsd:element ref="ns2:Originaldate" minOccurs="0"/>
                <xsd:element ref="ns2:Daterevised" minOccurs="0"/>
                <xsd:element ref="ns2:Library" minOccurs="0"/>
                <xsd:element ref="ns2:Responsibleteam0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c714c-a929-4ba2-820d-d24d940116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DocumentType" ma:index="18" nillable="true" ma:displayName="Document Type" ma:format="Dropdown" ma:internalName="DocumentType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2976cec-d0ce-485f-bc4a-34973482e7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Status" ma:index="26" nillable="true" ma:displayName="Status" ma:internalName="Status">
      <xsd:simpleType>
        <xsd:restriction base="dms:Text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ersionNo_x002e_" ma:index="28" nillable="true" ma:displayName="Version No." ma:description="Document version number to be recorded " ma:format="Dropdown" ma:internalName="VersionNo_x002e_">
      <xsd:simpleType>
        <xsd:restriction base="dms:Text">
          <xsd:maxLength value="255"/>
        </xsd:restriction>
      </xsd:simpleType>
    </xsd:element>
    <xsd:element name="ResponsibleTeam" ma:index="29" nillable="true" ma:displayName="Responsibility" ma:description="Team or person with responsibility for updating publication" ma:format="Dropdown" ma:list="UserInfo" ma:SharePointGroup="0" ma:internalName="ResponsibleTea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riginaldate" ma:index="30" nillable="true" ma:displayName="Original date" ma:description="Original publication date" ma:format="DateOnly" ma:internalName="Originaldate">
      <xsd:simpleType>
        <xsd:restriction base="dms:DateTime"/>
      </xsd:simpleType>
    </xsd:element>
    <xsd:element name="Daterevised" ma:index="31" nillable="true" ma:displayName="Date revised" ma:description="Date publication updated" ma:format="DateOnly" ma:internalName="Daterevised">
      <xsd:simpleType>
        <xsd:restriction base="dms:DateTime"/>
      </xsd:simpleType>
    </xsd:element>
    <xsd:element name="Library" ma:index="32" nillable="true" ma:displayName="Library" ma:description="Type of Library publication/document found in" ma:format="Dropdown" ma:internalName="Library">
      <xsd:simpleType>
        <xsd:restriction base="dms:Text">
          <xsd:maxLength value="255"/>
        </xsd:restriction>
      </xsd:simpleType>
    </xsd:element>
    <xsd:element name="Responsibleteam0" ma:index="33" nillable="true" ma:displayName="Responsible team" ma:format="Dropdown" ma:internalName="Responsibleteam0">
      <xsd:simpleType>
        <xsd:restriction base="dms:Note"/>
      </xsd:simpleType>
    </xsd:element>
    <xsd:element name="Comment" ma:index="34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feb4a-2e94-44b3-a528-01d62593f1a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1ac3-d661-4513-9676-173c55b04fe2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82c74ed-626c-4d89-8498-f621f8e93123}" ma:internalName="TaxCatchAll" ma:showField="CatchAllData" ma:web="9e8feb4a-2e94-44b3-a528-01d62593f1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ponsibleTeam xmlns="7f7c714c-a929-4ba2-820d-d24d9401169e">
      <UserInfo>
        <DisplayName>Denise AndersonMoll</DisplayName>
        <AccountId>229</AccountId>
        <AccountType/>
      </UserInfo>
    </ResponsibleTeam>
    <Daterevised xmlns="7f7c714c-a929-4ba2-820d-d24d9401169e">2025-08-31T23:00:00+00:00</Daterevised>
    <VersionNo_x002e_ xmlns="7f7c714c-a929-4ba2-820d-d24d9401169e">V6</VersionNo_x002e_>
    <Status xmlns="7f7c714c-a929-4ba2-820d-d24d9401169e">Current</Status>
    <Comment xmlns="7f7c714c-a929-4ba2-820d-d24d9401169e">Ready to upload</Comment>
    <TaxCatchAll xmlns="88cc1ac3-d661-4513-9676-173c55b04fe2" xsi:nil="true"/>
    <lcf76f155ced4ddcb4097134ff3c332f xmlns="7f7c714c-a929-4ba2-820d-d24d9401169e">
      <Terms xmlns="http://schemas.microsoft.com/office/infopath/2007/PartnerControls"/>
    </lcf76f155ced4ddcb4097134ff3c332f>
    <DocumentType xmlns="7f7c714c-a929-4ba2-820d-d24d9401169e">Letter</DocumentType>
    <Originaldate xmlns="7f7c714c-a929-4ba2-820d-d24d9401169e">2029-08-31T23:00:00+00:00</Originaldate>
    <Library xmlns="7f7c714c-a929-4ba2-820d-d24d9401169e">ASCH Forms and Letters</Library>
    <Responsibleteam0 xmlns="7f7c714c-a929-4ba2-820d-d24d9401169e">Maximising Independence Service (Reablement)</Responsibleteam0>
  </documentManagement>
</p:properties>
</file>

<file path=customXml/itemProps1.xml><?xml version="1.0" encoding="utf-8"?>
<ds:datastoreItem xmlns:ds="http://schemas.openxmlformats.org/officeDocument/2006/customXml" ds:itemID="{2542A628-FAD9-42EB-AA61-D875AC91AD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6B1C32-5B2A-4550-8CF0-883F7B08BF3B}"/>
</file>

<file path=customXml/itemProps3.xml><?xml version="1.0" encoding="utf-8"?>
<ds:datastoreItem xmlns:ds="http://schemas.openxmlformats.org/officeDocument/2006/customXml" ds:itemID="{3EF10E9A-76D4-40B1-8CC7-6AFBD750865F}"/>
</file>

<file path=customXml/itemProps4.xml><?xml version="1.0" encoding="utf-8"?>
<ds:datastoreItem xmlns:ds="http://schemas.openxmlformats.org/officeDocument/2006/customXml" ds:itemID="{F1C379DE-AFCB-4CCF-A4F7-7C4F84AA199D}"/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New Letterhead Template mail edition  v011</Template>
  <TotalTime>0</TotalTime>
  <Pages>1</Pages>
  <Words>227</Words>
  <Characters>1077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Template (Colour)</vt:lpstr>
    </vt:vector>
  </TitlesOfParts>
  <Company>Nottinghamshire County Council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 - 7 day notice letter for self funders</dc:title>
  <dc:subject>Information and Communications</dc:subject>
  <dc:creator>MeRC</dc:creator>
  <cp:lastModifiedBy>Helen Manser</cp:lastModifiedBy>
  <cp:revision>2</cp:revision>
  <cp:lastPrinted>2018-11-07T10:47:00Z</cp:lastPrinted>
  <dcterms:created xsi:type="dcterms:W3CDTF">2025-08-27T08:31:00Z</dcterms:created>
  <dcterms:modified xsi:type="dcterms:W3CDTF">2025-08-27T08:31:00Z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0x010100260882D285008B449534F1CC8720F8A5</vt:lpwstr>
  </property>
  <property fmtid="{D5CDD505-2E9C-101B-9397-08002B2CF9AE}" pid="3" name="MediaServiceImageTags">
    <vt:lpwstr/>
  </property>
</Properties>
</file>