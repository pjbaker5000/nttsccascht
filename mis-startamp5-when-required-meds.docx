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866"/>
        <w:gridCol w:w="2739"/>
        <w:gridCol w:w="3168"/>
      </w:tblGrid>
      <w:tr w:rsidR="00E516C2" w14:paraId="20864724" w14:textId="77777777" w:rsidTr="00F57055">
        <w:tc>
          <w:tcPr>
            <w:tcW w:w="3663" w:type="dxa"/>
            <w:shd w:val="clear" w:color="auto" w:fill="auto"/>
          </w:tcPr>
          <w:p w14:paraId="4108EE24" w14:textId="3FF53427" w:rsidR="00E516C2" w:rsidRDefault="001D390D" w:rsidP="00133D64">
            <w:r>
              <w:rPr>
                <w:noProof/>
              </w:rPr>
              <w:drawing>
                <wp:inline distT="0" distB="0" distL="0" distR="0" wp14:anchorId="67FCA66C" wp14:editId="6B448D7F">
                  <wp:extent cx="2952750" cy="508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50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3" w:type="dxa"/>
            <w:shd w:val="clear" w:color="auto" w:fill="auto"/>
          </w:tcPr>
          <w:p w14:paraId="0EA4B8F7" w14:textId="77777777" w:rsidR="00E516C2" w:rsidRDefault="00E516C2" w:rsidP="00133D64"/>
        </w:tc>
        <w:tc>
          <w:tcPr>
            <w:tcW w:w="3663" w:type="dxa"/>
            <w:shd w:val="clear" w:color="auto" w:fill="auto"/>
          </w:tcPr>
          <w:p w14:paraId="6058A60F" w14:textId="771D5A57" w:rsidR="0019669E" w:rsidRPr="00F57055" w:rsidRDefault="0019669E" w:rsidP="00F57055">
            <w:pPr>
              <w:tabs>
                <w:tab w:val="center" w:pos="4153"/>
                <w:tab w:val="right" w:pos="8306"/>
              </w:tabs>
              <w:jc w:val="right"/>
              <w:rPr>
                <w:rFonts w:cs="Arial"/>
                <w:b/>
                <w:szCs w:val="20"/>
              </w:rPr>
            </w:pPr>
            <w:r w:rsidRPr="00F57055">
              <w:rPr>
                <w:rFonts w:cs="Arial"/>
                <w:b/>
                <w:szCs w:val="20"/>
              </w:rPr>
              <w:t>START/AMP/</w:t>
            </w:r>
            <w:r w:rsidR="00342DB0">
              <w:rPr>
                <w:rFonts w:cs="Arial"/>
                <w:b/>
                <w:szCs w:val="20"/>
              </w:rPr>
              <w:t>5</w:t>
            </w:r>
          </w:p>
          <w:p w14:paraId="43E76E7B" w14:textId="13914D2C" w:rsidR="00E516C2" w:rsidRPr="00F57055" w:rsidRDefault="00515A68" w:rsidP="00F57055">
            <w:pPr>
              <w:tabs>
                <w:tab w:val="center" w:pos="4153"/>
                <w:tab w:val="right" w:pos="8306"/>
              </w:tabs>
              <w:jc w:val="right"/>
              <w:rPr>
                <w:rFonts w:cs="Arial"/>
                <w:sz w:val="22"/>
                <w:szCs w:val="22"/>
              </w:rPr>
            </w:pPr>
            <w:r>
              <w:t>January 2025</w:t>
            </w:r>
          </w:p>
        </w:tc>
      </w:tr>
    </w:tbl>
    <w:p w14:paraId="5A63FD7A" w14:textId="77777777" w:rsidR="00393A30" w:rsidRDefault="00393A30">
      <w:pPr>
        <w:sectPr w:rsidR="00393A30" w:rsidSect="001815D4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7" w:h="16840" w:code="9"/>
          <w:pgMar w:top="567" w:right="567" w:bottom="567" w:left="567" w:header="709" w:footer="335" w:gutter="0"/>
          <w:cols w:space="708"/>
          <w:docGrid w:linePitch="360"/>
        </w:sectPr>
      </w:pPr>
    </w:p>
    <w:p w14:paraId="49002383" w14:textId="77777777" w:rsidR="00393A30" w:rsidRDefault="00393A30"/>
    <w:tbl>
      <w:tblPr>
        <w:tblW w:w="11907" w:type="dxa"/>
        <w:tblInd w:w="-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7"/>
        <w:gridCol w:w="10773"/>
        <w:gridCol w:w="567"/>
      </w:tblGrid>
      <w:tr w:rsidR="00393A30" w14:paraId="79AC5517" w14:textId="77777777" w:rsidTr="00F57055">
        <w:trPr>
          <w:trHeight w:val="284"/>
        </w:trPr>
        <w:tc>
          <w:tcPr>
            <w:tcW w:w="567" w:type="dxa"/>
            <w:shd w:val="clear" w:color="auto" w:fill="000000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14:paraId="255F2B8A" w14:textId="77777777" w:rsidR="00393A30" w:rsidRPr="00093087" w:rsidRDefault="00393A30" w:rsidP="00F57055">
            <w:pPr>
              <w:ind w:left="-391" w:firstLine="138"/>
              <w:rPr>
                <w:sz w:val="32"/>
                <w:szCs w:val="32"/>
              </w:rPr>
            </w:pPr>
          </w:p>
        </w:tc>
        <w:tc>
          <w:tcPr>
            <w:tcW w:w="10773" w:type="dxa"/>
            <w:shd w:val="clear" w:color="auto" w:fill="000000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14:paraId="4F160388" w14:textId="6B647454" w:rsidR="00393A30" w:rsidRPr="00093087" w:rsidRDefault="00093087" w:rsidP="00393A30">
            <w:pPr>
              <w:rPr>
                <w:b/>
                <w:color w:val="FFFFFF"/>
                <w:sz w:val="32"/>
                <w:szCs w:val="32"/>
              </w:rPr>
            </w:pPr>
            <w:r w:rsidRPr="00093087">
              <w:rPr>
                <w:b/>
                <w:sz w:val="32"/>
                <w:szCs w:val="32"/>
              </w:rPr>
              <w:t>START</w:t>
            </w:r>
            <w:r w:rsidR="00757A4D">
              <w:rPr>
                <w:b/>
                <w:sz w:val="32"/>
                <w:szCs w:val="32"/>
              </w:rPr>
              <w:t>:</w:t>
            </w:r>
            <w:r w:rsidRPr="00093087">
              <w:rPr>
                <w:b/>
                <w:sz w:val="32"/>
                <w:szCs w:val="32"/>
              </w:rPr>
              <w:t xml:space="preserve"> GP INSTRUCTIONS </w:t>
            </w:r>
            <w:r w:rsidR="005667B7">
              <w:rPr>
                <w:b/>
                <w:sz w:val="32"/>
                <w:szCs w:val="32"/>
              </w:rPr>
              <w:t>FOR</w:t>
            </w:r>
            <w:r w:rsidRPr="00093087">
              <w:rPr>
                <w:b/>
                <w:sz w:val="32"/>
                <w:szCs w:val="32"/>
              </w:rPr>
              <w:t xml:space="preserve"> “WHEN REQUIRED” (PRN) PRESCRIBED MEDICATION  </w:t>
            </w:r>
          </w:p>
        </w:tc>
        <w:tc>
          <w:tcPr>
            <w:tcW w:w="567" w:type="dxa"/>
            <w:shd w:val="clear" w:color="auto" w:fill="000000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14:paraId="1A924D4D" w14:textId="77777777" w:rsidR="00393A30" w:rsidRDefault="00393A30" w:rsidP="00393A30"/>
        </w:tc>
      </w:tr>
    </w:tbl>
    <w:p w14:paraId="366768DB" w14:textId="77777777" w:rsidR="00F96B6D" w:rsidRDefault="00F96B6D" w:rsidP="00F96B6D">
      <w:pPr>
        <w:rPr>
          <w:b/>
          <w:bCs/>
          <w:i/>
          <w:i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15"/>
        <w:gridCol w:w="697"/>
        <w:gridCol w:w="561"/>
        <w:gridCol w:w="719"/>
        <w:gridCol w:w="513"/>
        <w:gridCol w:w="48"/>
        <w:gridCol w:w="5310"/>
      </w:tblGrid>
      <w:tr w:rsidR="00226C33" w14:paraId="0C225721" w14:textId="77777777" w:rsidTr="087AC074">
        <w:tc>
          <w:tcPr>
            <w:tcW w:w="364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59AF3CE7" w14:textId="1D7A59C6" w:rsidR="00F96B6D" w:rsidRDefault="00BF53EC" w:rsidP="00E75780">
            <w:pPr>
              <w:pStyle w:val="ListParagraph"/>
              <w:spacing w:before="120" w:after="120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Name of person and NHS number:</w:t>
            </w:r>
          </w:p>
        </w:tc>
        <w:tc>
          <w:tcPr>
            <w:tcW w:w="7253" w:type="dxa"/>
            <w:gridSpan w:val="5"/>
            <w:shd w:val="clear" w:color="auto" w:fill="auto"/>
          </w:tcPr>
          <w:p w14:paraId="061C70DC" w14:textId="77777777" w:rsidR="00AC5606" w:rsidRDefault="00AC5606" w:rsidP="00E804D0"/>
        </w:tc>
      </w:tr>
      <w:tr w:rsidR="00226C33" w14:paraId="3AD894C5" w14:textId="77777777" w:rsidTr="087AC074">
        <w:trPr>
          <w:trHeight w:val="126"/>
        </w:trPr>
        <w:tc>
          <w:tcPr>
            <w:tcW w:w="10893" w:type="dxa"/>
            <w:gridSpan w:val="7"/>
            <w:tcBorders>
              <w:left w:val="nil"/>
              <w:right w:val="nil"/>
            </w:tcBorders>
            <w:shd w:val="clear" w:color="auto" w:fill="auto"/>
          </w:tcPr>
          <w:p w14:paraId="111702F1" w14:textId="77777777" w:rsidR="00F96B6D" w:rsidRDefault="00F96B6D" w:rsidP="00E804D0"/>
        </w:tc>
      </w:tr>
      <w:tr w:rsidR="00E956D3" w14:paraId="7F9B47D6" w14:textId="77777777" w:rsidTr="087AC074">
        <w:tc>
          <w:tcPr>
            <w:tcW w:w="10893" w:type="dxa"/>
            <w:gridSpan w:val="7"/>
            <w:tcBorders>
              <w:bottom w:val="single" w:sz="4" w:space="0" w:color="auto"/>
            </w:tcBorders>
            <w:shd w:val="clear" w:color="auto" w:fill="auto"/>
          </w:tcPr>
          <w:p w14:paraId="2D215CED" w14:textId="69446C71" w:rsidR="00E956D3" w:rsidRDefault="00E956D3" w:rsidP="00E75780">
            <w:pPr>
              <w:pStyle w:val="ListParagraph"/>
              <w:spacing w:before="120" w:after="120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Name of Medication</w:t>
            </w:r>
            <w:r w:rsidR="005667B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to be administered “as required”:</w:t>
            </w:r>
          </w:p>
          <w:p w14:paraId="76A0E880" w14:textId="77777777" w:rsidR="00AC2CF6" w:rsidRDefault="00AC2CF6" w:rsidP="00AC2CF6">
            <w:pPr>
              <w:pStyle w:val="ListParagraph"/>
              <w:spacing w:before="120" w:after="120"/>
              <w:ind w:left="0"/>
              <w:rPr>
                <w:b/>
                <w:bCs/>
              </w:rPr>
            </w:pPr>
          </w:p>
          <w:p w14:paraId="255316B8" w14:textId="77777777" w:rsidR="00E956D3" w:rsidRDefault="00E956D3" w:rsidP="00E804D0"/>
        </w:tc>
      </w:tr>
      <w:tr w:rsidR="0015734A" w14:paraId="03D1FB17" w14:textId="77777777" w:rsidTr="087AC074">
        <w:tc>
          <w:tcPr>
            <w:tcW w:w="10893" w:type="dxa"/>
            <w:gridSpan w:val="7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52ACD17" w14:textId="47A092FA" w:rsidR="0052539D" w:rsidRPr="00954E12" w:rsidRDefault="0052539D" w:rsidP="008B57D7">
            <w:pPr>
              <w:spacing w:before="120" w:after="120"/>
            </w:pPr>
            <w:r w:rsidRPr="00954E12">
              <w:t>START Staff can only assist/administer medication exactly as the prescriber intended, from medication containers which are labelled by the dispensing pharmacy.</w:t>
            </w:r>
            <w:r w:rsidR="00BE1D8D">
              <w:t xml:space="preserve"> </w:t>
            </w:r>
            <w:r w:rsidRPr="00954E12">
              <w:t>If the dispensing label specifies “when required” or “PRN”</w:t>
            </w:r>
            <w:r w:rsidR="008E0AE2">
              <w:t xml:space="preserve">, </w:t>
            </w:r>
            <w:r w:rsidRPr="00954E12">
              <w:t>START staff cannot assist unless more specific, written instructions are provided.</w:t>
            </w:r>
          </w:p>
          <w:p w14:paraId="11DE2ACD" w14:textId="77777777" w:rsidR="00883B02" w:rsidRDefault="00534868" w:rsidP="008B57D7">
            <w:pPr>
              <w:spacing w:before="120" w:after="12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Can a prescriber from the person’s GP practice please complete all </w:t>
            </w:r>
            <w:r w:rsidR="00883B02">
              <w:rPr>
                <w:b/>
                <w:bCs/>
                <w:i/>
                <w:iCs/>
              </w:rPr>
              <w:t xml:space="preserve">following </w:t>
            </w:r>
            <w:r>
              <w:rPr>
                <w:b/>
                <w:bCs/>
                <w:i/>
                <w:iCs/>
              </w:rPr>
              <w:t xml:space="preserve">sections of this form and return it to </w:t>
            </w:r>
            <w:r w:rsidRPr="00577B86">
              <w:rPr>
                <w:b/>
                <w:bCs/>
                <w:i/>
                <w:iCs/>
                <w:u w:val="single"/>
              </w:rPr>
              <w:t>START email address</w:t>
            </w:r>
            <w:r>
              <w:rPr>
                <w:b/>
                <w:bCs/>
                <w:i/>
                <w:iCs/>
              </w:rPr>
              <w:t>:</w:t>
            </w:r>
          </w:p>
          <w:p w14:paraId="0DF825E2" w14:textId="33D0A13F" w:rsidR="009950D9" w:rsidRPr="00534868" w:rsidRDefault="009950D9" w:rsidP="009950D9">
            <w:pPr>
              <w:rPr>
                <w:b/>
                <w:bCs/>
                <w:i/>
                <w:iCs/>
              </w:rPr>
            </w:pPr>
          </w:p>
        </w:tc>
      </w:tr>
      <w:tr w:rsidR="00181A16" w14:paraId="1A944399" w14:textId="77777777" w:rsidTr="087AC074">
        <w:tc>
          <w:tcPr>
            <w:tcW w:w="10893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340AEF" w14:textId="6EF4149A" w:rsidR="00181A16" w:rsidRPr="00190A3D" w:rsidRDefault="00190A3D" w:rsidP="008E0AE2">
            <w:pPr>
              <w:spacing w:before="80" w:after="80"/>
            </w:pPr>
            <w:r>
              <w:t>For what condition or situation is this medication to be administered?</w:t>
            </w:r>
          </w:p>
        </w:tc>
      </w:tr>
      <w:tr w:rsidR="00190A3D" w14:paraId="672D0912" w14:textId="77777777" w:rsidTr="087AC074">
        <w:tc>
          <w:tcPr>
            <w:tcW w:w="10893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132A6" w14:textId="77777777" w:rsidR="00190A3D" w:rsidRDefault="00190A3D" w:rsidP="0015734A">
            <w:pPr>
              <w:rPr>
                <w:b/>
                <w:bCs/>
              </w:rPr>
            </w:pPr>
          </w:p>
          <w:p w14:paraId="0C099886" w14:textId="77777777" w:rsidR="009950D9" w:rsidRDefault="009950D9" w:rsidP="0015734A">
            <w:pPr>
              <w:rPr>
                <w:b/>
                <w:bCs/>
              </w:rPr>
            </w:pPr>
          </w:p>
        </w:tc>
      </w:tr>
      <w:tr w:rsidR="00190A3D" w14:paraId="0B9EC484" w14:textId="77777777" w:rsidTr="087AC074">
        <w:tc>
          <w:tcPr>
            <w:tcW w:w="10893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DA6D45" w14:textId="6F478DE8" w:rsidR="00190A3D" w:rsidRPr="008F0DA2" w:rsidRDefault="2FF4CBF9" w:rsidP="008E0AE2">
            <w:pPr>
              <w:spacing w:before="80" w:after="80"/>
            </w:pPr>
            <w:r>
              <w:t>What would be the specific signs and symptoms of needing to administer this medication</w:t>
            </w:r>
            <w:r w:rsidR="008F0DA2">
              <w:t>?</w:t>
            </w:r>
          </w:p>
        </w:tc>
      </w:tr>
      <w:tr w:rsidR="008F0DA2" w14:paraId="04FEDB5E" w14:textId="77777777" w:rsidTr="087AC074">
        <w:tc>
          <w:tcPr>
            <w:tcW w:w="10893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3947F0" w14:textId="77777777" w:rsidR="008F0DA2" w:rsidRDefault="008F0DA2" w:rsidP="0015734A">
            <w:pPr>
              <w:rPr>
                <w:b/>
                <w:bCs/>
              </w:rPr>
            </w:pPr>
          </w:p>
          <w:p w14:paraId="64A0B9A5" w14:textId="77777777" w:rsidR="009950D9" w:rsidRDefault="009950D9" w:rsidP="0015734A">
            <w:pPr>
              <w:rPr>
                <w:b/>
                <w:bCs/>
              </w:rPr>
            </w:pPr>
          </w:p>
        </w:tc>
      </w:tr>
      <w:tr w:rsidR="008F0DA2" w14:paraId="0AC919CC" w14:textId="77777777" w:rsidTr="087AC074">
        <w:tc>
          <w:tcPr>
            <w:tcW w:w="10893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8A6ECA" w14:textId="591A8015" w:rsidR="008F0DA2" w:rsidRPr="008F0DA2" w:rsidRDefault="008F0DA2" w:rsidP="008E0AE2">
            <w:pPr>
              <w:spacing w:before="80" w:after="80"/>
            </w:pPr>
            <w:r w:rsidRPr="008F0DA2">
              <w:t>How much should be given?</w:t>
            </w:r>
          </w:p>
        </w:tc>
      </w:tr>
      <w:tr w:rsidR="008F0DA2" w14:paraId="7CFDCE4E" w14:textId="77777777" w:rsidTr="087AC074">
        <w:trPr>
          <w:trHeight w:val="686"/>
        </w:trPr>
        <w:tc>
          <w:tcPr>
            <w:tcW w:w="10893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840697" w14:textId="77777777" w:rsidR="008F0DA2" w:rsidRDefault="008F0DA2" w:rsidP="0015734A">
            <w:pPr>
              <w:rPr>
                <w:b/>
                <w:bCs/>
              </w:rPr>
            </w:pPr>
          </w:p>
        </w:tc>
      </w:tr>
      <w:tr w:rsidR="009E3714" w14:paraId="18AC1ECF" w14:textId="77777777" w:rsidTr="087AC074">
        <w:tc>
          <w:tcPr>
            <w:tcW w:w="29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73EF95" w14:textId="53AC7F47" w:rsidR="009E3714" w:rsidRPr="009E3714" w:rsidRDefault="009E3714" w:rsidP="0015734A">
            <w:r w:rsidRPr="009E3714">
              <w:t>Can this be repeated?</w:t>
            </w:r>
          </w:p>
        </w:tc>
        <w:tc>
          <w:tcPr>
            <w:tcW w:w="6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BB1C3E" w14:textId="0FD177CA" w:rsidR="009E3714" w:rsidRDefault="009E3714" w:rsidP="0015734A">
            <w:pPr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374CC3" w14:textId="77777777" w:rsidR="009E3714" w:rsidRDefault="009E3714" w:rsidP="0015734A">
            <w:pPr>
              <w:rPr>
                <w:b/>
                <w:bCs/>
              </w:rPr>
            </w:pPr>
          </w:p>
        </w:tc>
        <w:tc>
          <w:tcPr>
            <w:tcW w:w="72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7CC0A4" w14:textId="33449819" w:rsidR="009E3714" w:rsidRDefault="009E3714" w:rsidP="0015734A">
            <w:pPr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5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A5B050" w14:textId="77777777" w:rsidR="009E3714" w:rsidRDefault="009E3714" w:rsidP="0015734A">
            <w:pPr>
              <w:rPr>
                <w:b/>
                <w:bCs/>
              </w:rPr>
            </w:pPr>
          </w:p>
        </w:tc>
        <w:tc>
          <w:tcPr>
            <w:tcW w:w="5398" w:type="dxa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38C92C0F" w14:textId="2174D896" w:rsidR="009E3714" w:rsidRDefault="009E3714" w:rsidP="0015734A">
            <w:pPr>
              <w:rPr>
                <w:b/>
                <w:bCs/>
              </w:rPr>
            </w:pPr>
          </w:p>
        </w:tc>
      </w:tr>
      <w:tr w:rsidR="008F0DA2" w14:paraId="17D94A16" w14:textId="77777777" w:rsidTr="087AC074">
        <w:tc>
          <w:tcPr>
            <w:tcW w:w="10893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AF86F4" w14:textId="6CF6CF7F" w:rsidR="008F0DA2" w:rsidRPr="00271340" w:rsidRDefault="00271340" w:rsidP="008E0AE2">
            <w:pPr>
              <w:spacing w:before="80" w:after="80"/>
            </w:pPr>
            <w:r w:rsidRPr="00271340">
              <w:t xml:space="preserve">If </w:t>
            </w:r>
            <w:r w:rsidR="009E3714">
              <w:t>yes</w:t>
            </w:r>
            <w:r w:rsidRPr="00271340">
              <w:t>, how long after the first dose and how much should be given?</w:t>
            </w:r>
          </w:p>
        </w:tc>
      </w:tr>
      <w:tr w:rsidR="00EF49E9" w14:paraId="4F532E06" w14:textId="77777777" w:rsidTr="087AC074">
        <w:tc>
          <w:tcPr>
            <w:tcW w:w="10893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710AFB" w14:textId="77777777" w:rsidR="009950D9" w:rsidRDefault="009950D9" w:rsidP="0015734A">
            <w:pPr>
              <w:rPr>
                <w:b/>
                <w:bCs/>
              </w:rPr>
            </w:pPr>
          </w:p>
          <w:p w14:paraId="04C3319E" w14:textId="77777777" w:rsidR="00EF49E9" w:rsidRDefault="00EF49E9" w:rsidP="0015734A">
            <w:pPr>
              <w:rPr>
                <w:b/>
                <w:bCs/>
              </w:rPr>
            </w:pPr>
          </w:p>
        </w:tc>
      </w:tr>
      <w:tr w:rsidR="00F52E4A" w14:paraId="7CD6EF90" w14:textId="77777777" w:rsidTr="087AC074">
        <w:tc>
          <w:tcPr>
            <w:tcW w:w="10893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DF4E97" w14:textId="25AE3A4F" w:rsidR="00F52E4A" w:rsidRPr="006B192A" w:rsidRDefault="006B192A" w:rsidP="008E0AE2">
            <w:pPr>
              <w:spacing w:before="80" w:after="80"/>
            </w:pPr>
            <w:r>
              <w:t>Should this medication be routinely administered?</w:t>
            </w:r>
          </w:p>
        </w:tc>
      </w:tr>
      <w:tr w:rsidR="00F52E4A" w14:paraId="42F7325C" w14:textId="77777777" w:rsidTr="087AC074">
        <w:tc>
          <w:tcPr>
            <w:tcW w:w="10893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F43B0B" w14:textId="77777777" w:rsidR="00F52E4A" w:rsidRDefault="00F52E4A" w:rsidP="0015734A">
            <w:pPr>
              <w:rPr>
                <w:b/>
                <w:bCs/>
              </w:rPr>
            </w:pPr>
          </w:p>
          <w:p w14:paraId="1AB23DBD" w14:textId="77777777" w:rsidR="006B192A" w:rsidRDefault="006B192A" w:rsidP="0015734A">
            <w:pPr>
              <w:rPr>
                <w:b/>
                <w:bCs/>
              </w:rPr>
            </w:pPr>
          </w:p>
        </w:tc>
      </w:tr>
      <w:tr w:rsidR="006B192A" w14:paraId="0E2F7189" w14:textId="77777777" w:rsidTr="087AC074">
        <w:tc>
          <w:tcPr>
            <w:tcW w:w="10893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49542F" w14:textId="78D25272" w:rsidR="006B192A" w:rsidRPr="00E97718" w:rsidRDefault="00E97718" w:rsidP="008E0AE2">
            <w:pPr>
              <w:spacing w:before="80" w:after="80"/>
            </w:pPr>
            <w:r>
              <w:t>When should the GP be contacted or called?</w:t>
            </w:r>
          </w:p>
        </w:tc>
      </w:tr>
      <w:tr w:rsidR="00E97718" w14:paraId="795C2CD9" w14:textId="77777777" w:rsidTr="087AC074">
        <w:tc>
          <w:tcPr>
            <w:tcW w:w="10893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21D42C" w14:textId="77777777" w:rsidR="00E97718" w:rsidRDefault="00E97718" w:rsidP="0015734A">
            <w:pPr>
              <w:rPr>
                <w:b/>
                <w:bCs/>
              </w:rPr>
            </w:pPr>
          </w:p>
          <w:p w14:paraId="3AAC26E0" w14:textId="77777777" w:rsidR="00E97718" w:rsidRDefault="00E97718" w:rsidP="0015734A">
            <w:pPr>
              <w:rPr>
                <w:b/>
                <w:bCs/>
              </w:rPr>
            </w:pPr>
          </w:p>
        </w:tc>
      </w:tr>
      <w:tr w:rsidR="00A66583" w14:paraId="0ED996E1" w14:textId="77777777" w:rsidTr="087AC074">
        <w:tc>
          <w:tcPr>
            <w:tcW w:w="5446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E88988" w14:textId="0E48D7CD" w:rsidR="00A66583" w:rsidRDefault="00A66583" w:rsidP="00BE1D8D">
            <w:pPr>
              <w:spacing w:before="80" w:after="80"/>
              <w:rPr>
                <w:b/>
                <w:bCs/>
              </w:rPr>
            </w:pPr>
            <w:r>
              <w:rPr>
                <w:b/>
                <w:bCs/>
              </w:rPr>
              <w:t xml:space="preserve">Prescriber’s </w:t>
            </w:r>
            <w:r w:rsidR="008B535F">
              <w:rPr>
                <w:b/>
                <w:bCs/>
              </w:rPr>
              <w:t>Signature</w:t>
            </w:r>
            <w:r w:rsidR="00344684">
              <w:rPr>
                <w:b/>
                <w:bCs/>
              </w:rPr>
              <w:t>:</w:t>
            </w:r>
          </w:p>
        </w:tc>
        <w:tc>
          <w:tcPr>
            <w:tcW w:w="544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40D934" w14:textId="7E66982A" w:rsidR="00A66583" w:rsidRDefault="00A66583" w:rsidP="00BE1D8D">
            <w:pPr>
              <w:spacing w:before="80" w:after="80"/>
              <w:rPr>
                <w:b/>
                <w:bCs/>
              </w:rPr>
            </w:pPr>
          </w:p>
        </w:tc>
      </w:tr>
      <w:tr w:rsidR="00344684" w14:paraId="0F159489" w14:textId="77777777" w:rsidTr="087AC074">
        <w:tc>
          <w:tcPr>
            <w:tcW w:w="5446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F71CCD" w14:textId="12A2E571" w:rsidR="00344684" w:rsidRDefault="00344684" w:rsidP="00BE1D8D">
            <w:pPr>
              <w:spacing w:before="80" w:after="80"/>
              <w:rPr>
                <w:b/>
                <w:bCs/>
              </w:rPr>
            </w:pPr>
            <w:r>
              <w:rPr>
                <w:b/>
                <w:bCs/>
              </w:rPr>
              <w:t>Print Name:</w:t>
            </w:r>
          </w:p>
        </w:tc>
        <w:tc>
          <w:tcPr>
            <w:tcW w:w="544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8D0F7" w14:textId="77777777" w:rsidR="00344684" w:rsidRDefault="00344684" w:rsidP="00BE1D8D">
            <w:pPr>
              <w:spacing w:before="80" w:after="80"/>
              <w:rPr>
                <w:b/>
                <w:bCs/>
              </w:rPr>
            </w:pPr>
          </w:p>
        </w:tc>
      </w:tr>
      <w:tr w:rsidR="00344684" w14:paraId="3DA5D2A7" w14:textId="77777777" w:rsidTr="087AC074">
        <w:tc>
          <w:tcPr>
            <w:tcW w:w="5446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1DB0CB" w14:textId="3382DAEE" w:rsidR="00344684" w:rsidRDefault="00344684" w:rsidP="00BE1D8D">
            <w:pPr>
              <w:spacing w:before="80" w:after="8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Date:</w:t>
            </w:r>
          </w:p>
        </w:tc>
        <w:tc>
          <w:tcPr>
            <w:tcW w:w="544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1444F1" w14:textId="77777777" w:rsidR="00344684" w:rsidRDefault="00344684" w:rsidP="00BE1D8D">
            <w:pPr>
              <w:spacing w:before="80" w:after="80"/>
              <w:rPr>
                <w:b/>
                <w:bCs/>
              </w:rPr>
            </w:pPr>
          </w:p>
        </w:tc>
      </w:tr>
    </w:tbl>
    <w:p w14:paraId="081AB368" w14:textId="77777777" w:rsidR="001815D4" w:rsidRDefault="001815D4" w:rsidP="00D64593"/>
    <w:sectPr w:rsidR="001815D4" w:rsidSect="001815D4">
      <w:type w:val="continuous"/>
      <w:pgSz w:w="11907" w:h="16840" w:code="9"/>
      <w:pgMar w:top="567" w:right="567" w:bottom="567" w:left="567" w:header="709" w:footer="335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0ED35" w14:textId="77777777" w:rsidR="007D5EA3" w:rsidRDefault="007D5EA3">
      <w:r>
        <w:separator/>
      </w:r>
    </w:p>
  </w:endnote>
  <w:endnote w:type="continuationSeparator" w:id="0">
    <w:p w14:paraId="07EDD5AC" w14:textId="77777777" w:rsidR="007D5EA3" w:rsidRDefault="007D5EA3">
      <w:r>
        <w:continuationSeparator/>
      </w:r>
    </w:p>
  </w:endnote>
  <w:endnote w:type="continuationNotice" w:id="1">
    <w:p w14:paraId="6AFC0B92" w14:textId="77777777" w:rsidR="007D5EA3" w:rsidRDefault="007D5EA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7E16E" w14:textId="77777777" w:rsidR="0077695A" w:rsidRDefault="007769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44181" w14:textId="77777777" w:rsidR="006B49E2" w:rsidRDefault="006B49E2" w:rsidP="006B49E2">
    <w:pPr>
      <w:pStyle w:val="Footer"/>
      <w:tabs>
        <w:tab w:val="left" w:pos="720"/>
      </w:tabs>
      <w:rPr>
        <w:rStyle w:val="PageNumber"/>
        <w:rFonts w:cs="Arial"/>
        <w:sz w:val="16"/>
        <w:szCs w:val="16"/>
      </w:rPr>
    </w:pPr>
    <w:r>
      <w:rPr>
        <w:rFonts w:cs="Arial"/>
        <w:sz w:val="16"/>
      </w:rPr>
      <w:t>START Forms</w:t>
    </w:r>
    <w:r>
      <w:rPr>
        <w:rFonts w:ascii="Times New Roman" w:hAnsi="Times New Roman"/>
        <w:sz w:val="16"/>
      </w:rPr>
      <w:tab/>
      <w:t xml:space="preserve">                                                                         </w:t>
    </w:r>
    <w:r>
      <w:rPr>
        <w:rStyle w:val="PageNumber"/>
        <w:rFonts w:cs="Arial"/>
        <w:sz w:val="16"/>
        <w:szCs w:val="16"/>
      </w:rPr>
      <w:t>www.nottinghamshire.gov.uk</w:t>
    </w:r>
    <w:r>
      <w:rPr>
        <w:rStyle w:val="PageNumber"/>
        <w:sz w:val="20"/>
      </w:rPr>
      <w:tab/>
    </w:r>
    <w:r>
      <w:rPr>
        <w:rStyle w:val="PageNumber"/>
        <w:sz w:val="20"/>
      </w:rPr>
      <w:tab/>
      <w:t xml:space="preserve">             </w:t>
    </w:r>
    <w:r>
      <w:rPr>
        <w:rStyle w:val="PageNumber"/>
        <w:rFonts w:cs="Arial"/>
        <w:sz w:val="16"/>
        <w:szCs w:val="16"/>
      </w:rPr>
      <w:t>Version: 3</w:t>
    </w:r>
  </w:p>
  <w:p w14:paraId="5F01CBC7" w14:textId="4107F646" w:rsidR="006B49E2" w:rsidRDefault="006B49E2" w:rsidP="006B49E2">
    <w:pPr>
      <w:pStyle w:val="Footer"/>
      <w:tabs>
        <w:tab w:val="left" w:pos="720"/>
      </w:tabs>
    </w:pPr>
    <w:r>
      <w:rPr>
        <w:rStyle w:val="PageNumber"/>
        <w:rFonts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Date: </w:t>
    </w:r>
    <w:r w:rsidR="0077695A">
      <w:rPr>
        <w:rStyle w:val="PageNumber"/>
        <w:rFonts w:cs="Arial"/>
        <w:sz w:val="16"/>
        <w:szCs w:val="16"/>
      </w:rPr>
      <w:t xml:space="preserve">Jan 25 </w:t>
    </w:r>
  </w:p>
  <w:p w14:paraId="62F369EE" w14:textId="77777777" w:rsidR="006B49E2" w:rsidRDefault="006B49E2">
    <w:pPr>
      <w:pStyle w:val="Footer"/>
    </w:pPr>
  </w:p>
  <w:p w14:paraId="2F33CB18" w14:textId="77777777" w:rsidR="006B49E2" w:rsidRDefault="006B49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43483" w14:textId="77777777" w:rsidR="0077695A" w:rsidRDefault="007769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5BE18" w14:textId="77777777" w:rsidR="007D5EA3" w:rsidRDefault="007D5EA3">
      <w:r>
        <w:separator/>
      </w:r>
    </w:p>
  </w:footnote>
  <w:footnote w:type="continuationSeparator" w:id="0">
    <w:p w14:paraId="55BA012D" w14:textId="77777777" w:rsidR="007D5EA3" w:rsidRDefault="007D5EA3">
      <w:r>
        <w:continuationSeparator/>
      </w:r>
    </w:p>
  </w:footnote>
  <w:footnote w:type="continuationNotice" w:id="1">
    <w:p w14:paraId="393113A1" w14:textId="77777777" w:rsidR="007D5EA3" w:rsidRDefault="007D5EA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A7750" w14:textId="77777777" w:rsidR="0077695A" w:rsidRDefault="007769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13B39" w14:textId="77777777" w:rsidR="0077695A" w:rsidRDefault="0077695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399B8" w14:textId="77777777" w:rsidR="0077695A" w:rsidRDefault="007769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7415C"/>
    <w:multiLevelType w:val="hybridMultilevel"/>
    <w:tmpl w:val="4CA6ED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160BCA"/>
    <w:multiLevelType w:val="hybridMultilevel"/>
    <w:tmpl w:val="4E9AC6A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6C56D96"/>
    <w:multiLevelType w:val="hybridMultilevel"/>
    <w:tmpl w:val="6616AEFA"/>
    <w:lvl w:ilvl="0" w:tplc="080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965B2F"/>
    <w:multiLevelType w:val="hybridMultilevel"/>
    <w:tmpl w:val="E2DEE2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B56998"/>
    <w:multiLevelType w:val="hybridMultilevel"/>
    <w:tmpl w:val="710426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613710"/>
    <w:multiLevelType w:val="hybridMultilevel"/>
    <w:tmpl w:val="1B2EF74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C74C3C"/>
    <w:multiLevelType w:val="hybridMultilevel"/>
    <w:tmpl w:val="BE0EDAD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155815"/>
    <w:multiLevelType w:val="hybridMultilevel"/>
    <w:tmpl w:val="D272E6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7007306">
    <w:abstractNumId w:val="2"/>
  </w:num>
  <w:num w:numId="2" w16cid:durableId="1627732466">
    <w:abstractNumId w:val="1"/>
  </w:num>
  <w:num w:numId="3" w16cid:durableId="1054545662">
    <w:abstractNumId w:val="4"/>
  </w:num>
  <w:num w:numId="4" w16cid:durableId="240452529">
    <w:abstractNumId w:val="3"/>
  </w:num>
  <w:num w:numId="5" w16cid:durableId="821045366">
    <w:abstractNumId w:val="7"/>
  </w:num>
  <w:num w:numId="6" w16cid:durableId="372734964">
    <w:abstractNumId w:val="0"/>
  </w:num>
  <w:num w:numId="7" w16cid:durableId="112480346">
    <w:abstractNumId w:val="5"/>
  </w:num>
  <w:num w:numId="8" w16cid:durableId="14292765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69E"/>
    <w:rsid w:val="000328CB"/>
    <w:rsid w:val="000371D9"/>
    <w:rsid w:val="00050B45"/>
    <w:rsid w:val="00057512"/>
    <w:rsid w:val="00075684"/>
    <w:rsid w:val="00093087"/>
    <w:rsid w:val="00094632"/>
    <w:rsid w:val="000A0E89"/>
    <w:rsid w:val="000A1AFB"/>
    <w:rsid w:val="000D000C"/>
    <w:rsid w:val="000E76A8"/>
    <w:rsid w:val="00107531"/>
    <w:rsid w:val="00130690"/>
    <w:rsid w:val="00133D64"/>
    <w:rsid w:val="0014309D"/>
    <w:rsid w:val="00150FAD"/>
    <w:rsid w:val="0015734A"/>
    <w:rsid w:val="00161188"/>
    <w:rsid w:val="001802FF"/>
    <w:rsid w:val="001815D4"/>
    <w:rsid w:val="00181A16"/>
    <w:rsid w:val="00190A3D"/>
    <w:rsid w:val="00195B62"/>
    <w:rsid w:val="0019669E"/>
    <w:rsid w:val="001A0E77"/>
    <w:rsid w:val="001A112F"/>
    <w:rsid w:val="001A2DEA"/>
    <w:rsid w:val="001A5306"/>
    <w:rsid w:val="001A6CA6"/>
    <w:rsid w:val="001D390D"/>
    <w:rsid w:val="001D6B11"/>
    <w:rsid w:val="001F1CA8"/>
    <w:rsid w:val="00212647"/>
    <w:rsid w:val="00226C33"/>
    <w:rsid w:val="002308B7"/>
    <w:rsid w:val="00244698"/>
    <w:rsid w:val="00271340"/>
    <w:rsid w:val="002B4670"/>
    <w:rsid w:val="002D6736"/>
    <w:rsid w:val="002E7911"/>
    <w:rsid w:val="002F3EED"/>
    <w:rsid w:val="0032430A"/>
    <w:rsid w:val="003251BC"/>
    <w:rsid w:val="00342DB0"/>
    <w:rsid w:val="00344684"/>
    <w:rsid w:val="003455EB"/>
    <w:rsid w:val="00350E96"/>
    <w:rsid w:val="00357C2C"/>
    <w:rsid w:val="00361260"/>
    <w:rsid w:val="00373419"/>
    <w:rsid w:val="00393A30"/>
    <w:rsid w:val="003B180F"/>
    <w:rsid w:val="003B405C"/>
    <w:rsid w:val="003F0AD0"/>
    <w:rsid w:val="00410453"/>
    <w:rsid w:val="00423AD2"/>
    <w:rsid w:val="0045086B"/>
    <w:rsid w:val="00453E47"/>
    <w:rsid w:val="004B5C21"/>
    <w:rsid w:val="004C3BCC"/>
    <w:rsid w:val="005010B5"/>
    <w:rsid w:val="005148BF"/>
    <w:rsid w:val="00515A68"/>
    <w:rsid w:val="0052539D"/>
    <w:rsid w:val="0052620A"/>
    <w:rsid w:val="00534868"/>
    <w:rsid w:val="0054658E"/>
    <w:rsid w:val="005466AA"/>
    <w:rsid w:val="00550A78"/>
    <w:rsid w:val="00556FA0"/>
    <w:rsid w:val="0055735F"/>
    <w:rsid w:val="005667B7"/>
    <w:rsid w:val="00574D27"/>
    <w:rsid w:val="00577B86"/>
    <w:rsid w:val="00581979"/>
    <w:rsid w:val="005A25DC"/>
    <w:rsid w:val="005C5669"/>
    <w:rsid w:val="005D65F0"/>
    <w:rsid w:val="005F2BDC"/>
    <w:rsid w:val="00600DDE"/>
    <w:rsid w:val="006070A3"/>
    <w:rsid w:val="00625A0D"/>
    <w:rsid w:val="00635076"/>
    <w:rsid w:val="006555D3"/>
    <w:rsid w:val="0069682E"/>
    <w:rsid w:val="006A6B90"/>
    <w:rsid w:val="006B192A"/>
    <w:rsid w:val="006B49E2"/>
    <w:rsid w:val="006D29AD"/>
    <w:rsid w:val="006D2CC7"/>
    <w:rsid w:val="006D41B3"/>
    <w:rsid w:val="006E3A13"/>
    <w:rsid w:val="00701FF8"/>
    <w:rsid w:val="0073327D"/>
    <w:rsid w:val="0073509D"/>
    <w:rsid w:val="00757A4D"/>
    <w:rsid w:val="00771971"/>
    <w:rsid w:val="0077695A"/>
    <w:rsid w:val="00777909"/>
    <w:rsid w:val="00787FA9"/>
    <w:rsid w:val="00797E6D"/>
    <w:rsid w:val="007A542F"/>
    <w:rsid w:val="007B2635"/>
    <w:rsid w:val="007D5EA3"/>
    <w:rsid w:val="007E4631"/>
    <w:rsid w:val="007E7673"/>
    <w:rsid w:val="007F08C9"/>
    <w:rsid w:val="007F73F2"/>
    <w:rsid w:val="0080247C"/>
    <w:rsid w:val="0083410C"/>
    <w:rsid w:val="00865E67"/>
    <w:rsid w:val="0087207E"/>
    <w:rsid w:val="00881E4D"/>
    <w:rsid w:val="00883B02"/>
    <w:rsid w:val="008A7050"/>
    <w:rsid w:val="008B535F"/>
    <w:rsid w:val="008B57D7"/>
    <w:rsid w:val="008B5FD0"/>
    <w:rsid w:val="008B6E1F"/>
    <w:rsid w:val="008C68BE"/>
    <w:rsid w:val="008E0AE2"/>
    <w:rsid w:val="008F0DA2"/>
    <w:rsid w:val="00931B38"/>
    <w:rsid w:val="00941F0E"/>
    <w:rsid w:val="009506D1"/>
    <w:rsid w:val="00954E12"/>
    <w:rsid w:val="00974CEA"/>
    <w:rsid w:val="00976DC8"/>
    <w:rsid w:val="00991AEE"/>
    <w:rsid w:val="009950D9"/>
    <w:rsid w:val="009A04AF"/>
    <w:rsid w:val="009A3F46"/>
    <w:rsid w:val="009A5225"/>
    <w:rsid w:val="009D2EAB"/>
    <w:rsid w:val="009E3714"/>
    <w:rsid w:val="00A164FE"/>
    <w:rsid w:val="00A22C2B"/>
    <w:rsid w:val="00A3653F"/>
    <w:rsid w:val="00A4646D"/>
    <w:rsid w:val="00A65C6B"/>
    <w:rsid w:val="00A66583"/>
    <w:rsid w:val="00A83D7C"/>
    <w:rsid w:val="00A846C2"/>
    <w:rsid w:val="00AC2CF6"/>
    <w:rsid w:val="00AC5606"/>
    <w:rsid w:val="00B2435C"/>
    <w:rsid w:val="00B421E5"/>
    <w:rsid w:val="00B433BD"/>
    <w:rsid w:val="00B56EDA"/>
    <w:rsid w:val="00B776D6"/>
    <w:rsid w:val="00B84B6B"/>
    <w:rsid w:val="00B94742"/>
    <w:rsid w:val="00BC64F3"/>
    <w:rsid w:val="00BE1D8D"/>
    <w:rsid w:val="00BE395F"/>
    <w:rsid w:val="00BF53EC"/>
    <w:rsid w:val="00C25399"/>
    <w:rsid w:val="00C25CFF"/>
    <w:rsid w:val="00C303E3"/>
    <w:rsid w:val="00C45FB6"/>
    <w:rsid w:val="00C62ED8"/>
    <w:rsid w:val="00CA1981"/>
    <w:rsid w:val="00D05095"/>
    <w:rsid w:val="00D61311"/>
    <w:rsid w:val="00D64593"/>
    <w:rsid w:val="00D672CF"/>
    <w:rsid w:val="00D70CBA"/>
    <w:rsid w:val="00D77618"/>
    <w:rsid w:val="00D81234"/>
    <w:rsid w:val="00DB0BA3"/>
    <w:rsid w:val="00E30B98"/>
    <w:rsid w:val="00E36226"/>
    <w:rsid w:val="00E43E74"/>
    <w:rsid w:val="00E516C2"/>
    <w:rsid w:val="00E60C76"/>
    <w:rsid w:val="00E64C55"/>
    <w:rsid w:val="00E75780"/>
    <w:rsid w:val="00E84DA9"/>
    <w:rsid w:val="00E90B30"/>
    <w:rsid w:val="00E923F4"/>
    <w:rsid w:val="00E956D3"/>
    <w:rsid w:val="00E97718"/>
    <w:rsid w:val="00EC120F"/>
    <w:rsid w:val="00EE295E"/>
    <w:rsid w:val="00EE6588"/>
    <w:rsid w:val="00EF49E9"/>
    <w:rsid w:val="00EF5C9B"/>
    <w:rsid w:val="00F27B6A"/>
    <w:rsid w:val="00F30D93"/>
    <w:rsid w:val="00F4144E"/>
    <w:rsid w:val="00F4351B"/>
    <w:rsid w:val="00F44610"/>
    <w:rsid w:val="00F4468B"/>
    <w:rsid w:val="00F45CE7"/>
    <w:rsid w:val="00F46BC3"/>
    <w:rsid w:val="00F52E4A"/>
    <w:rsid w:val="00F544D1"/>
    <w:rsid w:val="00F57055"/>
    <w:rsid w:val="00F7083A"/>
    <w:rsid w:val="00F71FC9"/>
    <w:rsid w:val="00F81247"/>
    <w:rsid w:val="00F96B6D"/>
    <w:rsid w:val="00FC20B8"/>
    <w:rsid w:val="087AC074"/>
    <w:rsid w:val="1303F681"/>
    <w:rsid w:val="2FF4C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021C19"/>
  <w15:chartTrackingRefBased/>
  <w15:docId w15:val="{3E6E5051-793C-415F-B7E2-C72A6FC2A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909"/>
    <w:rPr>
      <w:rFonts w:ascii="Arial" w:hAnsi="Arial"/>
      <w:sz w:val="24"/>
      <w:szCs w:val="24"/>
    </w:rPr>
  </w:style>
  <w:style w:type="paragraph" w:styleId="Heading2">
    <w:name w:val="heading 2"/>
    <w:basedOn w:val="Normal"/>
    <w:next w:val="Normal"/>
    <w:qFormat/>
    <w:rsid w:val="00777909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93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393A30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rsid w:val="00393A30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6B49E2"/>
    <w:rPr>
      <w:rFonts w:ascii="Arial" w:hAnsi="Arial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49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B49E2"/>
    <w:rPr>
      <w:rFonts w:ascii="Tahoma" w:hAnsi="Tahoma" w:cs="Tahoma"/>
      <w:sz w:val="16"/>
      <w:szCs w:val="16"/>
    </w:rPr>
  </w:style>
  <w:style w:type="character" w:styleId="PageNumber">
    <w:name w:val="page number"/>
    <w:semiHidden/>
    <w:unhideWhenUsed/>
    <w:rsid w:val="006B49E2"/>
  </w:style>
  <w:style w:type="paragraph" w:styleId="ListParagraph">
    <w:name w:val="List Paragraph"/>
    <w:basedOn w:val="Normal"/>
    <w:uiPriority w:val="34"/>
    <w:qFormat/>
    <w:rsid w:val="00F96B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8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p285\Application%20Data\Microsoft\Templates\form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e8feb4a-2e94-44b3-a528-01d62593f1ac">
      <UserInfo>
        <DisplayName>Vicki Stokes</DisplayName>
        <AccountId>667</AccountId>
        <AccountType/>
      </UserInfo>
    </SharedWithUsers>
    <ResponsibleTeam xmlns="7f7c714c-a929-4ba2-820d-d24d9401169e">
      <UserInfo>
        <DisplayName>Denise AndersonMoll</DisplayName>
        <AccountId>229</AccountId>
        <AccountType/>
      </UserInfo>
    </ResponsibleTeam>
    <Daterevised xmlns="7f7c714c-a929-4ba2-820d-d24d9401169e">2025-01-01T00:00:00+00:00</Daterevised>
    <VersionNo_x002e_ xmlns="7f7c714c-a929-4ba2-820d-d24d9401169e">V6</VersionNo_x002e_>
    <Status xmlns="7f7c714c-a929-4ba2-820d-d24d9401169e">Current</Status>
    <Comment xmlns="7f7c714c-a929-4ba2-820d-d24d9401169e">Ready to upload</Comment>
    <TaxCatchAll xmlns="88cc1ac3-d661-4513-9676-173c55b04fe2" xsi:nil="true"/>
    <lcf76f155ced4ddcb4097134ff3c332f xmlns="7f7c714c-a929-4ba2-820d-d24d9401169e">
      <Terms xmlns="http://schemas.microsoft.com/office/infopath/2007/PartnerControls"/>
    </lcf76f155ced4ddcb4097134ff3c332f>
    <DocumentType xmlns="7f7c714c-a929-4ba2-820d-d24d9401169e">Form</DocumentType>
    <Originaldate xmlns="7f7c714c-a929-4ba2-820d-d24d9401169e">2019-08-31T23:00:00+00:00</Originaldate>
    <Library xmlns="7f7c714c-a929-4ba2-820d-d24d9401169e">Forms and Letters</Library>
    <Responsibleteam0 xmlns="7f7c714c-a929-4ba2-820d-d24d9401169e">Maximising Independence Service (Reablement)</Responsibleteam0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0882D285008B449534F1CC8720F8A5" ma:contentTypeVersion="27" ma:contentTypeDescription="Create a new document." ma:contentTypeScope="" ma:versionID="5ddd56193a2676910ad45b13dbd768a1">
  <xsd:schema xmlns:xsd="http://www.w3.org/2001/XMLSchema" xmlns:xs="http://www.w3.org/2001/XMLSchema" xmlns:p="http://schemas.microsoft.com/office/2006/metadata/properties" xmlns:ns2="7f7c714c-a929-4ba2-820d-d24d9401169e" xmlns:ns3="9e8feb4a-2e94-44b3-a528-01d62593f1ac" xmlns:ns4="88cc1ac3-d661-4513-9676-173c55b04fe2" targetNamespace="http://schemas.microsoft.com/office/2006/metadata/properties" ma:root="true" ma:fieldsID="ae0dd102b0f7c12a9b85fb9bac0ef241" ns2:_="" ns3:_="" ns4:_="">
    <xsd:import namespace="7f7c714c-a929-4ba2-820d-d24d9401169e"/>
    <xsd:import namespace="9e8feb4a-2e94-44b3-a528-01d62593f1ac"/>
    <xsd:import namespace="88cc1ac3-d661-4513-9676-173c55b04f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DocumentTyp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Location" minOccurs="0"/>
                <xsd:element ref="ns2:Status" minOccurs="0"/>
                <xsd:element ref="ns2:MediaServiceSearchProperties" minOccurs="0"/>
                <xsd:element ref="ns2:VersionNo_x002e_" minOccurs="0"/>
                <xsd:element ref="ns2:ResponsibleTeam" minOccurs="0"/>
                <xsd:element ref="ns2:Originaldate" minOccurs="0"/>
                <xsd:element ref="ns2:Daterevised" minOccurs="0"/>
                <xsd:element ref="ns2:Library" minOccurs="0"/>
                <xsd:element ref="ns2:Responsibleteam0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7c714c-a929-4ba2-820d-d24d940116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DocumentType" ma:index="18" nillable="true" ma:displayName="Document Type" ma:format="Dropdown" ma:internalName="DocumentType">
      <xsd:simpleType>
        <xsd:restriction base="dms:Text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2976cec-d0ce-485f-bc4a-34973482e7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Status" ma:index="26" nillable="true" ma:displayName="Status" ma:internalName="Status">
      <xsd:simpleType>
        <xsd:restriction base="dms:Text">
          <xsd:maxLength value="255"/>
        </xsd:restrict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ersionNo_x002e_" ma:index="28" nillable="true" ma:displayName="Version No." ma:description="Document version number to be recorded " ma:format="Dropdown" ma:internalName="VersionNo_x002e_">
      <xsd:simpleType>
        <xsd:restriction base="dms:Text">
          <xsd:maxLength value="255"/>
        </xsd:restriction>
      </xsd:simpleType>
    </xsd:element>
    <xsd:element name="ResponsibleTeam" ma:index="29" nillable="true" ma:displayName="Responsibility" ma:description="Team or person with responsibility for updating publication" ma:format="Dropdown" ma:list="UserInfo" ma:SharePointGroup="0" ma:internalName="ResponsibleTeam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Originaldate" ma:index="30" nillable="true" ma:displayName="Original date" ma:description="Original publication date" ma:format="DateOnly" ma:internalName="Originaldate">
      <xsd:simpleType>
        <xsd:restriction base="dms:DateTime"/>
      </xsd:simpleType>
    </xsd:element>
    <xsd:element name="Daterevised" ma:index="31" nillable="true" ma:displayName="Date revised" ma:description="Date publication updated" ma:format="DateOnly" ma:internalName="Daterevised">
      <xsd:simpleType>
        <xsd:restriction base="dms:DateTime"/>
      </xsd:simpleType>
    </xsd:element>
    <xsd:element name="Library" ma:index="32" nillable="true" ma:displayName="Library" ma:description="Type of Library publication/document found in" ma:format="Dropdown" ma:internalName="Library">
      <xsd:simpleType>
        <xsd:restriction base="dms:Text">
          <xsd:maxLength value="255"/>
        </xsd:restriction>
      </xsd:simpleType>
    </xsd:element>
    <xsd:element name="Responsibleteam0" ma:index="33" nillable="true" ma:displayName="Responsible team" ma:format="Dropdown" ma:internalName="Responsibleteam0">
      <xsd:simpleType>
        <xsd:restriction base="dms:Note"/>
      </xsd:simpleType>
    </xsd:element>
    <xsd:element name="Comment" ma:index="34" nillable="true" ma:displayName="Comment" ma:format="Dropdown" ma:internalName="Comment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8feb4a-2e94-44b3-a528-01d62593f1a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1ac3-d661-4513-9676-173c55b04fe2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82c74ed-626c-4d89-8498-f621f8e93123}" ma:internalName="TaxCatchAll" ma:showField="CatchAllData" ma:web="9e8feb4a-2e94-44b3-a528-01d62593f1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FE1E51A4-A006-4B26-9C99-DBB19530CF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53A0904-7D76-4E7C-858B-A8B7DA5F6D77}">
  <ds:schemaRefs>
    <ds:schemaRef ds:uri="http://schemas.microsoft.com/office/2006/metadata/properties"/>
    <ds:schemaRef ds:uri="http://schemas.microsoft.com/office/infopath/2007/PartnerControls"/>
    <ds:schemaRef ds:uri="8d417daa-a7d2-4819-a690-f155032cfc60"/>
  </ds:schemaRefs>
</ds:datastoreItem>
</file>

<file path=customXml/itemProps3.xml><?xml version="1.0" encoding="utf-8"?>
<ds:datastoreItem xmlns:ds="http://schemas.openxmlformats.org/officeDocument/2006/customXml" ds:itemID="{B338610B-4114-4AF0-B4B9-E759714AC395}"/>
</file>

<file path=customXml/itemProps4.xml><?xml version="1.0" encoding="utf-8"?>
<ds:datastoreItem xmlns:ds="http://schemas.openxmlformats.org/officeDocument/2006/customXml" ds:itemID="{4B7C892B-2106-4548-8314-25C1F0B01EC0}">
  <ds:schemaRefs>
    <ds:schemaRef ds:uri="http://schemas.microsoft.com/office/2006/metadata/longProperties"/>
  </ds:schemaRefs>
</ds:datastoreItem>
</file>

<file path=docMetadata/LabelInfo.xml><?xml version="1.0" encoding="utf-8"?>
<clbl:labelList xmlns:clbl="http://schemas.microsoft.com/office/2020/mipLabelMetadata">
  <clbl:label id="{8fd7c08e-9c24-436d-a6ad-a8ecb8394d49}" enabled="1" method="Standard" siteId="{6e5a37bb-a961-4e4f-baae-2798a2245f3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form template</Template>
  <TotalTime>1</TotalTime>
  <Pages>2</Pages>
  <Words>159</Words>
  <Characters>933</Characters>
  <Application>Microsoft Office Word</Application>
  <DocSecurity>4</DocSecurity>
  <Lines>7</Lines>
  <Paragraphs>2</Paragraphs>
  <ScaleCrop>false</ScaleCrop>
  <Company>Nottinghamshire County Council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 - STARTAMP5 - when required meds 2025</dc:title>
  <dc:subject/>
  <dc:creator>Alison Parker</dc:creator>
  <cp:keywords/>
  <dc:description/>
  <cp:lastModifiedBy>Helen Manser</cp:lastModifiedBy>
  <cp:revision>2</cp:revision>
  <cp:lastPrinted>2012-10-02T08:09:00Z</cp:lastPrinted>
  <dcterms:created xsi:type="dcterms:W3CDTF">2025-08-27T12:59:00Z</dcterms:created>
  <dcterms:modified xsi:type="dcterms:W3CDTF">2025-08-27T12:59:00Z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SharedWithUsers">
    <vt:lpwstr>Vicki Stokes</vt:lpwstr>
  </property>
  <property fmtid="{D5CDD505-2E9C-101B-9397-08002B2CF9AE}" pid="3" name="SharedWithUsers">
    <vt:lpwstr>667;#Vicki Stokes</vt:lpwstr>
  </property>
  <property fmtid="{D5CDD505-2E9C-101B-9397-08002B2CF9AE}" pid="4" name="MediaServiceImageTags">
    <vt:lpwstr/>
  </property>
  <property fmtid="{D5CDD505-2E9C-101B-9397-08002B2CF9AE}" pid="5" name="ContentTypeId">
    <vt:lpwstr>0x010100260882D285008B449534F1CC8720F8A5</vt:lpwstr>
  </property>
</Properties>
</file>