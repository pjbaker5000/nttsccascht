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948BC" w14:textId="77777777" w:rsidR="00DB0BA3" w:rsidRDefault="00E326C5">
      <w:r>
        <w:rPr>
          <w:noProof/>
        </w:rPr>
        <w:drawing>
          <wp:inline distT="0" distB="0" distL="0" distR="0" wp14:anchorId="74EB0CE6" wp14:editId="785ABEA0">
            <wp:extent cx="2952750" cy="495300"/>
            <wp:effectExtent l="0" t="0" r="0" b="0"/>
            <wp:docPr id="1" name="Picture 1" descr="NCC-l-head-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CC-l-head-blac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81050" w14:textId="77777777" w:rsidR="00393A30" w:rsidRDefault="00393A30">
      <w:pPr>
        <w:sectPr w:rsidR="00393A30" w:rsidSect="001815D4">
          <w:pgSz w:w="11907" w:h="16840" w:code="9"/>
          <w:pgMar w:top="567" w:right="567" w:bottom="567" w:left="567" w:header="709" w:footer="335" w:gutter="0"/>
          <w:cols w:space="708"/>
          <w:docGrid w:linePitch="360"/>
        </w:sectPr>
      </w:pPr>
    </w:p>
    <w:p w14:paraId="3836B9DC" w14:textId="77777777" w:rsidR="00393A30" w:rsidRDefault="00393A30"/>
    <w:tbl>
      <w:tblPr>
        <w:tblStyle w:val="TableGrid"/>
        <w:tblW w:w="11859" w:type="dxa"/>
        <w:tblInd w:w="-562" w:type="dxa"/>
        <w:tblLook w:val="01E0" w:firstRow="1" w:lastRow="1" w:firstColumn="1" w:lastColumn="1" w:noHBand="0" w:noVBand="0"/>
      </w:tblPr>
      <w:tblGrid>
        <w:gridCol w:w="564"/>
        <w:gridCol w:w="10731"/>
        <w:gridCol w:w="564"/>
      </w:tblGrid>
      <w:tr w:rsidR="00903BB5" w14:paraId="076E5AA6" w14:textId="77777777" w:rsidTr="000B27D7">
        <w:trPr>
          <w:trHeight w:val="188"/>
        </w:trPr>
        <w:tc>
          <w:tcPr>
            <w:tcW w:w="564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2684FCDF" w14:textId="77777777" w:rsidR="00393A30" w:rsidRDefault="00393A30" w:rsidP="00393A30">
            <w:pPr>
              <w:ind w:left="-391" w:firstLine="138"/>
            </w:pPr>
          </w:p>
        </w:tc>
        <w:tc>
          <w:tcPr>
            <w:tcW w:w="10731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56E5C995" w14:textId="7211589C" w:rsidR="00393A30" w:rsidRPr="000B27D7" w:rsidRDefault="00457098" w:rsidP="00457098">
            <w:pPr>
              <w:jc w:val="center"/>
              <w:rPr>
                <w:b/>
                <w:color w:val="FFFFFF"/>
                <w:sz w:val="28"/>
                <w:szCs w:val="28"/>
              </w:rPr>
            </w:pPr>
            <w:r w:rsidRPr="000B27D7">
              <w:rPr>
                <w:b/>
                <w:color w:val="FFFFFF"/>
                <w:sz w:val="28"/>
                <w:szCs w:val="28"/>
              </w:rPr>
              <w:t>Internal Residential Short Breaks Service</w:t>
            </w:r>
            <w:r w:rsidR="000B27D7" w:rsidRPr="000B27D7">
              <w:rPr>
                <w:b/>
                <w:color w:val="FFFFFF"/>
                <w:sz w:val="28"/>
                <w:szCs w:val="28"/>
              </w:rPr>
              <w:t xml:space="preserve"> Referral Form</w:t>
            </w:r>
          </w:p>
        </w:tc>
        <w:tc>
          <w:tcPr>
            <w:tcW w:w="564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48733969" w14:textId="77777777" w:rsidR="00393A30" w:rsidRDefault="00393A30" w:rsidP="00393A30"/>
        </w:tc>
      </w:tr>
    </w:tbl>
    <w:p w14:paraId="2F983C31" w14:textId="77777777" w:rsidR="00393A30" w:rsidRDefault="00393A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4"/>
        <w:gridCol w:w="6219"/>
      </w:tblGrid>
      <w:tr w:rsidR="00B47DB3" w14:paraId="7CFEA9A3" w14:textId="77777777" w:rsidTr="00E84937">
        <w:tc>
          <w:tcPr>
            <w:tcW w:w="4524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</w:tcPr>
          <w:p w14:paraId="1361AA59" w14:textId="1E84036F" w:rsidR="00457098" w:rsidRPr="00457098" w:rsidRDefault="00457098" w:rsidP="001815D4">
            <w:pPr>
              <w:rPr>
                <w:b/>
                <w:bCs/>
              </w:rPr>
            </w:pPr>
            <w:r w:rsidRPr="00457098">
              <w:rPr>
                <w:b/>
                <w:bCs/>
              </w:rPr>
              <w:t xml:space="preserve">Name of </w:t>
            </w:r>
            <w:r w:rsidR="00A74058">
              <w:rPr>
                <w:b/>
                <w:bCs/>
              </w:rPr>
              <w:t>person</w:t>
            </w:r>
            <w:r w:rsidRPr="00457098">
              <w:rPr>
                <w:b/>
                <w:bCs/>
              </w:rPr>
              <w:t xml:space="preserve">: </w:t>
            </w:r>
          </w:p>
        </w:tc>
        <w:tc>
          <w:tcPr>
            <w:tcW w:w="6219" w:type="dxa"/>
            <w:tcBorders>
              <w:top w:val="single" w:sz="12" w:space="0" w:color="auto"/>
              <w:right w:val="single" w:sz="12" w:space="0" w:color="auto"/>
            </w:tcBorders>
          </w:tcPr>
          <w:p w14:paraId="18D9F727" w14:textId="77777777" w:rsidR="00457098" w:rsidRDefault="00457098" w:rsidP="001815D4"/>
          <w:p w14:paraId="24D0E56F" w14:textId="5806D303" w:rsidR="00457098" w:rsidRDefault="00457098" w:rsidP="001815D4"/>
        </w:tc>
      </w:tr>
      <w:tr w:rsidR="00B47DB3" w14:paraId="2658E997" w14:textId="77777777" w:rsidTr="00E84937">
        <w:tc>
          <w:tcPr>
            <w:tcW w:w="4524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</w:tcPr>
          <w:p w14:paraId="2A6EBFD4" w14:textId="77777777" w:rsidR="00B56DE8" w:rsidRDefault="00A74058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>Preferred Name and pronoun:</w:t>
            </w:r>
          </w:p>
          <w:p w14:paraId="27105E56" w14:textId="1E0B4039" w:rsidR="006F66D3" w:rsidRPr="00457098" w:rsidRDefault="006F66D3" w:rsidP="001815D4">
            <w:pPr>
              <w:rPr>
                <w:b/>
                <w:bCs/>
              </w:rPr>
            </w:pPr>
          </w:p>
        </w:tc>
        <w:tc>
          <w:tcPr>
            <w:tcW w:w="6219" w:type="dxa"/>
            <w:tcBorders>
              <w:top w:val="single" w:sz="12" w:space="0" w:color="auto"/>
              <w:right w:val="single" w:sz="12" w:space="0" w:color="auto"/>
            </w:tcBorders>
          </w:tcPr>
          <w:p w14:paraId="39FFD346" w14:textId="77777777" w:rsidR="00B56DE8" w:rsidRDefault="00B56DE8" w:rsidP="001815D4"/>
        </w:tc>
      </w:tr>
      <w:tr w:rsidR="00B47DB3" w14:paraId="4791E4DB" w14:textId="77777777" w:rsidTr="00556E93">
        <w:tc>
          <w:tcPr>
            <w:tcW w:w="4524" w:type="dxa"/>
            <w:tcBorders>
              <w:top w:val="single" w:sz="4" w:space="0" w:color="auto"/>
              <w:left w:val="single" w:sz="12" w:space="0" w:color="auto"/>
            </w:tcBorders>
            <w:shd w:val="clear" w:color="auto" w:fill="D9D9D9" w:themeFill="background1" w:themeFillShade="D9"/>
          </w:tcPr>
          <w:p w14:paraId="450941C4" w14:textId="13D4951D" w:rsidR="00556E93" w:rsidRPr="00457098" w:rsidRDefault="00A74058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>Date of birth:</w:t>
            </w:r>
          </w:p>
        </w:tc>
        <w:tc>
          <w:tcPr>
            <w:tcW w:w="6219" w:type="dxa"/>
            <w:tcBorders>
              <w:top w:val="single" w:sz="4" w:space="0" w:color="auto"/>
              <w:right w:val="single" w:sz="12" w:space="0" w:color="auto"/>
            </w:tcBorders>
          </w:tcPr>
          <w:p w14:paraId="144C5919" w14:textId="77777777" w:rsidR="00556E93" w:rsidRDefault="00556E93" w:rsidP="001815D4"/>
          <w:p w14:paraId="0F2CDFC9" w14:textId="4F3CD8B5" w:rsidR="00556E93" w:rsidRDefault="00556E93" w:rsidP="001815D4"/>
        </w:tc>
      </w:tr>
      <w:tr w:rsidR="00B47DB3" w14:paraId="7845123D" w14:textId="77777777" w:rsidTr="00E84937">
        <w:tc>
          <w:tcPr>
            <w:tcW w:w="452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F29FC18" w14:textId="77777777" w:rsidR="00457098" w:rsidRDefault="0017293E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Personal Reference </w:t>
            </w:r>
            <w:r w:rsidR="00457098" w:rsidRPr="00457098">
              <w:rPr>
                <w:b/>
                <w:bCs/>
              </w:rPr>
              <w:t>number</w:t>
            </w:r>
            <w:r>
              <w:rPr>
                <w:b/>
                <w:bCs/>
              </w:rPr>
              <w:t xml:space="preserve"> (Mosaic</w:t>
            </w:r>
            <w:r w:rsidR="00F6759A">
              <w:rPr>
                <w:b/>
                <w:bCs/>
              </w:rPr>
              <w:t xml:space="preserve"> for NCC Staff</w:t>
            </w:r>
            <w:r>
              <w:rPr>
                <w:b/>
                <w:bCs/>
              </w:rPr>
              <w:t>)</w:t>
            </w:r>
            <w:r w:rsidR="00457098">
              <w:rPr>
                <w:b/>
                <w:bCs/>
              </w:rPr>
              <w:t>:</w:t>
            </w:r>
            <w:r w:rsidR="00457098" w:rsidRPr="00457098">
              <w:rPr>
                <w:b/>
                <w:bCs/>
              </w:rPr>
              <w:t xml:space="preserve"> </w:t>
            </w:r>
          </w:p>
          <w:p w14:paraId="5AAA21FE" w14:textId="59B03579" w:rsidR="006F66D3" w:rsidRPr="00457098" w:rsidRDefault="006F66D3" w:rsidP="001815D4">
            <w:pPr>
              <w:rPr>
                <w:b/>
                <w:bCs/>
              </w:rPr>
            </w:pPr>
          </w:p>
        </w:tc>
        <w:tc>
          <w:tcPr>
            <w:tcW w:w="6219" w:type="dxa"/>
            <w:tcBorders>
              <w:bottom w:val="single" w:sz="4" w:space="0" w:color="auto"/>
              <w:right w:val="single" w:sz="12" w:space="0" w:color="auto"/>
            </w:tcBorders>
          </w:tcPr>
          <w:p w14:paraId="306006FB" w14:textId="77777777" w:rsidR="00457098" w:rsidRDefault="00457098" w:rsidP="001815D4"/>
          <w:p w14:paraId="4BE70203" w14:textId="43766726" w:rsidR="00457098" w:rsidRDefault="00457098" w:rsidP="001815D4"/>
        </w:tc>
      </w:tr>
      <w:tr w:rsidR="00B47DB3" w14:paraId="3DD5DB41" w14:textId="77777777" w:rsidTr="00E84937">
        <w:tc>
          <w:tcPr>
            <w:tcW w:w="452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4B6BBC85" w14:textId="77777777" w:rsidR="00457098" w:rsidRDefault="00457098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Home Address: </w:t>
            </w:r>
          </w:p>
          <w:p w14:paraId="57BDC355" w14:textId="77777777" w:rsidR="00457098" w:rsidRDefault="00457098" w:rsidP="001815D4">
            <w:pPr>
              <w:rPr>
                <w:b/>
                <w:bCs/>
              </w:rPr>
            </w:pPr>
          </w:p>
          <w:p w14:paraId="3FB7BA2F" w14:textId="77777777" w:rsidR="00457098" w:rsidRDefault="00457098" w:rsidP="001815D4">
            <w:pPr>
              <w:rPr>
                <w:b/>
                <w:bCs/>
              </w:rPr>
            </w:pPr>
          </w:p>
          <w:p w14:paraId="15B9411B" w14:textId="0252EDF8" w:rsidR="00457098" w:rsidRPr="00457098" w:rsidRDefault="00457098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>Postcode:</w:t>
            </w:r>
          </w:p>
        </w:tc>
        <w:tc>
          <w:tcPr>
            <w:tcW w:w="6219" w:type="dxa"/>
            <w:tcBorders>
              <w:bottom w:val="single" w:sz="12" w:space="0" w:color="auto"/>
              <w:right w:val="single" w:sz="12" w:space="0" w:color="auto"/>
            </w:tcBorders>
          </w:tcPr>
          <w:p w14:paraId="7F0354B7" w14:textId="77777777" w:rsidR="00457098" w:rsidRDefault="00457098" w:rsidP="001815D4"/>
        </w:tc>
      </w:tr>
      <w:tr w:rsidR="00B47DB3" w14:paraId="5F2CAA97" w14:textId="77777777" w:rsidTr="00E84937">
        <w:tc>
          <w:tcPr>
            <w:tcW w:w="452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FD5A626" w14:textId="24017FE9" w:rsidR="00457098" w:rsidRDefault="00457098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Name of Carer: </w:t>
            </w:r>
          </w:p>
          <w:p w14:paraId="6894CD8E" w14:textId="77777777" w:rsidR="00556E93" w:rsidRDefault="00556E93" w:rsidP="001815D4">
            <w:pPr>
              <w:rPr>
                <w:b/>
                <w:bCs/>
              </w:rPr>
            </w:pPr>
          </w:p>
          <w:p w14:paraId="3D2E1A5C" w14:textId="037E6BFD" w:rsidR="00457098" w:rsidRDefault="00556E93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>Contact Details:</w:t>
            </w:r>
          </w:p>
        </w:tc>
        <w:tc>
          <w:tcPr>
            <w:tcW w:w="6219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CB60D65" w14:textId="77777777" w:rsidR="00457098" w:rsidRDefault="00457098" w:rsidP="001815D4"/>
        </w:tc>
      </w:tr>
      <w:tr w:rsidR="00B47DB3" w14:paraId="7986B82D" w14:textId="77777777" w:rsidTr="00E84937">
        <w:tc>
          <w:tcPr>
            <w:tcW w:w="452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DD5E008" w14:textId="77777777" w:rsidR="00457098" w:rsidRDefault="00457098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Relationship to: </w:t>
            </w:r>
          </w:p>
          <w:p w14:paraId="202B1DAF" w14:textId="442F18C4" w:rsidR="00457098" w:rsidRDefault="00457098" w:rsidP="001815D4">
            <w:pPr>
              <w:rPr>
                <w:b/>
                <w:bCs/>
              </w:rPr>
            </w:pPr>
          </w:p>
        </w:tc>
        <w:tc>
          <w:tcPr>
            <w:tcW w:w="6219" w:type="dxa"/>
            <w:tcBorders>
              <w:bottom w:val="single" w:sz="4" w:space="0" w:color="auto"/>
              <w:right w:val="single" w:sz="12" w:space="0" w:color="auto"/>
            </w:tcBorders>
          </w:tcPr>
          <w:p w14:paraId="311E7BF8" w14:textId="77777777" w:rsidR="00457098" w:rsidRDefault="00457098" w:rsidP="001815D4"/>
        </w:tc>
      </w:tr>
      <w:tr w:rsidR="00B47DB3" w14:paraId="513A1D86" w14:textId="77777777" w:rsidTr="00E84937">
        <w:tc>
          <w:tcPr>
            <w:tcW w:w="45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97B231B" w14:textId="77777777" w:rsidR="00E84937" w:rsidRDefault="00E84937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>Is the carer eligible for NHS breaks</w:t>
            </w:r>
            <w:r w:rsidR="008B5CC7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</w:p>
          <w:p w14:paraId="7551B2BC" w14:textId="7DCD2585" w:rsidR="006F66D3" w:rsidRDefault="006F66D3" w:rsidP="001815D4">
            <w:pPr>
              <w:rPr>
                <w:b/>
                <w:bCs/>
              </w:rPr>
            </w:pPr>
          </w:p>
        </w:tc>
        <w:tc>
          <w:tcPr>
            <w:tcW w:w="621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A42D6DF" w14:textId="77777777" w:rsidR="00E84937" w:rsidRDefault="00E84937" w:rsidP="001815D4"/>
        </w:tc>
      </w:tr>
      <w:tr w:rsidR="00B47DB3" w14:paraId="23C9B036" w14:textId="77777777" w:rsidTr="00E84937">
        <w:tc>
          <w:tcPr>
            <w:tcW w:w="4524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</w:tcPr>
          <w:p w14:paraId="4F8FD82A" w14:textId="77777777" w:rsidR="00457098" w:rsidRDefault="00457098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Name of Referring worker: </w:t>
            </w:r>
          </w:p>
          <w:p w14:paraId="13116AF1" w14:textId="20895508" w:rsidR="00457098" w:rsidRDefault="00457098" w:rsidP="001815D4">
            <w:pPr>
              <w:rPr>
                <w:b/>
                <w:bCs/>
              </w:rPr>
            </w:pPr>
          </w:p>
        </w:tc>
        <w:tc>
          <w:tcPr>
            <w:tcW w:w="6219" w:type="dxa"/>
            <w:tcBorders>
              <w:top w:val="single" w:sz="12" w:space="0" w:color="auto"/>
              <w:right w:val="single" w:sz="12" w:space="0" w:color="auto"/>
            </w:tcBorders>
          </w:tcPr>
          <w:p w14:paraId="1E404CA9" w14:textId="77777777" w:rsidR="00457098" w:rsidRDefault="00457098" w:rsidP="001815D4"/>
        </w:tc>
      </w:tr>
      <w:tr w:rsidR="00B47DB3" w14:paraId="5BFA0DC6" w14:textId="77777777" w:rsidTr="00E84937">
        <w:tc>
          <w:tcPr>
            <w:tcW w:w="4524" w:type="dxa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14:paraId="1CA77858" w14:textId="5A2CD1BD" w:rsidR="00457098" w:rsidRDefault="00457098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Team: </w:t>
            </w:r>
          </w:p>
          <w:p w14:paraId="7A6E667E" w14:textId="77777777" w:rsidR="00457098" w:rsidRDefault="00457098" w:rsidP="001815D4">
            <w:pPr>
              <w:rPr>
                <w:b/>
                <w:bCs/>
              </w:rPr>
            </w:pPr>
          </w:p>
          <w:p w14:paraId="12AE0CCF" w14:textId="12916AD0" w:rsidR="00457098" w:rsidRDefault="00457098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>Contact Number:</w:t>
            </w:r>
          </w:p>
          <w:p w14:paraId="1485C667" w14:textId="77777777" w:rsidR="00457098" w:rsidRDefault="00457098" w:rsidP="001815D4">
            <w:pPr>
              <w:rPr>
                <w:b/>
                <w:bCs/>
              </w:rPr>
            </w:pPr>
          </w:p>
          <w:p w14:paraId="084CDDF0" w14:textId="381138DA" w:rsidR="00457098" w:rsidRDefault="00457098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>Email Address:</w:t>
            </w:r>
          </w:p>
        </w:tc>
        <w:tc>
          <w:tcPr>
            <w:tcW w:w="6219" w:type="dxa"/>
            <w:tcBorders>
              <w:right w:val="single" w:sz="12" w:space="0" w:color="auto"/>
            </w:tcBorders>
          </w:tcPr>
          <w:p w14:paraId="07EAF65D" w14:textId="77777777" w:rsidR="00457098" w:rsidRDefault="00457098" w:rsidP="001815D4"/>
        </w:tc>
      </w:tr>
      <w:tr w:rsidR="00B47DB3" w14:paraId="39B53B88" w14:textId="77777777" w:rsidTr="00E84937">
        <w:tc>
          <w:tcPr>
            <w:tcW w:w="4524" w:type="dxa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14:paraId="4C764AE2" w14:textId="13AA4B64" w:rsidR="00457098" w:rsidRDefault="00457098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>Has Shared Lives been considered</w:t>
            </w:r>
            <w:r w:rsidR="0081748F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</w:p>
          <w:p w14:paraId="7B28BD46" w14:textId="5E8E3611" w:rsidR="0081748F" w:rsidRDefault="0081748F" w:rsidP="001815D4">
            <w:pPr>
              <w:rPr>
                <w:b/>
                <w:bCs/>
              </w:rPr>
            </w:pPr>
          </w:p>
        </w:tc>
        <w:tc>
          <w:tcPr>
            <w:tcW w:w="6219" w:type="dxa"/>
            <w:tcBorders>
              <w:right w:val="single" w:sz="12" w:space="0" w:color="auto"/>
            </w:tcBorders>
          </w:tcPr>
          <w:p w14:paraId="64F22D00" w14:textId="77777777" w:rsidR="00457098" w:rsidRDefault="00457098" w:rsidP="001815D4"/>
        </w:tc>
      </w:tr>
      <w:tr w:rsidR="00B47DB3" w14:paraId="6B6FFF5E" w14:textId="77777777" w:rsidTr="00E84937">
        <w:tc>
          <w:tcPr>
            <w:tcW w:w="4524" w:type="dxa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14:paraId="07AC5E99" w14:textId="39E843D6" w:rsidR="002E2F64" w:rsidRDefault="002E2F64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>Name of</w:t>
            </w:r>
            <w:r w:rsidR="0081748F">
              <w:rPr>
                <w:b/>
                <w:bCs/>
              </w:rPr>
              <w:t xml:space="preserve"> </w:t>
            </w:r>
            <w:r w:rsidR="00AD4AA7">
              <w:rPr>
                <w:b/>
                <w:bCs/>
              </w:rPr>
              <w:t>S</w:t>
            </w:r>
            <w:r>
              <w:rPr>
                <w:b/>
                <w:bCs/>
              </w:rPr>
              <w:t>hort Breaks Service</w:t>
            </w:r>
            <w:r w:rsidR="0081748F">
              <w:rPr>
                <w:b/>
                <w:bCs/>
              </w:rPr>
              <w:t>:</w:t>
            </w:r>
          </w:p>
          <w:p w14:paraId="094F7B0F" w14:textId="13C1AA3B" w:rsidR="002E2F64" w:rsidRDefault="002E2F64" w:rsidP="001815D4">
            <w:pPr>
              <w:rPr>
                <w:b/>
                <w:bCs/>
              </w:rPr>
            </w:pPr>
          </w:p>
        </w:tc>
        <w:tc>
          <w:tcPr>
            <w:tcW w:w="6219" w:type="dxa"/>
            <w:tcBorders>
              <w:right w:val="single" w:sz="12" w:space="0" w:color="auto"/>
            </w:tcBorders>
          </w:tcPr>
          <w:p w14:paraId="4930AD2A" w14:textId="77777777" w:rsidR="002E2F64" w:rsidRDefault="002E2F64" w:rsidP="001815D4"/>
        </w:tc>
      </w:tr>
      <w:tr w:rsidR="00D62AA8" w14:paraId="1DC7F64A" w14:textId="77777777" w:rsidTr="00E84937">
        <w:tc>
          <w:tcPr>
            <w:tcW w:w="4524" w:type="dxa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14:paraId="79F56DD3" w14:textId="77777777" w:rsidR="00E86175" w:rsidRPr="00401AA0" w:rsidRDefault="00E86175" w:rsidP="00E86175">
            <w:pPr>
              <w:rPr>
                <w:b/>
                <w:bCs/>
                <w:sz w:val="22"/>
                <w:szCs w:val="22"/>
              </w:rPr>
            </w:pPr>
            <w:r w:rsidRPr="00401AA0">
              <w:rPr>
                <w:b/>
                <w:bCs/>
                <w:sz w:val="22"/>
                <w:szCs w:val="22"/>
              </w:rPr>
              <w:t xml:space="preserve">OT assessment required: </w:t>
            </w:r>
          </w:p>
          <w:p w14:paraId="7CF12EEB" w14:textId="77777777" w:rsidR="00D62AA8" w:rsidRDefault="00D62AA8" w:rsidP="001815D4">
            <w:pPr>
              <w:rPr>
                <w:b/>
                <w:bCs/>
              </w:rPr>
            </w:pPr>
          </w:p>
        </w:tc>
        <w:tc>
          <w:tcPr>
            <w:tcW w:w="6219" w:type="dxa"/>
            <w:tcBorders>
              <w:right w:val="single" w:sz="12" w:space="0" w:color="auto"/>
            </w:tcBorders>
          </w:tcPr>
          <w:p w14:paraId="4BA1EB2D" w14:textId="77777777" w:rsidR="00D62AA8" w:rsidRDefault="00D62AA8" w:rsidP="001815D4"/>
        </w:tc>
      </w:tr>
      <w:tr w:rsidR="00B47DB3" w14:paraId="57034ADD" w14:textId="77777777" w:rsidTr="00E84937">
        <w:tc>
          <w:tcPr>
            <w:tcW w:w="452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7EC567F" w14:textId="77777777" w:rsidR="00271A53" w:rsidRPr="00401AA0" w:rsidRDefault="00271A53" w:rsidP="00271A53">
            <w:pPr>
              <w:rPr>
                <w:b/>
                <w:bCs/>
                <w:sz w:val="22"/>
                <w:szCs w:val="22"/>
              </w:rPr>
            </w:pPr>
            <w:r w:rsidRPr="00401AA0">
              <w:rPr>
                <w:b/>
                <w:bCs/>
                <w:sz w:val="22"/>
                <w:szCs w:val="22"/>
              </w:rPr>
              <w:t xml:space="preserve">Number of Night Allocation: </w:t>
            </w:r>
          </w:p>
          <w:p w14:paraId="7DC3986C" w14:textId="4DEE0F6C" w:rsidR="00457098" w:rsidRDefault="00457098" w:rsidP="00944048">
            <w:pPr>
              <w:rPr>
                <w:b/>
                <w:bCs/>
              </w:rPr>
            </w:pPr>
          </w:p>
        </w:tc>
        <w:tc>
          <w:tcPr>
            <w:tcW w:w="6219" w:type="dxa"/>
            <w:tcBorders>
              <w:bottom w:val="single" w:sz="4" w:space="0" w:color="auto"/>
              <w:right w:val="single" w:sz="12" w:space="0" w:color="auto"/>
            </w:tcBorders>
          </w:tcPr>
          <w:p w14:paraId="53BB644A" w14:textId="77777777" w:rsidR="00457098" w:rsidRDefault="00457098" w:rsidP="001815D4"/>
        </w:tc>
      </w:tr>
      <w:tr w:rsidR="008567DE" w14:paraId="21799A42" w14:textId="77777777" w:rsidTr="00E84937">
        <w:tc>
          <w:tcPr>
            <w:tcW w:w="452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72E546D" w14:textId="57F79733" w:rsidR="008567DE" w:rsidRDefault="008567DE" w:rsidP="008567DE">
            <w:pPr>
              <w:tabs>
                <w:tab w:val="left" w:pos="3306"/>
              </w:tabs>
              <w:rPr>
                <w:b/>
                <w:bCs/>
              </w:rPr>
            </w:pPr>
            <w:r>
              <w:rPr>
                <w:b/>
                <w:bCs/>
              </w:rPr>
              <w:t>Dedicated Support required</w:t>
            </w:r>
            <w:r w:rsidR="00BE05A2">
              <w:rPr>
                <w:b/>
                <w:bCs/>
              </w:rPr>
              <w:t xml:space="preserve"> </w:t>
            </w:r>
            <w:r w:rsidR="0002443A">
              <w:rPr>
                <w:b/>
                <w:bCs/>
              </w:rPr>
              <w:t>(</w:t>
            </w:r>
            <w:r w:rsidR="00BE05A2">
              <w:rPr>
                <w:b/>
                <w:bCs/>
              </w:rPr>
              <w:t xml:space="preserve">including </w:t>
            </w:r>
            <w:r w:rsidR="00A622C2">
              <w:rPr>
                <w:b/>
                <w:bCs/>
              </w:rPr>
              <w:t>night support</w:t>
            </w:r>
            <w:r w:rsidR="0002443A">
              <w:rPr>
                <w:b/>
                <w:bCs/>
              </w:rPr>
              <w:t>)</w:t>
            </w:r>
            <w:r>
              <w:rPr>
                <w:b/>
                <w:bCs/>
              </w:rPr>
              <w:t>:</w:t>
            </w:r>
          </w:p>
        </w:tc>
        <w:tc>
          <w:tcPr>
            <w:tcW w:w="6219" w:type="dxa"/>
            <w:tcBorders>
              <w:bottom w:val="single" w:sz="4" w:space="0" w:color="auto"/>
              <w:right w:val="single" w:sz="12" w:space="0" w:color="auto"/>
            </w:tcBorders>
          </w:tcPr>
          <w:p w14:paraId="2769D0BD" w14:textId="77777777" w:rsidR="008567DE" w:rsidRDefault="008567DE" w:rsidP="001815D4"/>
        </w:tc>
      </w:tr>
      <w:tr w:rsidR="00B47DB3" w14:paraId="3C8E1722" w14:textId="77777777" w:rsidTr="00E84937">
        <w:tc>
          <w:tcPr>
            <w:tcW w:w="452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86D1FDE" w14:textId="205ABFB1" w:rsidR="00E84937" w:rsidRDefault="00E84937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>Allocated Budget</w:t>
            </w:r>
            <w:r w:rsidR="00ED53BC">
              <w:rPr>
                <w:b/>
                <w:bCs/>
              </w:rPr>
              <w:t>:</w:t>
            </w:r>
          </w:p>
          <w:p w14:paraId="67138D67" w14:textId="0CD1D1DF" w:rsidR="00E84937" w:rsidRDefault="00E84937" w:rsidP="005F7984">
            <w:pPr>
              <w:rPr>
                <w:b/>
                <w:bCs/>
              </w:rPr>
            </w:pPr>
          </w:p>
        </w:tc>
        <w:tc>
          <w:tcPr>
            <w:tcW w:w="6219" w:type="dxa"/>
            <w:tcBorders>
              <w:bottom w:val="single" w:sz="4" w:space="0" w:color="auto"/>
              <w:right w:val="single" w:sz="12" w:space="0" w:color="auto"/>
            </w:tcBorders>
          </w:tcPr>
          <w:p w14:paraId="7424A2FF" w14:textId="77777777" w:rsidR="00E84937" w:rsidRDefault="00E84937" w:rsidP="001815D4"/>
        </w:tc>
      </w:tr>
      <w:tr w:rsidR="005F7984" w14:paraId="1EEB9698" w14:textId="77777777" w:rsidTr="00E84937">
        <w:tc>
          <w:tcPr>
            <w:tcW w:w="452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A920488" w14:textId="6C7DBEDF" w:rsidR="005F7984" w:rsidRDefault="005F7984" w:rsidP="005F7984">
            <w:pPr>
              <w:rPr>
                <w:b/>
                <w:bCs/>
              </w:rPr>
            </w:pPr>
            <w:r>
              <w:rPr>
                <w:b/>
                <w:bCs/>
              </w:rPr>
              <w:t>Has this been commissioned:</w:t>
            </w:r>
          </w:p>
          <w:p w14:paraId="5850DBC1" w14:textId="77777777" w:rsidR="005F7984" w:rsidRDefault="005F7984" w:rsidP="001815D4">
            <w:pPr>
              <w:rPr>
                <w:b/>
                <w:bCs/>
              </w:rPr>
            </w:pPr>
          </w:p>
        </w:tc>
        <w:tc>
          <w:tcPr>
            <w:tcW w:w="6219" w:type="dxa"/>
            <w:tcBorders>
              <w:bottom w:val="single" w:sz="4" w:space="0" w:color="auto"/>
              <w:right w:val="single" w:sz="12" w:space="0" w:color="auto"/>
            </w:tcBorders>
          </w:tcPr>
          <w:p w14:paraId="310B709A" w14:textId="77777777" w:rsidR="005F7984" w:rsidRDefault="005F7984" w:rsidP="001815D4"/>
        </w:tc>
      </w:tr>
      <w:tr w:rsidR="00B47DB3" w14:paraId="637AAB8F" w14:textId="77777777" w:rsidTr="00E84937">
        <w:tc>
          <w:tcPr>
            <w:tcW w:w="452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5592110F" w14:textId="04E9EE21" w:rsidR="00457098" w:rsidRDefault="00457098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>Funding: (please delete)</w:t>
            </w:r>
          </w:p>
        </w:tc>
        <w:tc>
          <w:tcPr>
            <w:tcW w:w="6219" w:type="dxa"/>
            <w:tcBorders>
              <w:bottom w:val="single" w:sz="12" w:space="0" w:color="auto"/>
              <w:right w:val="single" w:sz="12" w:space="0" w:color="auto"/>
            </w:tcBorders>
          </w:tcPr>
          <w:p w14:paraId="4B5D8200" w14:textId="77777777" w:rsidR="00457098" w:rsidRPr="00556E93" w:rsidRDefault="00457098" w:rsidP="001815D4">
            <w:pPr>
              <w:rPr>
                <w:sz w:val="22"/>
                <w:szCs w:val="22"/>
              </w:rPr>
            </w:pPr>
            <w:r w:rsidRPr="00556E93">
              <w:rPr>
                <w:sz w:val="22"/>
                <w:szCs w:val="22"/>
              </w:rPr>
              <w:t xml:space="preserve">NCC social care / Health/ Both/   Other – Please specify: </w:t>
            </w:r>
          </w:p>
          <w:p w14:paraId="5FA54CA8" w14:textId="5D511E41" w:rsidR="00E84937" w:rsidRDefault="00E84937" w:rsidP="001815D4"/>
        </w:tc>
      </w:tr>
      <w:tr w:rsidR="00AE21D7" w14:paraId="42D10865" w14:textId="77777777" w:rsidTr="00E84937">
        <w:tc>
          <w:tcPr>
            <w:tcW w:w="452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4C953DE7" w14:textId="77777777" w:rsidR="00AE21D7" w:rsidRDefault="00E53B86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>Conversation 3 completed:</w:t>
            </w:r>
          </w:p>
          <w:p w14:paraId="0AFD6006" w14:textId="7F1033B3" w:rsidR="006F66D3" w:rsidRDefault="006F66D3" w:rsidP="001815D4">
            <w:pPr>
              <w:rPr>
                <w:b/>
                <w:bCs/>
              </w:rPr>
            </w:pPr>
          </w:p>
        </w:tc>
        <w:tc>
          <w:tcPr>
            <w:tcW w:w="6219" w:type="dxa"/>
            <w:tcBorders>
              <w:bottom w:val="single" w:sz="12" w:space="0" w:color="auto"/>
              <w:right w:val="single" w:sz="12" w:space="0" w:color="auto"/>
            </w:tcBorders>
          </w:tcPr>
          <w:p w14:paraId="35596DAB" w14:textId="77777777" w:rsidR="00AE21D7" w:rsidRPr="00556E93" w:rsidRDefault="00AE21D7" w:rsidP="001815D4">
            <w:pPr>
              <w:rPr>
                <w:sz w:val="22"/>
                <w:szCs w:val="22"/>
              </w:rPr>
            </w:pPr>
          </w:p>
        </w:tc>
      </w:tr>
      <w:tr w:rsidR="00E53B86" w14:paraId="25B753AA" w14:textId="77777777" w:rsidTr="00E84937">
        <w:tc>
          <w:tcPr>
            <w:tcW w:w="452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5B47AD21" w14:textId="77777777" w:rsidR="00E53B86" w:rsidRDefault="00E53B86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>OT Asse</w:t>
            </w:r>
            <w:r w:rsidR="00297430">
              <w:rPr>
                <w:b/>
                <w:bCs/>
              </w:rPr>
              <w:t>ssment completed:</w:t>
            </w:r>
          </w:p>
          <w:p w14:paraId="713DEB52" w14:textId="4B6CA464" w:rsidR="006F66D3" w:rsidRDefault="006F66D3" w:rsidP="001815D4">
            <w:pPr>
              <w:rPr>
                <w:b/>
                <w:bCs/>
              </w:rPr>
            </w:pPr>
          </w:p>
        </w:tc>
        <w:tc>
          <w:tcPr>
            <w:tcW w:w="6219" w:type="dxa"/>
            <w:tcBorders>
              <w:bottom w:val="single" w:sz="12" w:space="0" w:color="auto"/>
              <w:right w:val="single" w:sz="12" w:space="0" w:color="auto"/>
            </w:tcBorders>
          </w:tcPr>
          <w:p w14:paraId="6F7990DD" w14:textId="77777777" w:rsidR="00E53B86" w:rsidRPr="00556E93" w:rsidRDefault="00E53B86" w:rsidP="001815D4">
            <w:pPr>
              <w:rPr>
                <w:sz w:val="22"/>
                <w:szCs w:val="22"/>
              </w:rPr>
            </w:pPr>
          </w:p>
        </w:tc>
      </w:tr>
      <w:tr w:rsidR="00297430" w14:paraId="256800C2" w14:textId="77777777" w:rsidTr="00E84937">
        <w:tc>
          <w:tcPr>
            <w:tcW w:w="452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3D01B37B" w14:textId="77777777" w:rsidR="00297430" w:rsidRDefault="002353C6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>Care and Support Plan current:</w:t>
            </w:r>
          </w:p>
          <w:p w14:paraId="00DF0F22" w14:textId="05FA9DC6" w:rsidR="006F66D3" w:rsidRDefault="006F66D3" w:rsidP="001815D4">
            <w:pPr>
              <w:rPr>
                <w:b/>
                <w:bCs/>
              </w:rPr>
            </w:pPr>
          </w:p>
        </w:tc>
        <w:tc>
          <w:tcPr>
            <w:tcW w:w="6219" w:type="dxa"/>
            <w:tcBorders>
              <w:bottom w:val="single" w:sz="12" w:space="0" w:color="auto"/>
              <w:right w:val="single" w:sz="12" w:space="0" w:color="auto"/>
            </w:tcBorders>
          </w:tcPr>
          <w:p w14:paraId="08544F04" w14:textId="77777777" w:rsidR="00297430" w:rsidRPr="00556E93" w:rsidRDefault="00297430" w:rsidP="001815D4">
            <w:pPr>
              <w:rPr>
                <w:sz w:val="22"/>
                <w:szCs w:val="22"/>
              </w:rPr>
            </w:pPr>
          </w:p>
        </w:tc>
      </w:tr>
      <w:tr w:rsidR="002353C6" w14:paraId="43BBBC4E" w14:textId="77777777" w:rsidTr="00E84937">
        <w:tc>
          <w:tcPr>
            <w:tcW w:w="452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04F172BE" w14:textId="1F353390" w:rsidR="002353C6" w:rsidRDefault="002353C6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>Mental Capacity Assessment completed:</w:t>
            </w:r>
          </w:p>
        </w:tc>
        <w:tc>
          <w:tcPr>
            <w:tcW w:w="6219" w:type="dxa"/>
            <w:tcBorders>
              <w:bottom w:val="single" w:sz="12" w:space="0" w:color="auto"/>
              <w:right w:val="single" w:sz="12" w:space="0" w:color="auto"/>
            </w:tcBorders>
          </w:tcPr>
          <w:p w14:paraId="3DCB850B" w14:textId="77777777" w:rsidR="002353C6" w:rsidRPr="00556E93" w:rsidRDefault="002353C6" w:rsidP="001815D4">
            <w:pPr>
              <w:rPr>
                <w:sz w:val="22"/>
                <w:szCs w:val="22"/>
              </w:rPr>
            </w:pPr>
          </w:p>
        </w:tc>
      </w:tr>
      <w:tr w:rsidR="00B47DB3" w14:paraId="2F4E4C70" w14:textId="77777777" w:rsidTr="00E84937">
        <w:tc>
          <w:tcPr>
            <w:tcW w:w="4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05D1E385" w14:textId="47C564A0" w:rsidR="00891BE6" w:rsidRDefault="00891BE6" w:rsidP="001E75E0">
            <w:pPr>
              <w:rPr>
                <w:b/>
                <w:bCs/>
              </w:rPr>
            </w:pPr>
            <w:r>
              <w:rPr>
                <w:b/>
                <w:bCs/>
              </w:rPr>
              <w:t>Does the</w:t>
            </w:r>
            <w:r w:rsidR="00903BB5">
              <w:rPr>
                <w:b/>
                <w:bCs/>
              </w:rPr>
              <w:t xml:space="preserve"> person</w:t>
            </w:r>
            <w:r>
              <w:rPr>
                <w:b/>
                <w:bCs/>
              </w:rPr>
              <w:t xml:space="preserve"> attend school, day service, college, supported employment:  </w:t>
            </w:r>
          </w:p>
        </w:tc>
        <w:tc>
          <w:tcPr>
            <w:tcW w:w="621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120B74" w14:textId="77777777" w:rsidR="00457098" w:rsidRDefault="00457098" w:rsidP="001815D4"/>
        </w:tc>
      </w:tr>
      <w:tr w:rsidR="00B47DB3" w14:paraId="175C9149" w14:textId="77777777" w:rsidTr="00E84937">
        <w:tc>
          <w:tcPr>
            <w:tcW w:w="4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7C9DF02D" w14:textId="5565AB2F" w:rsidR="00E84937" w:rsidRDefault="00B47DB3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>O</w:t>
            </w:r>
            <w:r w:rsidR="00E84937">
              <w:rPr>
                <w:b/>
                <w:bCs/>
              </w:rPr>
              <w:t xml:space="preserve">ther professional Involved with this person’s care or health needs - </w:t>
            </w:r>
            <w:r w:rsidR="00E84937" w:rsidRPr="00E84937">
              <w:rPr>
                <w:b/>
                <w:bCs/>
                <w:i/>
                <w:iCs/>
              </w:rPr>
              <w:t>please specify including contact details:</w:t>
            </w:r>
            <w:r w:rsidR="00E84937">
              <w:rPr>
                <w:b/>
                <w:bCs/>
              </w:rPr>
              <w:t xml:space="preserve"> </w:t>
            </w:r>
          </w:p>
          <w:p w14:paraId="66645431" w14:textId="2B2C4625" w:rsidR="00E84937" w:rsidRDefault="00E84937" w:rsidP="001815D4">
            <w:pPr>
              <w:rPr>
                <w:b/>
                <w:bCs/>
              </w:rPr>
            </w:pPr>
          </w:p>
        </w:tc>
        <w:tc>
          <w:tcPr>
            <w:tcW w:w="621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FECF1E" w14:textId="77777777" w:rsidR="00E84937" w:rsidRDefault="00E84937" w:rsidP="001815D4"/>
        </w:tc>
      </w:tr>
      <w:tr w:rsidR="00B47DB3" w14:paraId="73E0AC56" w14:textId="77777777" w:rsidTr="00E84937">
        <w:tc>
          <w:tcPr>
            <w:tcW w:w="4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757EB7D1" w14:textId="1EEDB799" w:rsidR="00852B19" w:rsidRDefault="001E75E0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>Is there a known health care need</w:t>
            </w:r>
            <w:r w:rsidR="0069442D">
              <w:rPr>
                <w:b/>
                <w:bCs/>
              </w:rPr>
              <w:t xml:space="preserve"> where tasks are delegated:</w:t>
            </w:r>
          </w:p>
          <w:p w14:paraId="5B2895F1" w14:textId="589CB30A" w:rsidR="00852B19" w:rsidRDefault="00852B19" w:rsidP="001815D4">
            <w:pPr>
              <w:rPr>
                <w:b/>
                <w:bCs/>
              </w:rPr>
            </w:pPr>
          </w:p>
        </w:tc>
        <w:tc>
          <w:tcPr>
            <w:tcW w:w="621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0D14B8" w14:textId="77777777" w:rsidR="001E75E0" w:rsidRDefault="001E75E0" w:rsidP="001815D4"/>
        </w:tc>
      </w:tr>
      <w:tr w:rsidR="00B47DB3" w14:paraId="6950CF7E" w14:textId="77777777" w:rsidTr="00E84937">
        <w:tc>
          <w:tcPr>
            <w:tcW w:w="4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0D4DCCAB" w14:textId="77777777" w:rsidR="001E75E0" w:rsidRDefault="00852B19" w:rsidP="001815D4">
            <w:pPr>
              <w:rPr>
                <w:b/>
                <w:bCs/>
              </w:rPr>
            </w:pPr>
            <w:r>
              <w:rPr>
                <w:b/>
                <w:bCs/>
              </w:rPr>
              <w:t>Who is the lead person regarding the health care need? Name, email, contact telephone number:</w:t>
            </w:r>
          </w:p>
          <w:p w14:paraId="45CBB830" w14:textId="5059B3D8" w:rsidR="00852B19" w:rsidRDefault="00852B19" w:rsidP="001815D4">
            <w:pPr>
              <w:rPr>
                <w:b/>
                <w:bCs/>
              </w:rPr>
            </w:pPr>
          </w:p>
        </w:tc>
        <w:tc>
          <w:tcPr>
            <w:tcW w:w="621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65F410" w14:textId="77777777" w:rsidR="001E75E0" w:rsidRDefault="001E75E0" w:rsidP="001815D4"/>
        </w:tc>
      </w:tr>
    </w:tbl>
    <w:p w14:paraId="63A59F90" w14:textId="77777777" w:rsidR="004F3925" w:rsidRDefault="004F3925" w:rsidP="004F3925">
      <w:pPr>
        <w:jc w:val="both"/>
        <w:rPr>
          <w:b/>
          <w:bCs/>
        </w:rPr>
      </w:pPr>
    </w:p>
    <w:p w14:paraId="7E49EBE1" w14:textId="4C3D384C" w:rsidR="001815D4" w:rsidRDefault="00977C71" w:rsidP="004F3925">
      <w:pPr>
        <w:jc w:val="both"/>
        <w:rPr>
          <w:b/>
          <w:bCs/>
        </w:rPr>
      </w:pPr>
      <w:r w:rsidRPr="005A004E">
        <w:rPr>
          <w:b/>
          <w:bCs/>
        </w:rPr>
        <w:t xml:space="preserve">Please give </w:t>
      </w:r>
      <w:proofErr w:type="gramStart"/>
      <w:r w:rsidRPr="005A004E">
        <w:rPr>
          <w:b/>
          <w:bCs/>
        </w:rPr>
        <w:t>a brief summary</w:t>
      </w:r>
      <w:proofErr w:type="gramEnd"/>
      <w:r w:rsidRPr="005A004E">
        <w:rPr>
          <w:b/>
          <w:bCs/>
        </w:rPr>
        <w:t xml:space="preserve"> to enable us to </w:t>
      </w:r>
      <w:proofErr w:type="gramStart"/>
      <w:r w:rsidRPr="005A004E">
        <w:rPr>
          <w:b/>
          <w:bCs/>
        </w:rPr>
        <w:t>make a decision</w:t>
      </w:r>
      <w:proofErr w:type="gramEnd"/>
      <w:r w:rsidRPr="005A004E">
        <w:rPr>
          <w:b/>
          <w:bCs/>
        </w:rPr>
        <w:t xml:space="preserve"> as to whether we can support the </w:t>
      </w:r>
      <w:r w:rsidR="0074030E">
        <w:rPr>
          <w:b/>
          <w:bCs/>
        </w:rPr>
        <w:t>person</w:t>
      </w:r>
      <w:r w:rsidR="005A004E" w:rsidRPr="005A004E">
        <w:rPr>
          <w:b/>
          <w:bCs/>
        </w:rPr>
        <w:t xml:space="preserve">. </w:t>
      </w:r>
    </w:p>
    <w:p w14:paraId="391BA268" w14:textId="77777777" w:rsidR="004F3925" w:rsidRPr="005A004E" w:rsidRDefault="004F3925" w:rsidP="004F3925">
      <w:pPr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4372"/>
        <w:gridCol w:w="4361"/>
      </w:tblGrid>
      <w:tr w:rsidR="00903BB5" w14:paraId="5AE73E1E" w14:textId="77777777" w:rsidTr="00114D9A">
        <w:tc>
          <w:tcPr>
            <w:tcW w:w="2030" w:type="dxa"/>
            <w:shd w:val="clear" w:color="auto" w:fill="D9D9D9" w:themeFill="background1" w:themeFillShade="D9"/>
          </w:tcPr>
          <w:p w14:paraId="59C7A62F" w14:textId="2C72834C" w:rsidR="00F572A2" w:rsidRPr="00F572A2" w:rsidRDefault="00F572A2" w:rsidP="00F572A2">
            <w:pPr>
              <w:jc w:val="center"/>
              <w:rPr>
                <w:b/>
                <w:bCs/>
              </w:rPr>
            </w:pPr>
            <w:r w:rsidRPr="00F572A2">
              <w:rPr>
                <w:b/>
                <w:bCs/>
              </w:rPr>
              <w:t>Area of Need</w:t>
            </w:r>
          </w:p>
        </w:tc>
        <w:tc>
          <w:tcPr>
            <w:tcW w:w="4372" w:type="dxa"/>
            <w:shd w:val="clear" w:color="auto" w:fill="D9D9D9" w:themeFill="background1" w:themeFillShade="D9"/>
          </w:tcPr>
          <w:p w14:paraId="5B3F35FC" w14:textId="4A0FACE4" w:rsidR="00F572A2" w:rsidRPr="00977C71" w:rsidRDefault="00977C71" w:rsidP="00977C71">
            <w:pPr>
              <w:jc w:val="center"/>
              <w:rPr>
                <w:b/>
                <w:bCs/>
              </w:rPr>
            </w:pPr>
            <w:r w:rsidRPr="00977C71">
              <w:rPr>
                <w:b/>
                <w:bCs/>
              </w:rPr>
              <w:t>Strengths</w:t>
            </w:r>
          </w:p>
        </w:tc>
        <w:tc>
          <w:tcPr>
            <w:tcW w:w="4361" w:type="dxa"/>
            <w:shd w:val="clear" w:color="auto" w:fill="D9D9D9" w:themeFill="background1" w:themeFillShade="D9"/>
          </w:tcPr>
          <w:p w14:paraId="2306E761" w14:textId="38E9954A" w:rsidR="00F572A2" w:rsidRPr="00977C71" w:rsidRDefault="00977C71" w:rsidP="00977C71">
            <w:pPr>
              <w:jc w:val="center"/>
              <w:rPr>
                <w:b/>
                <w:bCs/>
              </w:rPr>
            </w:pPr>
            <w:r w:rsidRPr="00977C71">
              <w:rPr>
                <w:b/>
                <w:bCs/>
              </w:rPr>
              <w:t>Areas where the person needs support</w:t>
            </w:r>
          </w:p>
        </w:tc>
      </w:tr>
      <w:tr w:rsidR="00903BB5" w14:paraId="1041E76F" w14:textId="77777777" w:rsidTr="00114D9A">
        <w:tc>
          <w:tcPr>
            <w:tcW w:w="2030" w:type="dxa"/>
            <w:shd w:val="clear" w:color="auto" w:fill="D9D9D9" w:themeFill="background1" w:themeFillShade="D9"/>
          </w:tcPr>
          <w:p w14:paraId="5FDA5C4C" w14:textId="242CBE76" w:rsidR="00F572A2" w:rsidRPr="00977C71" w:rsidRDefault="00977C71" w:rsidP="00977C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Communication</w:t>
            </w:r>
          </w:p>
          <w:p w14:paraId="29528733" w14:textId="77777777" w:rsidR="00977C71" w:rsidRPr="00977C71" w:rsidRDefault="00977C71" w:rsidP="00977C71">
            <w:pPr>
              <w:jc w:val="center"/>
              <w:rPr>
                <w:b/>
                <w:bCs/>
              </w:rPr>
            </w:pPr>
          </w:p>
          <w:p w14:paraId="12A9A47D" w14:textId="77777777" w:rsidR="00977C71" w:rsidRPr="00977C71" w:rsidRDefault="00977C71" w:rsidP="00977C71">
            <w:pPr>
              <w:jc w:val="center"/>
              <w:rPr>
                <w:b/>
                <w:bCs/>
              </w:rPr>
            </w:pPr>
          </w:p>
          <w:p w14:paraId="64EB0554" w14:textId="77777777" w:rsidR="00977C71" w:rsidRPr="00977C71" w:rsidRDefault="00977C71" w:rsidP="00977C71">
            <w:pPr>
              <w:jc w:val="center"/>
              <w:rPr>
                <w:b/>
                <w:bCs/>
              </w:rPr>
            </w:pPr>
          </w:p>
          <w:p w14:paraId="7446E27B" w14:textId="11181BB1" w:rsidR="00977C71" w:rsidRPr="00977C71" w:rsidRDefault="00977C71" w:rsidP="00977C71">
            <w:pPr>
              <w:jc w:val="center"/>
              <w:rPr>
                <w:b/>
                <w:bCs/>
              </w:rPr>
            </w:pPr>
          </w:p>
        </w:tc>
        <w:tc>
          <w:tcPr>
            <w:tcW w:w="4372" w:type="dxa"/>
          </w:tcPr>
          <w:p w14:paraId="5E6B83DD" w14:textId="77777777" w:rsidR="00F572A2" w:rsidRDefault="00F572A2" w:rsidP="00457098"/>
        </w:tc>
        <w:tc>
          <w:tcPr>
            <w:tcW w:w="4361" w:type="dxa"/>
          </w:tcPr>
          <w:p w14:paraId="5DAEA6CD" w14:textId="77777777" w:rsidR="00F572A2" w:rsidRDefault="00F572A2" w:rsidP="00457098"/>
        </w:tc>
      </w:tr>
      <w:tr w:rsidR="00903BB5" w14:paraId="0F0C8C11" w14:textId="77777777" w:rsidTr="00114D9A">
        <w:tc>
          <w:tcPr>
            <w:tcW w:w="2030" w:type="dxa"/>
            <w:shd w:val="clear" w:color="auto" w:fill="D9D9D9" w:themeFill="background1" w:themeFillShade="D9"/>
          </w:tcPr>
          <w:p w14:paraId="62D50B97" w14:textId="77777777" w:rsidR="00F572A2" w:rsidRDefault="00977C71" w:rsidP="00977C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Personal Care</w:t>
            </w:r>
          </w:p>
          <w:p w14:paraId="528E5335" w14:textId="77777777" w:rsidR="00977C71" w:rsidRDefault="00977C71" w:rsidP="00977C71">
            <w:pPr>
              <w:jc w:val="center"/>
              <w:rPr>
                <w:b/>
                <w:bCs/>
              </w:rPr>
            </w:pPr>
          </w:p>
          <w:p w14:paraId="5916FC47" w14:textId="77777777" w:rsidR="00977C71" w:rsidRDefault="00977C71" w:rsidP="00977C71">
            <w:pPr>
              <w:jc w:val="center"/>
              <w:rPr>
                <w:b/>
                <w:bCs/>
              </w:rPr>
            </w:pPr>
          </w:p>
          <w:p w14:paraId="616F99B3" w14:textId="77777777" w:rsidR="00977C71" w:rsidRDefault="00977C71" w:rsidP="00977C71">
            <w:pPr>
              <w:jc w:val="center"/>
              <w:rPr>
                <w:b/>
                <w:bCs/>
              </w:rPr>
            </w:pPr>
          </w:p>
          <w:p w14:paraId="6909C3EE" w14:textId="77777777" w:rsidR="00977C71" w:rsidRDefault="00977C71" w:rsidP="00977C71">
            <w:pPr>
              <w:jc w:val="center"/>
              <w:rPr>
                <w:b/>
                <w:bCs/>
              </w:rPr>
            </w:pPr>
          </w:p>
          <w:p w14:paraId="4B584273" w14:textId="11684AC9" w:rsidR="00977C71" w:rsidRPr="00977C71" w:rsidRDefault="00977C71" w:rsidP="00977C71">
            <w:pPr>
              <w:jc w:val="center"/>
              <w:rPr>
                <w:b/>
                <w:bCs/>
              </w:rPr>
            </w:pPr>
          </w:p>
        </w:tc>
        <w:tc>
          <w:tcPr>
            <w:tcW w:w="4372" w:type="dxa"/>
          </w:tcPr>
          <w:p w14:paraId="13FA074D" w14:textId="77777777" w:rsidR="00F572A2" w:rsidRDefault="00F572A2" w:rsidP="00457098"/>
        </w:tc>
        <w:tc>
          <w:tcPr>
            <w:tcW w:w="4361" w:type="dxa"/>
          </w:tcPr>
          <w:p w14:paraId="79F6E06C" w14:textId="77777777" w:rsidR="00F572A2" w:rsidRDefault="00F572A2" w:rsidP="00457098"/>
        </w:tc>
      </w:tr>
      <w:tr w:rsidR="00903BB5" w14:paraId="79A3FDAD" w14:textId="77777777" w:rsidTr="00114D9A">
        <w:tc>
          <w:tcPr>
            <w:tcW w:w="2030" w:type="dxa"/>
            <w:shd w:val="clear" w:color="auto" w:fill="D9D9D9" w:themeFill="background1" w:themeFillShade="D9"/>
          </w:tcPr>
          <w:p w14:paraId="0A91E0CC" w14:textId="77777777" w:rsidR="00F572A2" w:rsidRDefault="00977C71" w:rsidP="00977C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Health Needs</w:t>
            </w:r>
          </w:p>
          <w:p w14:paraId="0734EBDA" w14:textId="77777777" w:rsidR="00977C71" w:rsidRDefault="00977C71" w:rsidP="00977C71">
            <w:pPr>
              <w:jc w:val="center"/>
              <w:rPr>
                <w:b/>
                <w:bCs/>
              </w:rPr>
            </w:pPr>
          </w:p>
          <w:p w14:paraId="46D6FB39" w14:textId="77777777" w:rsidR="00977C71" w:rsidRDefault="00977C71" w:rsidP="00977C71">
            <w:pPr>
              <w:jc w:val="center"/>
              <w:rPr>
                <w:b/>
                <w:bCs/>
              </w:rPr>
            </w:pPr>
          </w:p>
          <w:p w14:paraId="1D83F979" w14:textId="77777777" w:rsidR="00977C71" w:rsidRDefault="00977C71" w:rsidP="00977C71">
            <w:pPr>
              <w:jc w:val="center"/>
              <w:rPr>
                <w:b/>
                <w:bCs/>
              </w:rPr>
            </w:pPr>
          </w:p>
          <w:p w14:paraId="6F663354" w14:textId="3B93507F" w:rsidR="005A004E" w:rsidRPr="00977C71" w:rsidRDefault="005A004E" w:rsidP="00977C71">
            <w:pPr>
              <w:jc w:val="center"/>
              <w:rPr>
                <w:b/>
                <w:bCs/>
              </w:rPr>
            </w:pPr>
          </w:p>
        </w:tc>
        <w:tc>
          <w:tcPr>
            <w:tcW w:w="4372" w:type="dxa"/>
          </w:tcPr>
          <w:p w14:paraId="3ECBFE79" w14:textId="77777777" w:rsidR="00F572A2" w:rsidRDefault="00F572A2" w:rsidP="00457098"/>
        </w:tc>
        <w:tc>
          <w:tcPr>
            <w:tcW w:w="4361" w:type="dxa"/>
          </w:tcPr>
          <w:p w14:paraId="32EE4398" w14:textId="77777777" w:rsidR="00F572A2" w:rsidRDefault="00F572A2" w:rsidP="00457098"/>
        </w:tc>
      </w:tr>
      <w:tr w:rsidR="00903BB5" w14:paraId="38C55E83" w14:textId="77777777" w:rsidTr="00114D9A">
        <w:tc>
          <w:tcPr>
            <w:tcW w:w="2030" w:type="dxa"/>
            <w:shd w:val="clear" w:color="auto" w:fill="D9D9D9" w:themeFill="background1" w:themeFillShade="D9"/>
          </w:tcPr>
          <w:p w14:paraId="3B6EA656" w14:textId="77777777" w:rsidR="00F572A2" w:rsidRDefault="00977C71" w:rsidP="00977C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Getting about </w:t>
            </w:r>
          </w:p>
          <w:p w14:paraId="774DF42C" w14:textId="77777777" w:rsidR="00977C71" w:rsidRDefault="00977C71" w:rsidP="00977C71">
            <w:pPr>
              <w:jc w:val="center"/>
              <w:rPr>
                <w:b/>
                <w:bCs/>
              </w:rPr>
            </w:pPr>
          </w:p>
          <w:p w14:paraId="1DF87C53" w14:textId="6B06488F" w:rsidR="00977C71" w:rsidRDefault="00977C71" w:rsidP="00977C71">
            <w:pPr>
              <w:jc w:val="center"/>
              <w:rPr>
                <w:b/>
                <w:bCs/>
              </w:rPr>
            </w:pPr>
          </w:p>
          <w:p w14:paraId="6B1A793A" w14:textId="77777777" w:rsidR="005A004E" w:rsidRDefault="005A004E" w:rsidP="00977C71">
            <w:pPr>
              <w:jc w:val="center"/>
              <w:rPr>
                <w:b/>
                <w:bCs/>
              </w:rPr>
            </w:pPr>
          </w:p>
          <w:p w14:paraId="2347BF6C" w14:textId="049D349F" w:rsidR="00977C71" w:rsidRPr="00977C71" w:rsidRDefault="00977C71" w:rsidP="00977C71">
            <w:pPr>
              <w:jc w:val="center"/>
              <w:rPr>
                <w:b/>
                <w:bCs/>
              </w:rPr>
            </w:pPr>
          </w:p>
        </w:tc>
        <w:tc>
          <w:tcPr>
            <w:tcW w:w="4372" w:type="dxa"/>
          </w:tcPr>
          <w:p w14:paraId="12876987" w14:textId="77777777" w:rsidR="00F572A2" w:rsidRDefault="00F572A2" w:rsidP="00457098"/>
        </w:tc>
        <w:tc>
          <w:tcPr>
            <w:tcW w:w="4361" w:type="dxa"/>
          </w:tcPr>
          <w:p w14:paraId="6FE82AF8" w14:textId="77777777" w:rsidR="00F572A2" w:rsidRDefault="00F572A2" w:rsidP="00457098"/>
        </w:tc>
      </w:tr>
      <w:tr w:rsidR="00903BB5" w14:paraId="4EDA4538" w14:textId="77777777" w:rsidTr="00114D9A">
        <w:tc>
          <w:tcPr>
            <w:tcW w:w="2030" w:type="dxa"/>
            <w:shd w:val="clear" w:color="auto" w:fill="D9D9D9" w:themeFill="background1" w:themeFillShade="D9"/>
          </w:tcPr>
          <w:p w14:paraId="21E0CD44" w14:textId="77777777" w:rsidR="00977C71" w:rsidRDefault="00977C71" w:rsidP="00977C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 of Falls</w:t>
            </w:r>
          </w:p>
          <w:p w14:paraId="610D0638" w14:textId="77777777" w:rsidR="00977C71" w:rsidRDefault="00977C71" w:rsidP="00977C71">
            <w:pPr>
              <w:jc w:val="center"/>
              <w:rPr>
                <w:b/>
                <w:bCs/>
              </w:rPr>
            </w:pPr>
          </w:p>
          <w:p w14:paraId="6692771F" w14:textId="77777777" w:rsidR="00977C71" w:rsidRDefault="00977C71" w:rsidP="00977C71">
            <w:pPr>
              <w:jc w:val="center"/>
              <w:rPr>
                <w:b/>
                <w:bCs/>
              </w:rPr>
            </w:pPr>
          </w:p>
          <w:p w14:paraId="127F72A6" w14:textId="77777777" w:rsidR="00977C71" w:rsidRDefault="00977C71" w:rsidP="00977C71">
            <w:pPr>
              <w:jc w:val="center"/>
              <w:rPr>
                <w:b/>
                <w:bCs/>
              </w:rPr>
            </w:pPr>
          </w:p>
          <w:p w14:paraId="3545A756" w14:textId="71A999D5" w:rsidR="005A004E" w:rsidRDefault="005A004E" w:rsidP="00977C71">
            <w:pPr>
              <w:jc w:val="center"/>
              <w:rPr>
                <w:b/>
                <w:bCs/>
              </w:rPr>
            </w:pPr>
          </w:p>
        </w:tc>
        <w:tc>
          <w:tcPr>
            <w:tcW w:w="4372" w:type="dxa"/>
          </w:tcPr>
          <w:p w14:paraId="4C316203" w14:textId="77777777" w:rsidR="00977C71" w:rsidRDefault="00977C71" w:rsidP="00457098"/>
        </w:tc>
        <w:tc>
          <w:tcPr>
            <w:tcW w:w="4361" w:type="dxa"/>
          </w:tcPr>
          <w:p w14:paraId="1D89E9C7" w14:textId="77777777" w:rsidR="00977C71" w:rsidRDefault="00977C71" w:rsidP="00457098"/>
        </w:tc>
      </w:tr>
      <w:tr w:rsidR="00903BB5" w14:paraId="7745D10D" w14:textId="77777777" w:rsidTr="00114D9A">
        <w:tc>
          <w:tcPr>
            <w:tcW w:w="2030" w:type="dxa"/>
            <w:shd w:val="clear" w:color="auto" w:fill="D9D9D9" w:themeFill="background1" w:themeFillShade="D9"/>
          </w:tcPr>
          <w:p w14:paraId="6FC6104C" w14:textId="24A2E3B9" w:rsidR="00F572A2" w:rsidRDefault="005A004E" w:rsidP="00977C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Mealtimes</w:t>
            </w:r>
          </w:p>
          <w:p w14:paraId="7B35451A" w14:textId="77777777" w:rsidR="00977C71" w:rsidRDefault="00977C71" w:rsidP="00977C71">
            <w:pPr>
              <w:jc w:val="center"/>
              <w:rPr>
                <w:b/>
                <w:bCs/>
              </w:rPr>
            </w:pPr>
          </w:p>
          <w:p w14:paraId="7B564F4A" w14:textId="35D0F2ED" w:rsidR="00977C71" w:rsidRDefault="00977C71" w:rsidP="00977C71">
            <w:pPr>
              <w:jc w:val="center"/>
              <w:rPr>
                <w:b/>
                <w:bCs/>
              </w:rPr>
            </w:pPr>
          </w:p>
          <w:p w14:paraId="2C0449E3" w14:textId="77777777" w:rsidR="005A004E" w:rsidRDefault="005A004E" w:rsidP="00977C71">
            <w:pPr>
              <w:jc w:val="center"/>
              <w:rPr>
                <w:b/>
                <w:bCs/>
              </w:rPr>
            </w:pPr>
          </w:p>
          <w:p w14:paraId="48562966" w14:textId="77777777" w:rsidR="00977C71" w:rsidRDefault="00977C71" w:rsidP="00977C71">
            <w:pPr>
              <w:jc w:val="center"/>
              <w:rPr>
                <w:b/>
                <w:bCs/>
              </w:rPr>
            </w:pPr>
          </w:p>
          <w:p w14:paraId="21222512" w14:textId="77777777" w:rsidR="004F3925" w:rsidRDefault="004F3925" w:rsidP="00977C71">
            <w:pPr>
              <w:jc w:val="center"/>
              <w:rPr>
                <w:b/>
                <w:bCs/>
              </w:rPr>
            </w:pPr>
          </w:p>
          <w:p w14:paraId="06C78928" w14:textId="45A8E497" w:rsidR="004F3925" w:rsidRPr="00977C71" w:rsidRDefault="004F3925" w:rsidP="00977C71">
            <w:pPr>
              <w:jc w:val="center"/>
              <w:rPr>
                <w:b/>
                <w:bCs/>
              </w:rPr>
            </w:pPr>
          </w:p>
        </w:tc>
        <w:tc>
          <w:tcPr>
            <w:tcW w:w="4372" w:type="dxa"/>
          </w:tcPr>
          <w:p w14:paraId="2FE57489" w14:textId="77777777" w:rsidR="00F572A2" w:rsidRDefault="00F572A2" w:rsidP="00457098"/>
        </w:tc>
        <w:tc>
          <w:tcPr>
            <w:tcW w:w="4361" w:type="dxa"/>
          </w:tcPr>
          <w:p w14:paraId="10B47DAB" w14:textId="77777777" w:rsidR="00F572A2" w:rsidRDefault="00F572A2" w:rsidP="00457098"/>
        </w:tc>
      </w:tr>
      <w:tr w:rsidR="00903BB5" w14:paraId="4690EC3C" w14:textId="77777777" w:rsidTr="00114D9A">
        <w:tc>
          <w:tcPr>
            <w:tcW w:w="2030" w:type="dxa"/>
            <w:shd w:val="clear" w:color="auto" w:fill="D9D9D9" w:themeFill="background1" w:themeFillShade="D9"/>
          </w:tcPr>
          <w:p w14:paraId="604A4957" w14:textId="77777777" w:rsidR="00F572A2" w:rsidRDefault="005A004E" w:rsidP="005A00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Continence</w:t>
            </w:r>
          </w:p>
          <w:p w14:paraId="38973F3C" w14:textId="0907199A" w:rsidR="005A004E" w:rsidRDefault="005A004E" w:rsidP="005A004E">
            <w:pPr>
              <w:jc w:val="center"/>
              <w:rPr>
                <w:b/>
                <w:bCs/>
              </w:rPr>
            </w:pPr>
          </w:p>
          <w:p w14:paraId="706DE5C9" w14:textId="43153CBE" w:rsidR="005A004E" w:rsidRDefault="005A004E" w:rsidP="005A004E">
            <w:pPr>
              <w:jc w:val="center"/>
              <w:rPr>
                <w:b/>
                <w:bCs/>
              </w:rPr>
            </w:pPr>
          </w:p>
          <w:p w14:paraId="20C80E15" w14:textId="77777777" w:rsidR="005A004E" w:rsidRDefault="005A004E" w:rsidP="005A004E">
            <w:pPr>
              <w:jc w:val="center"/>
              <w:rPr>
                <w:b/>
                <w:bCs/>
              </w:rPr>
            </w:pPr>
          </w:p>
          <w:p w14:paraId="4C71C7F3" w14:textId="1CEC842C" w:rsidR="005A004E" w:rsidRPr="00977C71" w:rsidRDefault="005A004E" w:rsidP="005A004E">
            <w:pPr>
              <w:jc w:val="center"/>
              <w:rPr>
                <w:b/>
                <w:bCs/>
              </w:rPr>
            </w:pPr>
          </w:p>
        </w:tc>
        <w:tc>
          <w:tcPr>
            <w:tcW w:w="4372" w:type="dxa"/>
          </w:tcPr>
          <w:p w14:paraId="4410823B" w14:textId="77777777" w:rsidR="00F572A2" w:rsidRDefault="00F572A2" w:rsidP="00457098"/>
        </w:tc>
        <w:tc>
          <w:tcPr>
            <w:tcW w:w="4361" w:type="dxa"/>
          </w:tcPr>
          <w:p w14:paraId="4860D9D0" w14:textId="77777777" w:rsidR="00F572A2" w:rsidRDefault="00F572A2" w:rsidP="00457098"/>
        </w:tc>
      </w:tr>
      <w:tr w:rsidR="00903BB5" w14:paraId="565E479C" w14:textId="77777777" w:rsidTr="00114D9A">
        <w:tc>
          <w:tcPr>
            <w:tcW w:w="2030" w:type="dxa"/>
            <w:shd w:val="clear" w:color="auto" w:fill="D9D9D9" w:themeFill="background1" w:themeFillShade="D9"/>
          </w:tcPr>
          <w:p w14:paraId="2562A4BE" w14:textId="7917A12F" w:rsidR="005A004E" w:rsidRDefault="00D91C44" w:rsidP="00977C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Positive Behavioural Support</w:t>
            </w:r>
          </w:p>
          <w:p w14:paraId="22627ACC" w14:textId="77777777" w:rsidR="00D91C44" w:rsidRDefault="00D91C44" w:rsidP="00977C71">
            <w:pPr>
              <w:jc w:val="center"/>
              <w:rPr>
                <w:b/>
                <w:bCs/>
              </w:rPr>
            </w:pPr>
          </w:p>
          <w:p w14:paraId="24E988B4" w14:textId="77777777" w:rsidR="00D91C44" w:rsidRDefault="00D91C44" w:rsidP="00977C71">
            <w:pPr>
              <w:jc w:val="center"/>
              <w:rPr>
                <w:b/>
                <w:bCs/>
              </w:rPr>
            </w:pPr>
          </w:p>
          <w:p w14:paraId="40C3944F" w14:textId="370DBBC7" w:rsidR="00D91C44" w:rsidRPr="00977C71" w:rsidRDefault="00D91C44" w:rsidP="00977C71">
            <w:pPr>
              <w:jc w:val="center"/>
              <w:rPr>
                <w:b/>
                <w:bCs/>
              </w:rPr>
            </w:pPr>
          </w:p>
        </w:tc>
        <w:tc>
          <w:tcPr>
            <w:tcW w:w="4372" w:type="dxa"/>
          </w:tcPr>
          <w:p w14:paraId="2A1D84B9" w14:textId="77777777" w:rsidR="00F572A2" w:rsidRDefault="00F572A2" w:rsidP="00457098"/>
        </w:tc>
        <w:tc>
          <w:tcPr>
            <w:tcW w:w="4361" w:type="dxa"/>
          </w:tcPr>
          <w:p w14:paraId="497987DF" w14:textId="77777777" w:rsidR="00F572A2" w:rsidRDefault="00F572A2" w:rsidP="00457098"/>
        </w:tc>
      </w:tr>
    </w:tbl>
    <w:p w14:paraId="283F7DA9" w14:textId="00383AAE" w:rsidR="002E2F64" w:rsidRPr="002E2F64" w:rsidRDefault="002E2F64" w:rsidP="00457098">
      <w:pPr>
        <w:rPr>
          <w:b/>
          <w:bCs/>
          <w:i/>
          <w:iCs/>
        </w:rPr>
      </w:pPr>
      <w:r w:rsidRPr="002E2F64">
        <w:rPr>
          <w:b/>
          <w:bCs/>
          <w:i/>
          <w:iCs/>
        </w:rPr>
        <w:t xml:space="preserve">Office Use Only: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7"/>
        <w:gridCol w:w="1653"/>
        <w:gridCol w:w="5523"/>
      </w:tblGrid>
      <w:tr w:rsidR="00903BB5" w14:paraId="4F71E004" w14:textId="77777777" w:rsidTr="002E2F64">
        <w:tc>
          <w:tcPr>
            <w:tcW w:w="3587" w:type="dxa"/>
            <w:shd w:val="clear" w:color="auto" w:fill="D9D9D9" w:themeFill="background1" w:themeFillShade="D9"/>
          </w:tcPr>
          <w:p w14:paraId="2EB9AEB3" w14:textId="5AA77650" w:rsidR="005A004E" w:rsidRPr="005A004E" w:rsidRDefault="005A004E" w:rsidP="00457098">
            <w:pPr>
              <w:rPr>
                <w:b/>
                <w:bCs/>
              </w:rPr>
            </w:pPr>
            <w:r w:rsidRPr="005A004E">
              <w:rPr>
                <w:b/>
                <w:bCs/>
              </w:rPr>
              <w:t>Service accepted referral</w:t>
            </w:r>
            <w:r>
              <w:rPr>
                <w:b/>
                <w:bCs/>
              </w:rPr>
              <w:t>:</w:t>
            </w:r>
            <w:r w:rsidRPr="005A004E">
              <w:rPr>
                <w:b/>
                <w:bCs/>
              </w:rPr>
              <w:t xml:space="preserve"> </w:t>
            </w:r>
          </w:p>
        </w:tc>
        <w:tc>
          <w:tcPr>
            <w:tcW w:w="1653" w:type="dxa"/>
            <w:tcBorders>
              <w:bottom w:val="single" w:sz="4" w:space="0" w:color="auto"/>
            </w:tcBorders>
          </w:tcPr>
          <w:p w14:paraId="246FD754" w14:textId="767E0E0B" w:rsidR="005A004E" w:rsidRDefault="005A004E" w:rsidP="00457098">
            <w:r>
              <w:t>Yes   / N</w:t>
            </w:r>
            <w:r w:rsidR="002E2F64">
              <w:t>o</w:t>
            </w:r>
          </w:p>
        </w:tc>
        <w:tc>
          <w:tcPr>
            <w:tcW w:w="5523" w:type="dxa"/>
            <w:tcBorders>
              <w:top w:val="nil"/>
              <w:bottom w:val="single" w:sz="4" w:space="0" w:color="auto"/>
              <w:right w:val="nil"/>
            </w:tcBorders>
          </w:tcPr>
          <w:p w14:paraId="71A4843C" w14:textId="77777777" w:rsidR="005A004E" w:rsidRDefault="005A004E" w:rsidP="00457098"/>
        </w:tc>
      </w:tr>
      <w:tr w:rsidR="00903BB5" w14:paraId="613B4858" w14:textId="77777777" w:rsidTr="002E2F64">
        <w:tc>
          <w:tcPr>
            <w:tcW w:w="3587" w:type="dxa"/>
            <w:shd w:val="clear" w:color="auto" w:fill="D9D9D9" w:themeFill="background1" w:themeFillShade="D9"/>
          </w:tcPr>
          <w:p w14:paraId="5EABDAC9" w14:textId="28C11465" w:rsidR="005A004E" w:rsidRPr="005A004E" w:rsidRDefault="005A004E" w:rsidP="00457098">
            <w:pPr>
              <w:rPr>
                <w:b/>
                <w:bCs/>
              </w:rPr>
            </w:pPr>
            <w:r>
              <w:rPr>
                <w:b/>
                <w:bCs/>
              </w:rPr>
              <w:t>Allocated Key working Team:</w:t>
            </w:r>
          </w:p>
        </w:tc>
        <w:tc>
          <w:tcPr>
            <w:tcW w:w="1653" w:type="dxa"/>
            <w:tcBorders>
              <w:right w:val="nil"/>
            </w:tcBorders>
          </w:tcPr>
          <w:p w14:paraId="01F528FD" w14:textId="77777777" w:rsidR="005A004E" w:rsidRDefault="005A004E" w:rsidP="00457098"/>
        </w:tc>
        <w:tc>
          <w:tcPr>
            <w:tcW w:w="5523" w:type="dxa"/>
            <w:tcBorders>
              <w:left w:val="nil"/>
            </w:tcBorders>
          </w:tcPr>
          <w:p w14:paraId="0C77AC03" w14:textId="77777777" w:rsidR="005A004E" w:rsidRDefault="005A004E" w:rsidP="00457098"/>
          <w:p w14:paraId="5906D74A" w14:textId="77777777" w:rsidR="002E2F64" w:rsidRDefault="002E2F64" w:rsidP="00457098"/>
          <w:p w14:paraId="35322ED4" w14:textId="660E98BF" w:rsidR="002E2F64" w:rsidRDefault="002E2F64" w:rsidP="00457098"/>
        </w:tc>
      </w:tr>
    </w:tbl>
    <w:p w14:paraId="0765B35A" w14:textId="77777777" w:rsidR="005A004E" w:rsidRDefault="005A004E" w:rsidP="00852B19"/>
    <w:sectPr w:rsidR="005A004E" w:rsidSect="001815D4">
      <w:type w:val="continuous"/>
      <w:pgSz w:w="11907" w:h="16840" w:code="9"/>
      <w:pgMar w:top="567" w:right="567" w:bottom="567" w:left="567" w:header="709" w:footer="335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7F87F" w14:textId="77777777" w:rsidR="00F92798" w:rsidRDefault="00F92798">
      <w:r>
        <w:separator/>
      </w:r>
    </w:p>
  </w:endnote>
  <w:endnote w:type="continuationSeparator" w:id="0">
    <w:p w14:paraId="5F4D824B" w14:textId="77777777" w:rsidR="00F92798" w:rsidRDefault="00F92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14C85" w14:textId="77777777" w:rsidR="00F92798" w:rsidRDefault="00F92798">
      <w:r>
        <w:separator/>
      </w:r>
    </w:p>
  </w:footnote>
  <w:footnote w:type="continuationSeparator" w:id="0">
    <w:p w14:paraId="2DCF1F08" w14:textId="77777777" w:rsidR="00F92798" w:rsidRDefault="00F927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6C5"/>
    <w:rsid w:val="00002818"/>
    <w:rsid w:val="00004E75"/>
    <w:rsid w:val="0002443A"/>
    <w:rsid w:val="000B0FA1"/>
    <w:rsid w:val="000B27D7"/>
    <w:rsid w:val="000D000C"/>
    <w:rsid w:val="000E164A"/>
    <w:rsid w:val="00102B28"/>
    <w:rsid w:val="0011097A"/>
    <w:rsid w:val="00114D9A"/>
    <w:rsid w:val="00136589"/>
    <w:rsid w:val="0017293E"/>
    <w:rsid w:val="001815D4"/>
    <w:rsid w:val="00187ABD"/>
    <w:rsid w:val="001A112F"/>
    <w:rsid w:val="001A5151"/>
    <w:rsid w:val="001B5FBD"/>
    <w:rsid w:val="001C1809"/>
    <w:rsid w:val="001E15A0"/>
    <w:rsid w:val="001E75E0"/>
    <w:rsid w:val="002353C6"/>
    <w:rsid w:val="00244208"/>
    <w:rsid w:val="00271A53"/>
    <w:rsid w:val="0028758F"/>
    <w:rsid w:val="00297430"/>
    <w:rsid w:val="00297FFE"/>
    <w:rsid w:val="002A457A"/>
    <w:rsid w:val="002D6736"/>
    <w:rsid w:val="002E2F64"/>
    <w:rsid w:val="0032464C"/>
    <w:rsid w:val="003322DE"/>
    <w:rsid w:val="00337622"/>
    <w:rsid w:val="00361260"/>
    <w:rsid w:val="00366D19"/>
    <w:rsid w:val="00393A30"/>
    <w:rsid w:val="003B4763"/>
    <w:rsid w:val="00410453"/>
    <w:rsid w:val="0044653E"/>
    <w:rsid w:val="00453E47"/>
    <w:rsid w:val="00457098"/>
    <w:rsid w:val="00457A41"/>
    <w:rsid w:val="004640DF"/>
    <w:rsid w:val="00473492"/>
    <w:rsid w:val="004B414E"/>
    <w:rsid w:val="004E6ABA"/>
    <w:rsid w:val="004E6DC5"/>
    <w:rsid w:val="004F3925"/>
    <w:rsid w:val="00504EC3"/>
    <w:rsid w:val="00556E93"/>
    <w:rsid w:val="005A004E"/>
    <w:rsid w:val="005D2D06"/>
    <w:rsid w:val="005F7984"/>
    <w:rsid w:val="006003F6"/>
    <w:rsid w:val="00603ACD"/>
    <w:rsid w:val="0064237D"/>
    <w:rsid w:val="00674574"/>
    <w:rsid w:val="006800C2"/>
    <w:rsid w:val="00693E8B"/>
    <w:rsid w:val="0069442D"/>
    <w:rsid w:val="006C0246"/>
    <w:rsid w:val="006F66D3"/>
    <w:rsid w:val="00706D68"/>
    <w:rsid w:val="0074030E"/>
    <w:rsid w:val="00742948"/>
    <w:rsid w:val="00777909"/>
    <w:rsid w:val="00793CD7"/>
    <w:rsid w:val="007A1827"/>
    <w:rsid w:val="007A542F"/>
    <w:rsid w:val="007B7988"/>
    <w:rsid w:val="007C70BF"/>
    <w:rsid w:val="007F61EF"/>
    <w:rsid w:val="00813D20"/>
    <w:rsid w:val="00813E4C"/>
    <w:rsid w:val="0081748F"/>
    <w:rsid w:val="008258BE"/>
    <w:rsid w:val="00852B19"/>
    <w:rsid w:val="008567DE"/>
    <w:rsid w:val="00861317"/>
    <w:rsid w:val="00873875"/>
    <w:rsid w:val="00886E27"/>
    <w:rsid w:val="00891BE6"/>
    <w:rsid w:val="008B5CC7"/>
    <w:rsid w:val="008B5FD0"/>
    <w:rsid w:val="00903BB5"/>
    <w:rsid w:val="00942874"/>
    <w:rsid w:val="00944048"/>
    <w:rsid w:val="00955824"/>
    <w:rsid w:val="00970C29"/>
    <w:rsid w:val="00977C71"/>
    <w:rsid w:val="00980B7F"/>
    <w:rsid w:val="00991AEE"/>
    <w:rsid w:val="00996469"/>
    <w:rsid w:val="009A67AD"/>
    <w:rsid w:val="009F1EE9"/>
    <w:rsid w:val="00A23800"/>
    <w:rsid w:val="00A36507"/>
    <w:rsid w:val="00A420D1"/>
    <w:rsid w:val="00A622C2"/>
    <w:rsid w:val="00A63025"/>
    <w:rsid w:val="00A64F4F"/>
    <w:rsid w:val="00A70AC1"/>
    <w:rsid w:val="00A74058"/>
    <w:rsid w:val="00AA5C0C"/>
    <w:rsid w:val="00AB3A36"/>
    <w:rsid w:val="00AD4AA7"/>
    <w:rsid w:val="00AE21D7"/>
    <w:rsid w:val="00AF7CE8"/>
    <w:rsid w:val="00B47DB3"/>
    <w:rsid w:val="00B56DE8"/>
    <w:rsid w:val="00B56EDA"/>
    <w:rsid w:val="00B65442"/>
    <w:rsid w:val="00BE05A2"/>
    <w:rsid w:val="00BF7A1F"/>
    <w:rsid w:val="00C25399"/>
    <w:rsid w:val="00C263F8"/>
    <w:rsid w:val="00C505C0"/>
    <w:rsid w:val="00CA1981"/>
    <w:rsid w:val="00CC5896"/>
    <w:rsid w:val="00D62AA8"/>
    <w:rsid w:val="00D91C44"/>
    <w:rsid w:val="00DB0BA3"/>
    <w:rsid w:val="00DB62CF"/>
    <w:rsid w:val="00DC278E"/>
    <w:rsid w:val="00DC6F03"/>
    <w:rsid w:val="00DD5276"/>
    <w:rsid w:val="00E11ACE"/>
    <w:rsid w:val="00E326C5"/>
    <w:rsid w:val="00E53B86"/>
    <w:rsid w:val="00E64834"/>
    <w:rsid w:val="00E77C15"/>
    <w:rsid w:val="00E84937"/>
    <w:rsid w:val="00E86175"/>
    <w:rsid w:val="00ED53BC"/>
    <w:rsid w:val="00F14E94"/>
    <w:rsid w:val="00F15E54"/>
    <w:rsid w:val="00F27B6A"/>
    <w:rsid w:val="00F3413E"/>
    <w:rsid w:val="00F45CE7"/>
    <w:rsid w:val="00F544D1"/>
    <w:rsid w:val="00F572A2"/>
    <w:rsid w:val="00F66923"/>
    <w:rsid w:val="00F6759A"/>
    <w:rsid w:val="00F733BB"/>
    <w:rsid w:val="00F820F4"/>
    <w:rsid w:val="00F92798"/>
    <w:rsid w:val="00FB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989DC6"/>
  <w15:chartTrackingRefBased/>
  <w15:docId w15:val="{4757B259-6BD3-407C-B59F-24DC83DFD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77909"/>
    <w:rPr>
      <w:rFonts w:ascii="Arial" w:hAnsi="Arial"/>
      <w:sz w:val="24"/>
      <w:szCs w:val="24"/>
    </w:rPr>
  </w:style>
  <w:style w:type="paragraph" w:styleId="Heading2">
    <w:name w:val="heading 2"/>
    <w:basedOn w:val="Normal"/>
    <w:next w:val="Normal"/>
    <w:qFormat/>
    <w:rsid w:val="00777909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93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393A3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393A30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M594\Downloads\For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7657C5B2E3FF4CB111973F5C09772C" ma:contentTypeVersion="3" ma:contentTypeDescription="Create a new document." ma:contentTypeScope="" ma:versionID="8c09f4fd0f965061744f32a00b23f1ed">
  <xsd:schema xmlns:xsd="http://www.w3.org/2001/XMLSchema" xmlns:xs="http://www.w3.org/2001/XMLSchema" xmlns:p="http://schemas.microsoft.com/office/2006/metadata/properties" xmlns:ns2="f3ccc871-453b-4b7b-9a1a-b7dd6f9f2f50" targetNamespace="http://schemas.microsoft.com/office/2006/metadata/properties" ma:root="true" ma:fieldsID="6e9e963394a2be12c91b70010c0fd9ab" ns2:_="">
    <xsd:import namespace="f3ccc871-453b-4b7b-9a1a-b7dd6f9f2f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ccc871-453b-4b7b-9a1a-b7dd6f9f2f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3E2013-8F45-4402-AC6F-A3918F78AC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038A52-46A7-4579-A45B-CBC0369AC44D}">
  <ds:schemaRefs>
    <ds:schemaRef ds:uri="http://schemas.microsoft.com/office/2006/metadata/properties"/>
    <ds:schemaRef ds:uri="http://schemas.microsoft.com/office/infopath/2007/PartnerControls"/>
    <ds:schemaRef ds:uri="8fd58684-9491-432d-bd9b-0bf799c31a35"/>
    <ds:schemaRef ds:uri="65ce4f6d-387a-4181-96d3-1e9b306c06cb"/>
  </ds:schemaRefs>
</ds:datastoreItem>
</file>

<file path=customXml/itemProps3.xml><?xml version="1.0" encoding="utf-8"?>
<ds:datastoreItem xmlns:ds="http://schemas.openxmlformats.org/officeDocument/2006/customXml" ds:itemID="{49E2F494-38EB-4636-851D-1D6E02A99D9D}"/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Form.dot</Template>
  <TotalTime>23</TotalTime>
  <Pages>1</Pages>
  <Words>244</Words>
  <Characters>1392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Nottinghamshire County Council</Company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Scarlet McCourt</dc:creator>
  <cp:keywords/>
  <dc:description/>
  <cp:lastModifiedBy>Sam Caunt</cp:lastModifiedBy>
  <cp:revision>65</cp:revision>
  <cp:lastPrinted>2012-10-03T00:09:00Z</cp:lastPrinted>
  <dcterms:created xsi:type="dcterms:W3CDTF">2024-04-03T02:20:00Z</dcterms:created>
  <dcterms:modified xsi:type="dcterms:W3CDTF">2026-04-23T08:20:00Z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0x010100AB7657C5B2E3FF4CB111973F5C09772C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