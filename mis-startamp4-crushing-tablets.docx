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866"/>
        <w:gridCol w:w="2739"/>
        <w:gridCol w:w="3168"/>
      </w:tblGrid>
      <w:tr w:rsidR="00E516C2" w14:paraId="20864724" w14:textId="77777777" w:rsidTr="00F57055">
        <w:tc>
          <w:tcPr>
            <w:tcW w:w="3663" w:type="dxa"/>
            <w:shd w:val="clear" w:color="auto" w:fill="auto"/>
          </w:tcPr>
          <w:p w14:paraId="4108EE24" w14:textId="2CB752D0" w:rsidR="00E516C2" w:rsidRDefault="003A0033" w:rsidP="00133D64">
            <w:r>
              <w:rPr>
                <w:noProof/>
              </w:rPr>
              <w:drawing>
                <wp:inline distT="0" distB="0" distL="0" distR="0" wp14:anchorId="67FCA66C" wp14:editId="1B01BCDE">
                  <wp:extent cx="2952750" cy="508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  <w:shd w:val="clear" w:color="auto" w:fill="auto"/>
          </w:tcPr>
          <w:p w14:paraId="0EA4B8F7" w14:textId="77777777" w:rsidR="00E516C2" w:rsidRDefault="00E516C2" w:rsidP="00133D64"/>
        </w:tc>
        <w:tc>
          <w:tcPr>
            <w:tcW w:w="3663" w:type="dxa"/>
            <w:shd w:val="clear" w:color="auto" w:fill="auto"/>
          </w:tcPr>
          <w:p w14:paraId="6058A60F" w14:textId="77777777" w:rsidR="0019669E" w:rsidRPr="00F57055" w:rsidRDefault="0019669E" w:rsidP="00F57055">
            <w:pPr>
              <w:tabs>
                <w:tab w:val="center" w:pos="4153"/>
                <w:tab w:val="right" w:pos="8306"/>
              </w:tabs>
              <w:jc w:val="right"/>
              <w:rPr>
                <w:rFonts w:cs="Arial"/>
                <w:b/>
                <w:szCs w:val="20"/>
              </w:rPr>
            </w:pPr>
            <w:r w:rsidRPr="00F57055">
              <w:rPr>
                <w:rFonts w:cs="Arial"/>
                <w:b/>
                <w:szCs w:val="20"/>
              </w:rPr>
              <w:t>START/AMP/4</w:t>
            </w:r>
          </w:p>
          <w:p w14:paraId="43E76E7B" w14:textId="13914D2C" w:rsidR="00E516C2" w:rsidRPr="00F57055" w:rsidRDefault="00515A68" w:rsidP="00F57055">
            <w:pPr>
              <w:tabs>
                <w:tab w:val="center" w:pos="4153"/>
                <w:tab w:val="right" w:pos="8306"/>
              </w:tabs>
              <w:jc w:val="right"/>
              <w:rPr>
                <w:rFonts w:cs="Arial"/>
                <w:sz w:val="22"/>
                <w:szCs w:val="22"/>
              </w:rPr>
            </w:pPr>
            <w:r>
              <w:t>January 2025</w:t>
            </w:r>
          </w:p>
        </w:tc>
      </w:tr>
    </w:tbl>
    <w:p w14:paraId="5A63FD7A" w14:textId="77777777" w:rsidR="00393A30" w:rsidRDefault="00393A30">
      <w:pPr>
        <w:sectPr w:rsidR="00393A30" w:rsidSect="001815D4">
          <w:footerReference w:type="default" r:id="rId12"/>
          <w:pgSz w:w="11907" w:h="16840" w:code="9"/>
          <w:pgMar w:top="567" w:right="567" w:bottom="567" w:left="567" w:header="709" w:footer="335" w:gutter="0"/>
          <w:cols w:space="708"/>
          <w:docGrid w:linePitch="360"/>
        </w:sectPr>
      </w:pPr>
    </w:p>
    <w:p w14:paraId="49002383" w14:textId="77777777" w:rsidR="00393A30" w:rsidRDefault="00393A30"/>
    <w:tbl>
      <w:tblPr>
        <w:tblW w:w="11907" w:type="dxa"/>
        <w:tblInd w:w="-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10773"/>
        <w:gridCol w:w="567"/>
      </w:tblGrid>
      <w:tr w:rsidR="00393A30" w14:paraId="79AC5517" w14:textId="77777777" w:rsidTr="00F57055">
        <w:trPr>
          <w:trHeight w:val="284"/>
        </w:trPr>
        <w:tc>
          <w:tcPr>
            <w:tcW w:w="567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255F2B8A" w14:textId="77777777" w:rsidR="00393A30" w:rsidRDefault="00393A30" w:rsidP="00F57055">
            <w:pPr>
              <w:ind w:left="-391" w:firstLine="138"/>
            </w:pPr>
          </w:p>
        </w:tc>
        <w:tc>
          <w:tcPr>
            <w:tcW w:w="10773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4F160388" w14:textId="77777777" w:rsidR="00393A30" w:rsidRPr="00F57055" w:rsidRDefault="0019669E" w:rsidP="00393A30">
            <w:pPr>
              <w:rPr>
                <w:b/>
                <w:color w:val="FFFFFF"/>
                <w:sz w:val="32"/>
                <w:szCs w:val="32"/>
              </w:rPr>
            </w:pPr>
            <w:r w:rsidRPr="00F57055">
              <w:rPr>
                <w:b/>
                <w:color w:val="FFFFFF"/>
                <w:sz w:val="32"/>
                <w:szCs w:val="32"/>
              </w:rPr>
              <w:t>START – CONFIRMATION AGREEMENT FOR CRUSHING TABLETS OR OPENING OF CAPSULES</w:t>
            </w:r>
          </w:p>
        </w:tc>
        <w:tc>
          <w:tcPr>
            <w:tcW w:w="567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1A924D4D" w14:textId="77777777" w:rsidR="00393A30" w:rsidRDefault="00393A30" w:rsidP="00393A30"/>
        </w:tc>
      </w:tr>
    </w:tbl>
    <w:p w14:paraId="366768DB" w14:textId="77777777" w:rsidR="00F96B6D" w:rsidRDefault="00F96B6D" w:rsidP="00F96B6D">
      <w:pPr>
        <w:rPr>
          <w:b/>
          <w:bCs/>
          <w:i/>
          <w:iCs/>
        </w:rPr>
      </w:pPr>
    </w:p>
    <w:p w14:paraId="79AC1504" w14:textId="3A2E1A53" w:rsidR="00F96B6D" w:rsidRPr="001F1CA8" w:rsidRDefault="00F96B6D" w:rsidP="001F1CA8">
      <w:pPr>
        <w:spacing w:after="120"/>
        <w:rPr>
          <w:b/>
          <w:bCs/>
          <w:i/>
          <w:iCs/>
        </w:rPr>
      </w:pPr>
      <w:r w:rsidRPr="0032430A">
        <w:rPr>
          <w:b/>
          <w:bCs/>
          <w:i/>
          <w:iCs/>
        </w:rPr>
        <w:t xml:space="preserve">START Staff </w:t>
      </w:r>
      <w:r w:rsidR="0073509D" w:rsidRPr="0032430A">
        <w:rPr>
          <w:b/>
          <w:bCs/>
          <w:i/>
          <w:iCs/>
        </w:rPr>
        <w:t xml:space="preserve">to complete </w:t>
      </w:r>
      <w:r w:rsidR="006D29AD" w:rsidRPr="0032430A">
        <w:rPr>
          <w:b/>
          <w:bCs/>
          <w:i/>
          <w:iCs/>
        </w:rPr>
        <w:t>S</w:t>
      </w:r>
      <w:r w:rsidR="0073509D" w:rsidRPr="0032430A">
        <w:rPr>
          <w:b/>
          <w:bCs/>
          <w:i/>
          <w:iCs/>
        </w:rPr>
        <w:t xml:space="preserve">ections 1, 2 and </w:t>
      </w:r>
      <w:r w:rsidR="00B776D6" w:rsidRPr="0032430A">
        <w:rPr>
          <w:b/>
          <w:bCs/>
          <w:i/>
          <w:iCs/>
        </w:rPr>
        <w:t>3, then email to the GP</w:t>
      </w:r>
      <w:r w:rsidR="00244698" w:rsidRPr="0032430A">
        <w:rPr>
          <w:b/>
          <w:bCs/>
          <w:i/>
          <w:iCs/>
        </w:rPr>
        <w:t>’</w:t>
      </w:r>
      <w:r w:rsidR="00B776D6" w:rsidRPr="0032430A">
        <w:rPr>
          <w:b/>
          <w:bCs/>
          <w:i/>
          <w:iCs/>
        </w:rPr>
        <w:t>s surgery</w:t>
      </w:r>
      <w:r w:rsidR="00357C2C">
        <w:rPr>
          <w:b/>
          <w:bCs/>
          <w:i/>
          <w:iCs/>
        </w:rPr>
        <w:t>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  <w:gridCol w:w="5382"/>
      </w:tblGrid>
      <w:tr w:rsidR="00107D08" w14:paraId="0C225721" w14:textId="77777777" w:rsidTr="00FE46D9">
        <w:tc>
          <w:tcPr>
            <w:tcW w:w="5381" w:type="dxa"/>
            <w:tcBorders>
              <w:bottom w:val="single" w:sz="4" w:space="0" w:color="auto"/>
            </w:tcBorders>
            <w:shd w:val="clear" w:color="auto" w:fill="auto"/>
          </w:tcPr>
          <w:p w14:paraId="59AF3CE7" w14:textId="77777777" w:rsidR="00F96B6D" w:rsidRDefault="00F96B6D">
            <w:pPr>
              <w:pStyle w:val="ListParagraph"/>
              <w:numPr>
                <w:ilvl w:val="0"/>
                <w:numId w:val="2"/>
              </w:numPr>
              <w:spacing w:before="120" w:after="120"/>
              <w:ind w:left="357" w:hanging="357"/>
              <w:rPr>
                <w:b/>
                <w:bCs/>
              </w:rPr>
            </w:pPr>
            <w:r>
              <w:rPr>
                <w:b/>
                <w:bCs/>
              </w:rPr>
              <w:t>Practice Address:</w:t>
            </w:r>
          </w:p>
        </w:tc>
        <w:tc>
          <w:tcPr>
            <w:tcW w:w="5382" w:type="dxa"/>
            <w:shd w:val="clear" w:color="auto" w:fill="auto"/>
          </w:tcPr>
          <w:p w14:paraId="32C04CE6" w14:textId="77777777" w:rsidR="00F96B6D" w:rsidRDefault="00F96B6D" w:rsidP="00E804D0"/>
          <w:p w14:paraId="1652EB60" w14:textId="77777777" w:rsidR="00F96B6D" w:rsidRDefault="00F96B6D" w:rsidP="00E804D0"/>
          <w:p w14:paraId="781D7A5F" w14:textId="77777777" w:rsidR="00F96B6D" w:rsidRDefault="00F96B6D" w:rsidP="00E804D0"/>
          <w:p w14:paraId="061C70DC" w14:textId="77777777" w:rsidR="00AC5606" w:rsidRDefault="00AC5606" w:rsidP="00E804D0"/>
        </w:tc>
      </w:tr>
      <w:tr w:rsidR="00107D08" w14:paraId="3AD894C5" w14:textId="77777777" w:rsidTr="00FE46D9">
        <w:tc>
          <w:tcPr>
            <w:tcW w:w="10763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111702F1" w14:textId="77777777" w:rsidR="00F96B6D" w:rsidRDefault="00F96B6D" w:rsidP="00E804D0"/>
        </w:tc>
      </w:tr>
      <w:tr w:rsidR="00AC5606" w14:paraId="7F9B47D6" w14:textId="77777777" w:rsidTr="00FE46D9">
        <w:tc>
          <w:tcPr>
            <w:tcW w:w="5381" w:type="dxa"/>
            <w:tcBorders>
              <w:bottom w:val="single" w:sz="4" w:space="0" w:color="auto"/>
            </w:tcBorders>
            <w:shd w:val="clear" w:color="auto" w:fill="auto"/>
          </w:tcPr>
          <w:p w14:paraId="06347402" w14:textId="7A492C31" w:rsidR="00AC5606" w:rsidRDefault="00AC5606">
            <w:pPr>
              <w:pStyle w:val="ListParagraph"/>
              <w:numPr>
                <w:ilvl w:val="0"/>
                <w:numId w:val="2"/>
              </w:numPr>
              <w:spacing w:before="120" w:after="120"/>
              <w:ind w:left="357" w:hanging="357"/>
              <w:rPr>
                <w:b/>
                <w:bCs/>
              </w:rPr>
            </w:pPr>
            <w:r>
              <w:rPr>
                <w:b/>
                <w:bCs/>
              </w:rPr>
              <w:t>Name of person and NHS number:</w:t>
            </w:r>
          </w:p>
        </w:tc>
        <w:tc>
          <w:tcPr>
            <w:tcW w:w="5382" w:type="dxa"/>
            <w:tcBorders>
              <w:bottom w:val="single" w:sz="4" w:space="0" w:color="auto"/>
            </w:tcBorders>
            <w:shd w:val="clear" w:color="auto" w:fill="auto"/>
          </w:tcPr>
          <w:p w14:paraId="18EFE446" w14:textId="77777777" w:rsidR="00AC5606" w:rsidRDefault="00AC5606" w:rsidP="00E804D0"/>
          <w:p w14:paraId="255316B8" w14:textId="77777777" w:rsidR="0015734A" w:rsidRDefault="0015734A" w:rsidP="00E804D0"/>
        </w:tc>
      </w:tr>
      <w:tr w:rsidR="0015734A" w14:paraId="03D1FB17" w14:textId="77777777" w:rsidTr="00FE46D9">
        <w:tc>
          <w:tcPr>
            <w:tcW w:w="1076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DF825E2" w14:textId="77777777" w:rsidR="0015734A" w:rsidRDefault="0015734A" w:rsidP="00E804D0"/>
        </w:tc>
      </w:tr>
      <w:tr w:rsidR="0015734A" w14:paraId="0ED996E1" w14:textId="77777777" w:rsidTr="00FE46D9">
        <w:tc>
          <w:tcPr>
            <w:tcW w:w="1076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5D850" w14:textId="77777777" w:rsidR="0015734A" w:rsidRDefault="0015734A">
            <w:pPr>
              <w:numPr>
                <w:ilvl w:val="0"/>
                <w:numId w:val="2"/>
              </w:numPr>
              <w:spacing w:before="120"/>
              <w:ind w:left="357" w:hanging="357"/>
              <w:rPr>
                <w:b/>
                <w:bCs/>
              </w:rPr>
            </w:pPr>
            <w:r>
              <w:rPr>
                <w:b/>
                <w:bCs/>
              </w:rPr>
              <w:t>Medication:</w:t>
            </w:r>
          </w:p>
          <w:p w14:paraId="7CCB27FD" w14:textId="77777777" w:rsidR="0015734A" w:rsidRDefault="0015734A" w:rsidP="0015734A">
            <w:pPr>
              <w:rPr>
                <w:b/>
                <w:bCs/>
              </w:rPr>
            </w:pPr>
          </w:p>
          <w:p w14:paraId="1914E841" w14:textId="77777777" w:rsidR="0015734A" w:rsidRDefault="0015734A" w:rsidP="0015734A">
            <w:pPr>
              <w:rPr>
                <w:b/>
                <w:bCs/>
              </w:rPr>
            </w:pPr>
          </w:p>
          <w:p w14:paraId="010589A4" w14:textId="77777777" w:rsidR="0015734A" w:rsidRDefault="0015734A" w:rsidP="0015734A">
            <w:pPr>
              <w:rPr>
                <w:b/>
                <w:bCs/>
              </w:rPr>
            </w:pPr>
          </w:p>
          <w:p w14:paraId="1BCF192F" w14:textId="77777777" w:rsidR="0015734A" w:rsidRDefault="0015734A" w:rsidP="0015734A">
            <w:pPr>
              <w:rPr>
                <w:b/>
                <w:bCs/>
              </w:rPr>
            </w:pPr>
          </w:p>
          <w:p w14:paraId="08CC432D" w14:textId="77777777" w:rsidR="0015734A" w:rsidRDefault="0015734A" w:rsidP="0015734A">
            <w:pPr>
              <w:rPr>
                <w:b/>
                <w:bCs/>
              </w:rPr>
            </w:pPr>
          </w:p>
          <w:p w14:paraId="76F00100" w14:textId="77777777" w:rsidR="00F4351B" w:rsidRDefault="00F4351B" w:rsidP="0015734A">
            <w:pPr>
              <w:rPr>
                <w:b/>
                <w:bCs/>
              </w:rPr>
            </w:pPr>
          </w:p>
          <w:p w14:paraId="6C40D934" w14:textId="2DA62FD2" w:rsidR="0015734A" w:rsidRDefault="0015734A" w:rsidP="0015734A">
            <w:pPr>
              <w:rPr>
                <w:b/>
                <w:bCs/>
              </w:rPr>
            </w:pPr>
          </w:p>
        </w:tc>
      </w:tr>
      <w:tr w:rsidR="0015734A" w14:paraId="60292EB9" w14:textId="77777777" w:rsidTr="00FE46D9">
        <w:tc>
          <w:tcPr>
            <w:tcW w:w="1076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A797278" w14:textId="677E46A9" w:rsidR="0015734A" w:rsidRDefault="001A5306">
            <w:pPr>
              <w:spacing w:before="240" w:after="12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GP</w:t>
            </w:r>
            <w:r w:rsidR="00EE295E">
              <w:rPr>
                <w:b/>
                <w:bCs/>
                <w:i/>
                <w:iCs/>
              </w:rPr>
              <w:t>/Prescriber</w:t>
            </w:r>
            <w:r>
              <w:rPr>
                <w:b/>
                <w:bCs/>
                <w:i/>
                <w:iCs/>
              </w:rPr>
              <w:t xml:space="preserve"> to complete Section 4</w:t>
            </w:r>
            <w:r w:rsidR="00357C2C">
              <w:rPr>
                <w:b/>
                <w:bCs/>
                <w:i/>
                <w:iCs/>
              </w:rPr>
              <w:t>.</w:t>
            </w:r>
          </w:p>
        </w:tc>
      </w:tr>
      <w:tr w:rsidR="001A2DEA" w14:paraId="34F721C3" w14:textId="77777777" w:rsidTr="00FE46D9">
        <w:tc>
          <w:tcPr>
            <w:tcW w:w="1076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0112E8A" w14:textId="08586EC9" w:rsidR="003251BC" w:rsidRDefault="004B5C21">
            <w:pPr>
              <w:numPr>
                <w:ilvl w:val="0"/>
                <w:numId w:val="2"/>
              </w:numPr>
              <w:spacing w:before="120"/>
              <w:ind w:left="357" w:hanging="357"/>
              <w:rPr>
                <w:b/>
                <w:bCs/>
              </w:rPr>
            </w:pPr>
            <w:r>
              <w:rPr>
                <w:b/>
                <w:bCs/>
              </w:rPr>
              <w:t>I confirm t</w:t>
            </w:r>
            <w:r w:rsidR="001A2DEA">
              <w:rPr>
                <w:b/>
                <w:bCs/>
              </w:rPr>
              <w:t xml:space="preserve">he above-named patient is under my care. The medicines listed below are not available in a suitable soluble, </w:t>
            </w:r>
            <w:r w:rsidR="00EE6588">
              <w:rPr>
                <w:b/>
                <w:bCs/>
              </w:rPr>
              <w:t>dispersible,</w:t>
            </w:r>
            <w:r w:rsidR="001A2DEA">
              <w:rPr>
                <w:b/>
                <w:bCs/>
              </w:rPr>
              <w:t xml:space="preserve"> or otherwise licensed liquid form. I authorise that the medication m</w:t>
            </w:r>
            <w:r w:rsidR="00EE6588">
              <w:rPr>
                <w:b/>
                <w:bCs/>
              </w:rPr>
              <w:t>a</w:t>
            </w:r>
            <w:r w:rsidR="001A2DEA">
              <w:rPr>
                <w:b/>
                <w:bCs/>
              </w:rPr>
              <w:t>y be given as indicated below.</w:t>
            </w:r>
          </w:p>
          <w:p w14:paraId="340152E9" w14:textId="77777777" w:rsidR="003251BC" w:rsidRDefault="003251BC" w:rsidP="003251BC">
            <w:pPr>
              <w:rPr>
                <w:b/>
                <w:bCs/>
              </w:rPr>
            </w:pPr>
          </w:p>
          <w:p w14:paraId="5212DC02" w14:textId="5A52C2A0" w:rsidR="003251BC" w:rsidRDefault="003B405C" w:rsidP="003251BC">
            <w:pPr>
              <w:rPr>
                <w:b/>
                <w:bCs/>
              </w:rPr>
            </w:pPr>
            <w:r>
              <w:rPr>
                <w:b/>
                <w:bCs/>
              </w:rPr>
              <w:t>MEDICATION</w:t>
            </w:r>
            <w:r w:rsidR="00212647">
              <w:rPr>
                <w:b/>
                <w:bCs/>
              </w:rPr>
              <w:t xml:space="preserve"> AND DOSE:</w:t>
            </w:r>
          </w:p>
          <w:p w14:paraId="6EDAC1CA" w14:textId="77777777" w:rsidR="003251BC" w:rsidRDefault="003251BC" w:rsidP="003251BC">
            <w:pPr>
              <w:rPr>
                <w:b/>
                <w:bCs/>
              </w:rPr>
            </w:pPr>
          </w:p>
          <w:p w14:paraId="6BE28E12" w14:textId="77777777" w:rsidR="003251BC" w:rsidRDefault="003251BC" w:rsidP="003251BC">
            <w:pPr>
              <w:rPr>
                <w:b/>
                <w:bCs/>
              </w:rPr>
            </w:pPr>
          </w:p>
          <w:p w14:paraId="29B9441F" w14:textId="77777777" w:rsidR="003251BC" w:rsidRDefault="003251BC" w:rsidP="003251BC">
            <w:pPr>
              <w:rPr>
                <w:b/>
                <w:bCs/>
              </w:rPr>
            </w:pPr>
          </w:p>
          <w:p w14:paraId="4ACE6DB5" w14:textId="77777777" w:rsidR="003251BC" w:rsidRDefault="003251BC" w:rsidP="003251BC">
            <w:pPr>
              <w:rPr>
                <w:b/>
                <w:bCs/>
              </w:rPr>
            </w:pPr>
          </w:p>
          <w:p w14:paraId="6028407D" w14:textId="77777777" w:rsidR="003251BC" w:rsidRDefault="003251BC" w:rsidP="003251BC">
            <w:pPr>
              <w:rPr>
                <w:b/>
                <w:bCs/>
              </w:rPr>
            </w:pPr>
          </w:p>
          <w:p w14:paraId="1EE92E82" w14:textId="77777777" w:rsidR="003251BC" w:rsidRDefault="003251BC" w:rsidP="003251BC">
            <w:pPr>
              <w:rPr>
                <w:b/>
                <w:bCs/>
              </w:rPr>
            </w:pPr>
          </w:p>
          <w:p w14:paraId="67C5A5CC" w14:textId="77777777" w:rsidR="003251BC" w:rsidRDefault="003251BC" w:rsidP="003251BC">
            <w:pPr>
              <w:rPr>
                <w:b/>
                <w:bCs/>
              </w:rPr>
            </w:pPr>
          </w:p>
          <w:p w14:paraId="6F569FBA" w14:textId="77777777" w:rsidR="003251BC" w:rsidRDefault="003251BC" w:rsidP="003251BC">
            <w:pPr>
              <w:rPr>
                <w:b/>
                <w:bCs/>
              </w:rPr>
            </w:pPr>
          </w:p>
          <w:p w14:paraId="5449F98B" w14:textId="720C046E" w:rsidR="0087207E" w:rsidRDefault="0087207E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The tablets may be crushed or broken, or the capsules may be opened and the contents</w:t>
            </w:r>
            <w:r w:rsidR="008A7050">
              <w:rPr>
                <w:b/>
                <w:bCs/>
              </w:rPr>
              <w:t xml:space="preserve"> mixed with soft food or liquid prior to administration.</w:t>
            </w:r>
          </w:p>
        </w:tc>
      </w:tr>
      <w:tr w:rsidR="006A6B90" w14:paraId="17B0939F" w14:textId="77777777" w:rsidTr="00FE46D9">
        <w:tc>
          <w:tcPr>
            <w:tcW w:w="5381" w:type="dxa"/>
            <w:shd w:val="clear" w:color="auto" w:fill="auto"/>
          </w:tcPr>
          <w:p w14:paraId="661E417A" w14:textId="50B36532" w:rsidR="006A6B90" w:rsidRDefault="00A846C2">
            <w:pPr>
              <w:pStyle w:val="ListParagraph"/>
              <w:spacing w:before="120" w:after="12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Prescriber’s Signature:</w:t>
            </w:r>
          </w:p>
        </w:tc>
        <w:tc>
          <w:tcPr>
            <w:tcW w:w="5382" w:type="dxa"/>
            <w:shd w:val="clear" w:color="auto" w:fill="auto"/>
          </w:tcPr>
          <w:p w14:paraId="31C2C29B" w14:textId="77777777" w:rsidR="006A6B90" w:rsidRDefault="006A6B90" w:rsidP="00E804D0"/>
        </w:tc>
      </w:tr>
      <w:tr w:rsidR="007F08C9" w14:paraId="405D6FC7" w14:textId="77777777" w:rsidTr="00FE46D9">
        <w:tc>
          <w:tcPr>
            <w:tcW w:w="5381" w:type="dxa"/>
            <w:tcBorders>
              <w:bottom w:val="single" w:sz="4" w:space="0" w:color="auto"/>
            </w:tcBorders>
            <w:shd w:val="clear" w:color="auto" w:fill="auto"/>
          </w:tcPr>
          <w:p w14:paraId="523A0BEB" w14:textId="59DA2EEE" w:rsidR="007F08C9" w:rsidRDefault="007F08C9">
            <w:pPr>
              <w:pStyle w:val="ListParagraph"/>
              <w:spacing w:before="120" w:after="12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Print Name:</w:t>
            </w:r>
          </w:p>
        </w:tc>
        <w:tc>
          <w:tcPr>
            <w:tcW w:w="5382" w:type="dxa"/>
            <w:tcBorders>
              <w:bottom w:val="single" w:sz="4" w:space="0" w:color="auto"/>
            </w:tcBorders>
            <w:shd w:val="clear" w:color="auto" w:fill="auto"/>
          </w:tcPr>
          <w:p w14:paraId="17E82844" w14:textId="77777777" w:rsidR="007F08C9" w:rsidRDefault="007F08C9" w:rsidP="00E804D0"/>
        </w:tc>
      </w:tr>
      <w:tr w:rsidR="00D672CF" w14:paraId="78924310" w14:textId="77777777" w:rsidTr="00FE46D9">
        <w:tc>
          <w:tcPr>
            <w:tcW w:w="5381" w:type="dxa"/>
            <w:tcBorders>
              <w:bottom w:val="single" w:sz="4" w:space="0" w:color="auto"/>
            </w:tcBorders>
            <w:shd w:val="clear" w:color="auto" w:fill="auto"/>
          </w:tcPr>
          <w:p w14:paraId="6999898C" w14:textId="21FFD5C2" w:rsidR="00D672CF" w:rsidRDefault="00D672CF">
            <w:pPr>
              <w:pStyle w:val="ListParagraph"/>
              <w:spacing w:before="120" w:after="12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</w:p>
        </w:tc>
        <w:tc>
          <w:tcPr>
            <w:tcW w:w="5382" w:type="dxa"/>
            <w:tcBorders>
              <w:bottom w:val="single" w:sz="4" w:space="0" w:color="auto"/>
            </w:tcBorders>
            <w:shd w:val="clear" w:color="auto" w:fill="auto"/>
          </w:tcPr>
          <w:p w14:paraId="423EA6D0" w14:textId="77777777" w:rsidR="00D672CF" w:rsidRDefault="00D672CF" w:rsidP="00E804D0"/>
        </w:tc>
      </w:tr>
      <w:tr w:rsidR="00A3653F" w14:paraId="18A04AEE" w14:textId="77777777" w:rsidTr="00FE46D9">
        <w:tc>
          <w:tcPr>
            <w:tcW w:w="1076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51A233A" w14:textId="77777777" w:rsidR="00BF20CE" w:rsidRDefault="00BF20CE">
            <w:pPr>
              <w:spacing w:before="240"/>
              <w:rPr>
                <w:b/>
                <w:bCs/>
                <w:i/>
                <w:iCs/>
              </w:rPr>
            </w:pPr>
          </w:p>
          <w:p w14:paraId="7C796D69" w14:textId="77777777" w:rsidR="00A3653F" w:rsidRDefault="00A3653F">
            <w:pPr>
              <w:spacing w:before="24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lastRenderedPageBreak/>
              <w:t xml:space="preserve">GP/Prescriber to </w:t>
            </w:r>
            <w:r w:rsidR="00F71FC9">
              <w:rPr>
                <w:b/>
                <w:bCs/>
                <w:i/>
                <w:iCs/>
              </w:rPr>
              <w:t xml:space="preserve">send </w:t>
            </w:r>
            <w:r>
              <w:rPr>
                <w:b/>
                <w:bCs/>
                <w:i/>
                <w:iCs/>
              </w:rPr>
              <w:t>back to the START Team</w:t>
            </w:r>
            <w:r w:rsidR="00F71FC9">
              <w:rPr>
                <w:b/>
                <w:bCs/>
                <w:i/>
                <w:iCs/>
              </w:rPr>
              <w:t xml:space="preserve"> via </w:t>
            </w:r>
            <w:r w:rsidR="00F71FC9">
              <w:rPr>
                <w:b/>
                <w:bCs/>
                <w:i/>
                <w:iCs/>
                <w:u w:val="single"/>
              </w:rPr>
              <w:t>email address</w:t>
            </w:r>
            <w:r w:rsidR="00F71FC9">
              <w:rPr>
                <w:b/>
                <w:bCs/>
                <w:i/>
                <w:iCs/>
              </w:rPr>
              <w:t xml:space="preserve">: </w:t>
            </w:r>
            <w:r w:rsidR="005C5669"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 </w:t>
            </w:r>
          </w:p>
          <w:p w14:paraId="3D559E22" w14:textId="2AC00F5D" w:rsidR="00F57AB8" w:rsidRDefault="00F57AB8">
            <w:pPr>
              <w:spacing w:before="240"/>
              <w:rPr>
                <w:i/>
                <w:iCs/>
              </w:rPr>
            </w:pPr>
          </w:p>
        </w:tc>
      </w:tr>
      <w:tr w:rsidR="00F4144E" w14:paraId="3E2B53EE" w14:textId="77777777" w:rsidTr="00FE46D9">
        <w:tc>
          <w:tcPr>
            <w:tcW w:w="5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D4C8AB" w14:textId="77777777" w:rsidR="00F4144E" w:rsidRDefault="00F4144E">
            <w:pPr>
              <w:pStyle w:val="ListParagraph"/>
              <w:spacing w:before="120" w:after="120"/>
              <w:ind w:left="0"/>
              <w:rPr>
                <w:b/>
                <w:bCs/>
              </w:rPr>
            </w:pP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231D63" w14:textId="77777777" w:rsidR="00F4144E" w:rsidRDefault="00F4144E" w:rsidP="00E804D0"/>
        </w:tc>
      </w:tr>
      <w:tr w:rsidR="00E43E74" w14:paraId="4C64D022" w14:textId="77777777" w:rsidTr="00FE46D9">
        <w:tc>
          <w:tcPr>
            <w:tcW w:w="10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E3D38F" w14:textId="79C47659" w:rsidR="001F1CA8" w:rsidRDefault="00FE46D9">
            <w:pPr>
              <w:spacing w:before="120" w:after="12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</w:t>
            </w:r>
            <w:r w:rsidR="00E43E74">
              <w:rPr>
                <w:b/>
                <w:bCs/>
                <w:i/>
                <w:iCs/>
              </w:rPr>
              <w:t xml:space="preserve">TART </w:t>
            </w:r>
            <w:r w:rsidR="00D05095">
              <w:rPr>
                <w:b/>
                <w:bCs/>
                <w:i/>
                <w:iCs/>
              </w:rPr>
              <w:t>Staff</w:t>
            </w:r>
            <w:r w:rsidR="00E43E74">
              <w:rPr>
                <w:b/>
                <w:bCs/>
                <w:i/>
                <w:iCs/>
              </w:rPr>
              <w:t xml:space="preserve"> to take form to person’s pharmacy. </w:t>
            </w:r>
          </w:p>
          <w:p w14:paraId="2C622652" w14:textId="04D4B538" w:rsidR="00E43E74" w:rsidRDefault="00E43E74">
            <w:pPr>
              <w:spacing w:before="240" w:after="120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 xml:space="preserve">Pharmacist </w:t>
            </w:r>
            <w:r w:rsidR="00D05095">
              <w:rPr>
                <w:b/>
                <w:bCs/>
                <w:i/>
                <w:iCs/>
              </w:rPr>
              <w:t>t</w:t>
            </w:r>
            <w:r>
              <w:rPr>
                <w:b/>
                <w:bCs/>
                <w:i/>
                <w:iCs/>
              </w:rPr>
              <w:t>o complete Section 5 and START staff to upload to person’s records.</w:t>
            </w:r>
          </w:p>
        </w:tc>
      </w:tr>
      <w:tr w:rsidR="00E43E74" w14:paraId="225EB11C" w14:textId="77777777" w:rsidTr="00FE46D9">
        <w:tc>
          <w:tcPr>
            <w:tcW w:w="10763" w:type="dxa"/>
            <w:gridSpan w:val="2"/>
            <w:shd w:val="clear" w:color="auto" w:fill="auto"/>
          </w:tcPr>
          <w:p w14:paraId="36A63C29" w14:textId="068A175F" w:rsidR="00E43E74" w:rsidRDefault="00F46BC3">
            <w:pPr>
              <w:numPr>
                <w:ilvl w:val="0"/>
                <w:numId w:val="2"/>
              </w:numPr>
              <w:spacing w:before="120" w:after="120"/>
              <w:rPr>
                <w:b/>
              </w:rPr>
            </w:pPr>
            <w:r>
              <w:rPr>
                <w:b/>
              </w:rPr>
              <w:t>I confirm that crushing of the tablet or opening the capsule as indicated above will not affect the absorption of the medicine</w:t>
            </w:r>
            <w:r w:rsidR="00A83D7C">
              <w:rPr>
                <w:b/>
              </w:rPr>
              <w:t>.</w:t>
            </w:r>
          </w:p>
        </w:tc>
      </w:tr>
      <w:tr w:rsidR="00A83D7C" w14:paraId="39F7E5CD" w14:textId="77777777" w:rsidTr="00FE46D9">
        <w:tc>
          <w:tcPr>
            <w:tcW w:w="5381" w:type="dxa"/>
            <w:shd w:val="clear" w:color="auto" w:fill="auto"/>
          </w:tcPr>
          <w:p w14:paraId="124237C2" w14:textId="0D57930F" w:rsidR="00A83D7C" w:rsidRDefault="00A83D7C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Pharmacist</w:t>
            </w:r>
            <w:r w:rsidR="0083410C">
              <w:rPr>
                <w:b/>
                <w:bCs/>
              </w:rPr>
              <w:t>’s Signature:</w:t>
            </w:r>
          </w:p>
        </w:tc>
        <w:tc>
          <w:tcPr>
            <w:tcW w:w="5382" w:type="dxa"/>
            <w:shd w:val="clear" w:color="auto" w:fill="auto"/>
          </w:tcPr>
          <w:p w14:paraId="1F55CF21" w14:textId="0C32C1D1" w:rsidR="00A83D7C" w:rsidRDefault="00A83D7C">
            <w:pPr>
              <w:spacing w:before="120" w:after="120"/>
              <w:ind w:left="720"/>
              <w:rPr>
                <w:b/>
                <w:bCs/>
              </w:rPr>
            </w:pPr>
          </w:p>
        </w:tc>
      </w:tr>
      <w:tr w:rsidR="0083410C" w14:paraId="20521926" w14:textId="77777777" w:rsidTr="00FE46D9">
        <w:tc>
          <w:tcPr>
            <w:tcW w:w="5381" w:type="dxa"/>
            <w:shd w:val="clear" w:color="auto" w:fill="auto"/>
          </w:tcPr>
          <w:p w14:paraId="69D27F44" w14:textId="65F31BA5" w:rsidR="0083410C" w:rsidRDefault="0083410C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Print Name:</w:t>
            </w:r>
          </w:p>
        </w:tc>
        <w:tc>
          <w:tcPr>
            <w:tcW w:w="5382" w:type="dxa"/>
            <w:shd w:val="clear" w:color="auto" w:fill="auto"/>
          </w:tcPr>
          <w:p w14:paraId="4B694392" w14:textId="77777777" w:rsidR="0083410C" w:rsidRDefault="0083410C">
            <w:pPr>
              <w:spacing w:before="120" w:after="120"/>
              <w:ind w:left="720"/>
              <w:rPr>
                <w:b/>
                <w:bCs/>
              </w:rPr>
            </w:pPr>
          </w:p>
        </w:tc>
      </w:tr>
      <w:tr w:rsidR="0083410C" w14:paraId="31C9A94C" w14:textId="77777777" w:rsidTr="00FE46D9">
        <w:tc>
          <w:tcPr>
            <w:tcW w:w="5381" w:type="dxa"/>
            <w:shd w:val="clear" w:color="auto" w:fill="auto"/>
          </w:tcPr>
          <w:p w14:paraId="4A143BBD" w14:textId="579F615C" w:rsidR="0083410C" w:rsidRDefault="006D2CC7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Pharmacy Address:</w:t>
            </w:r>
          </w:p>
        </w:tc>
        <w:tc>
          <w:tcPr>
            <w:tcW w:w="5382" w:type="dxa"/>
            <w:shd w:val="clear" w:color="auto" w:fill="auto"/>
          </w:tcPr>
          <w:p w14:paraId="3C910934" w14:textId="77777777" w:rsidR="0083410C" w:rsidRDefault="0083410C">
            <w:pPr>
              <w:spacing w:before="120" w:after="120"/>
              <w:ind w:left="720"/>
              <w:rPr>
                <w:b/>
                <w:bCs/>
              </w:rPr>
            </w:pPr>
          </w:p>
          <w:p w14:paraId="7C02F28D" w14:textId="77777777" w:rsidR="006D2CC7" w:rsidRDefault="006D2CC7">
            <w:pPr>
              <w:spacing w:before="120" w:after="120"/>
              <w:ind w:left="720"/>
              <w:rPr>
                <w:b/>
                <w:bCs/>
              </w:rPr>
            </w:pPr>
          </w:p>
          <w:p w14:paraId="38A5D360" w14:textId="77777777" w:rsidR="006D2CC7" w:rsidRDefault="006D2CC7">
            <w:pPr>
              <w:spacing w:before="120" w:after="120"/>
              <w:ind w:left="720"/>
              <w:rPr>
                <w:b/>
                <w:bCs/>
              </w:rPr>
            </w:pPr>
          </w:p>
          <w:p w14:paraId="05448C5E" w14:textId="77777777" w:rsidR="00D64593" w:rsidRDefault="00D64593">
            <w:pPr>
              <w:spacing w:before="120" w:after="120"/>
              <w:ind w:left="720"/>
              <w:rPr>
                <w:b/>
                <w:bCs/>
              </w:rPr>
            </w:pPr>
          </w:p>
        </w:tc>
      </w:tr>
      <w:tr w:rsidR="006D2CC7" w14:paraId="009FCF0A" w14:textId="77777777" w:rsidTr="00FE46D9">
        <w:tc>
          <w:tcPr>
            <w:tcW w:w="5381" w:type="dxa"/>
            <w:tcBorders>
              <w:bottom w:val="single" w:sz="4" w:space="0" w:color="auto"/>
            </w:tcBorders>
            <w:shd w:val="clear" w:color="auto" w:fill="auto"/>
          </w:tcPr>
          <w:p w14:paraId="3E568AC3" w14:textId="7A820DD2" w:rsidR="006D2CC7" w:rsidRDefault="006D2CC7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</w:p>
        </w:tc>
        <w:tc>
          <w:tcPr>
            <w:tcW w:w="5382" w:type="dxa"/>
            <w:tcBorders>
              <w:bottom w:val="single" w:sz="4" w:space="0" w:color="auto"/>
            </w:tcBorders>
            <w:shd w:val="clear" w:color="auto" w:fill="auto"/>
          </w:tcPr>
          <w:p w14:paraId="19161E94" w14:textId="77777777" w:rsidR="006D2CC7" w:rsidRDefault="006D2CC7">
            <w:pPr>
              <w:spacing w:before="120" w:after="120"/>
              <w:ind w:left="720"/>
              <w:rPr>
                <w:b/>
                <w:bCs/>
              </w:rPr>
            </w:pPr>
          </w:p>
        </w:tc>
      </w:tr>
      <w:tr w:rsidR="00D64593" w14:paraId="3151EE0E" w14:textId="77777777" w:rsidTr="00FE46D9">
        <w:tc>
          <w:tcPr>
            <w:tcW w:w="10763" w:type="dxa"/>
            <w:gridSpan w:val="2"/>
            <w:tcBorders>
              <w:left w:val="nil"/>
            </w:tcBorders>
            <w:shd w:val="clear" w:color="auto" w:fill="auto"/>
          </w:tcPr>
          <w:p w14:paraId="4B2DA64E" w14:textId="77777777" w:rsidR="00D64593" w:rsidRDefault="00D64593">
            <w:pPr>
              <w:spacing w:before="120" w:after="120"/>
              <w:ind w:left="720"/>
              <w:rPr>
                <w:b/>
                <w:bCs/>
              </w:rPr>
            </w:pPr>
          </w:p>
        </w:tc>
      </w:tr>
      <w:tr w:rsidR="00D64593" w14:paraId="111C7359" w14:textId="77777777" w:rsidTr="00FE46D9">
        <w:tc>
          <w:tcPr>
            <w:tcW w:w="10763" w:type="dxa"/>
            <w:gridSpan w:val="2"/>
            <w:shd w:val="clear" w:color="auto" w:fill="auto"/>
          </w:tcPr>
          <w:p w14:paraId="731CCCE7" w14:textId="77777777" w:rsidR="00D64593" w:rsidRDefault="00D64593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Use this space for any additional information:</w:t>
            </w:r>
          </w:p>
          <w:p w14:paraId="6130154A" w14:textId="77777777" w:rsidR="00D64593" w:rsidRDefault="00D64593">
            <w:pPr>
              <w:spacing w:before="120" w:after="120"/>
              <w:rPr>
                <w:b/>
                <w:bCs/>
              </w:rPr>
            </w:pPr>
          </w:p>
          <w:p w14:paraId="7E87A0A7" w14:textId="77777777" w:rsidR="00D64593" w:rsidRDefault="00D64593">
            <w:pPr>
              <w:spacing w:before="120" w:after="120"/>
              <w:rPr>
                <w:b/>
                <w:bCs/>
              </w:rPr>
            </w:pPr>
          </w:p>
          <w:p w14:paraId="772E62CB" w14:textId="77777777" w:rsidR="00D64593" w:rsidRDefault="00D64593">
            <w:pPr>
              <w:spacing w:before="120" w:after="120"/>
              <w:rPr>
                <w:b/>
                <w:bCs/>
              </w:rPr>
            </w:pPr>
          </w:p>
          <w:p w14:paraId="585F5279" w14:textId="77777777" w:rsidR="00D64593" w:rsidRDefault="00D64593">
            <w:pPr>
              <w:spacing w:before="120" w:after="120"/>
              <w:rPr>
                <w:b/>
                <w:bCs/>
              </w:rPr>
            </w:pPr>
          </w:p>
          <w:p w14:paraId="01577A88" w14:textId="77777777" w:rsidR="00D64593" w:rsidRDefault="00D64593">
            <w:pPr>
              <w:spacing w:before="120" w:after="120"/>
              <w:rPr>
                <w:b/>
                <w:bCs/>
              </w:rPr>
            </w:pPr>
          </w:p>
          <w:p w14:paraId="08F711C0" w14:textId="77777777" w:rsidR="00D64593" w:rsidRDefault="00D64593">
            <w:pPr>
              <w:spacing w:before="120" w:after="120"/>
              <w:rPr>
                <w:b/>
                <w:bCs/>
              </w:rPr>
            </w:pPr>
          </w:p>
          <w:p w14:paraId="435C2D05" w14:textId="77777777" w:rsidR="00D64593" w:rsidRDefault="00D64593">
            <w:pPr>
              <w:spacing w:before="120" w:after="120"/>
              <w:rPr>
                <w:b/>
                <w:bCs/>
              </w:rPr>
            </w:pPr>
          </w:p>
          <w:p w14:paraId="7801919D" w14:textId="77777777" w:rsidR="00D64593" w:rsidRDefault="00D64593">
            <w:pPr>
              <w:spacing w:before="120" w:after="120"/>
              <w:rPr>
                <w:b/>
                <w:bCs/>
              </w:rPr>
            </w:pPr>
          </w:p>
          <w:p w14:paraId="73EC170F" w14:textId="77777777" w:rsidR="00D64593" w:rsidRDefault="00D64593">
            <w:pPr>
              <w:spacing w:before="120" w:after="120"/>
              <w:rPr>
                <w:b/>
                <w:bCs/>
              </w:rPr>
            </w:pPr>
          </w:p>
          <w:p w14:paraId="2951174B" w14:textId="77777777" w:rsidR="00D64593" w:rsidRDefault="00D64593">
            <w:pPr>
              <w:spacing w:before="120" w:after="120"/>
              <w:rPr>
                <w:b/>
                <w:bCs/>
              </w:rPr>
            </w:pPr>
          </w:p>
          <w:p w14:paraId="35B58E2F" w14:textId="027F1C2A" w:rsidR="00D64593" w:rsidRDefault="00D64593">
            <w:pPr>
              <w:spacing w:before="120" w:after="120"/>
              <w:rPr>
                <w:b/>
                <w:bCs/>
              </w:rPr>
            </w:pPr>
          </w:p>
        </w:tc>
      </w:tr>
    </w:tbl>
    <w:p w14:paraId="5FAD708F" w14:textId="77777777" w:rsidR="00107D08" w:rsidRDefault="00107D08">
      <w:pPr>
        <w:rPr>
          <w:vanish/>
        </w:rPr>
      </w:pPr>
    </w:p>
    <w:tbl>
      <w:tblPr>
        <w:tblW w:w="10098" w:type="dxa"/>
        <w:tblLook w:val="01E0" w:firstRow="1" w:lastRow="1" w:firstColumn="1" w:lastColumn="1" w:noHBand="0" w:noVBand="0"/>
      </w:tblPr>
      <w:tblGrid>
        <w:gridCol w:w="3618"/>
        <w:gridCol w:w="6480"/>
      </w:tblGrid>
      <w:tr w:rsidR="00D70CBA" w14:paraId="732D0EA2" w14:textId="77777777" w:rsidTr="00212647">
        <w:trPr>
          <w:trHeight w:val="330"/>
        </w:trPr>
        <w:tc>
          <w:tcPr>
            <w:tcW w:w="3618" w:type="dxa"/>
            <w:vMerge w:val="restart"/>
            <w:shd w:val="clear" w:color="auto" w:fill="auto"/>
          </w:tcPr>
          <w:p w14:paraId="4092EB32" w14:textId="47320EE8" w:rsidR="00D70CBA" w:rsidRPr="00F57055" w:rsidRDefault="00771971" w:rsidP="00E43E74">
            <w:pPr>
              <w:rPr>
                <w:b/>
              </w:rPr>
            </w:pPr>
            <w:r>
              <w:br w:type="page"/>
            </w:r>
          </w:p>
        </w:tc>
        <w:tc>
          <w:tcPr>
            <w:tcW w:w="6480" w:type="dxa"/>
            <w:shd w:val="clear" w:color="auto" w:fill="auto"/>
          </w:tcPr>
          <w:p w14:paraId="5F55A1CD" w14:textId="77777777" w:rsidR="00D70CBA" w:rsidRPr="00F57055" w:rsidRDefault="00D70CBA" w:rsidP="00F57055">
            <w:pPr>
              <w:rPr>
                <w:b/>
              </w:rPr>
            </w:pPr>
          </w:p>
        </w:tc>
      </w:tr>
      <w:tr w:rsidR="00D70CBA" w14:paraId="0B491636" w14:textId="77777777" w:rsidTr="00212647">
        <w:trPr>
          <w:trHeight w:val="485"/>
        </w:trPr>
        <w:tc>
          <w:tcPr>
            <w:tcW w:w="3618" w:type="dxa"/>
            <w:vMerge/>
            <w:shd w:val="clear" w:color="auto" w:fill="auto"/>
          </w:tcPr>
          <w:p w14:paraId="229762E7" w14:textId="77777777" w:rsidR="00D70CBA" w:rsidRPr="00F57055" w:rsidRDefault="00D70CBA" w:rsidP="00F57055">
            <w:pPr>
              <w:rPr>
                <w:b/>
              </w:rPr>
            </w:pPr>
          </w:p>
        </w:tc>
        <w:tc>
          <w:tcPr>
            <w:tcW w:w="6480" w:type="dxa"/>
            <w:shd w:val="clear" w:color="auto" w:fill="auto"/>
          </w:tcPr>
          <w:p w14:paraId="24B9E9BF" w14:textId="77777777" w:rsidR="00D70CBA" w:rsidRPr="00F57055" w:rsidRDefault="00D70CBA" w:rsidP="00F57055">
            <w:pPr>
              <w:rPr>
                <w:b/>
              </w:rPr>
            </w:pPr>
          </w:p>
        </w:tc>
      </w:tr>
    </w:tbl>
    <w:p w14:paraId="081AB368" w14:textId="77777777" w:rsidR="001815D4" w:rsidRDefault="001815D4" w:rsidP="00D64593"/>
    <w:sectPr w:rsidR="001815D4" w:rsidSect="001815D4">
      <w:type w:val="continuous"/>
      <w:pgSz w:w="11907" w:h="16840" w:code="9"/>
      <w:pgMar w:top="567" w:right="567" w:bottom="567" w:left="567" w:header="709" w:footer="335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F092C" w14:textId="77777777" w:rsidR="00F83C06" w:rsidRDefault="00F83C06">
      <w:r>
        <w:separator/>
      </w:r>
    </w:p>
  </w:endnote>
  <w:endnote w:type="continuationSeparator" w:id="0">
    <w:p w14:paraId="28AAEE8B" w14:textId="77777777" w:rsidR="00F83C06" w:rsidRDefault="00F83C06">
      <w:r>
        <w:continuationSeparator/>
      </w:r>
    </w:p>
  </w:endnote>
  <w:endnote w:type="continuationNotice" w:id="1">
    <w:p w14:paraId="27908EDD" w14:textId="77777777" w:rsidR="00F83C06" w:rsidRDefault="00F83C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44181" w14:textId="77777777" w:rsidR="006B49E2" w:rsidRDefault="006B49E2" w:rsidP="006B49E2">
    <w:pPr>
      <w:pStyle w:val="Footer"/>
      <w:tabs>
        <w:tab w:val="left" w:pos="720"/>
      </w:tabs>
      <w:rPr>
        <w:rStyle w:val="PageNumber"/>
        <w:rFonts w:cs="Arial"/>
        <w:sz w:val="16"/>
        <w:szCs w:val="16"/>
      </w:rPr>
    </w:pPr>
    <w:r>
      <w:rPr>
        <w:rFonts w:cs="Arial"/>
        <w:sz w:val="16"/>
      </w:rPr>
      <w:t>START Forms</w:t>
    </w:r>
    <w:r>
      <w:rPr>
        <w:rFonts w:ascii="Times New Roman" w:hAnsi="Times New Roman"/>
        <w:sz w:val="16"/>
      </w:rPr>
      <w:tab/>
      <w:t xml:space="preserve">                                                                         </w:t>
    </w:r>
    <w:r>
      <w:rPr>
        <w:rStyle w:val="PageNumber"/>
        <w:rFonts w:cs="Arial"/>
        <w:sz w:val="16"/>
        <w:szCs w:val="16"/>
      </w:rPr>
      <w:t>www.nottinghamshire.gov.uk</w:t>
    </w:r>
    <w:r>
      <w:rPr>
        <w:rStyle w:val="PageNumber"/>
        <w:sz w:val="20"/>
      </w:rPr>
      <w:tab/>
    </w:r>
    <w:r>
      <w:rPr>
        <w:rStyle w:val="PageNumber"/>
        <w:sz w:val="20"/>
      </w:rPr>
      <w:tab/>
      <w:t xml:space="preserve">             </w:t>
    </w:r>
    <w:r>
      <w:rPr>
        <w:rStyle w:val="PageNumber"/>
        <w:rFonts w:cs="Arial"/>
        <w:sz w:val="16"/>
        <w:szCs w:val="16"/>
      </w:rPr>
      <w:t>Version: 3</w:t>
    </w:r>
  </w:p>
  <w:p w14:paraId="5F01CBC7" w14:textId="69E319B3" w:rsidR="006B49E2" w:rsidRDefault="006B49E2" w:rsidP="006B49E2">
    <w:pPr>
      <w:pStyle w:val="Footer"/>
      <w:tabs>
        <w:tab w:val="left" w:pos="720"/>
      </w:tabs>
    </w:pPr>
    <w:r>
      <w:rPr>
        <w:rStyle w:val="PageNumber"/>
        <w:rFonts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Date: </w:t>
    </w:r>
    <w:r w:rsidR="003D6A9B">
      <w:rPr>
        <w:rStyle w:val="PageNumber"/>
        <w:rFonts w:cs="Arial"/>
        <w:sz w:val="16"/>
        <w:szCs w:val="16"/>
      </w:rPr>
      <w:t>Jan 25</w:t>
    </w:r>
  </w:p>
  <w:p w14:paraId="62F369EE" w14:textId="77777777" w:rsidR="006B49E2" w:rsidRDefault="006B49E2">
    <w:pPr>
      <w:pStyle w:val="Footer"/>
    </w:pPr>
  </w:p>
  <w:p w14:paraId="2F33CB18" w14:textId="77777777" w:rsidR="006B49E2" w:rsidRDefault="006B4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D9610" w14:textId="77777777" w:rsidR="00F83C06" w:rsidRDefault="00F83C06">
      <w:r>
        <w:separator/>
      </w:r>
    </w:p>
  </w:footnote>
  <w:footnote w:type="continuationSeparator" w:id="0">
    <w:p w14:paraId="623A4D8D" w14:textId="77777777" w:rsidR="00F83C06" w:rsidRDefault="00F83C06">
      <w:r>
        <w:continuationSeparator/>
      </w:r>
    </w:p>
  </w:footnote>
  <w:footnote w:type="continuationNotice" w:id="1">
    <w:p w14:paraId="227656E3" w14:textId="77777777" w:rsidR="00F83C06" w:rsidRDefault="00F83C0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7415C"/>
    <w:multiLevelType w:val="hybridMultilevel"/>
    <w:tmpl w:val="4CA6E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60BCA"/>
    <w:multiLevelType w:val="hybridMultilevel"/>
    <w:tmpl w:val="4E9AC6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C56D96"/>
    <w:multiLevelType w:val="hybridMultilevel"/>
    <w:tmpl w:val="6616AEFA"/>
    <w:lvl w:ilvl="0" w:tplc="08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65B2F"/>
    <w:multiLevelType w:val="hybridMultilevel"/>
    <w:tmpl w:val="E2DEE2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56998"/>
    <w:multiLevelType w:val="hybridMultilevel"/>
    <w:tmpl w:val="710426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613710"/>
    <w:multiLevelType w:val="hybridMultilevel"/>
    <w:tmpl w:val="1B2EF7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74C3C"/>
    <w:multiLevelType w:val="hybridMultilevel"/>
    <w:tmpl w:val="BE0EDA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155815"/>
    <w:multiLevelType w:val="hybridMultilevel"/>
    <w:tmpl w:val="D272E6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007306">
    <w:abstractNumId w:val="2"/>
  </w:num>
  <w:num w:numId="2" w16cid:durableId="1627732466">
    <w:abstractNumId w:val="1"/>
  </w:num>
  <w:num w:numId="3" w16cid:durableId="1054545662">
    <w:abstractNumId w:val="4"/>
  </w:num>
  <w:num w:numId="4" w16cid:durableId="240452529">
    <w:abstractNumId w:val="3"/>
  </w:num>
  <w:num w:numId="5" w16cid:durableId="821045366">
    <w:abstractNumId w:val="7"/>
  </w:num>
  <w:num w:numId="6" w16cid:durableId="372734964">
    <w:abstractNumId w:val="0"/>
  </w:num>
  <w:num w:numId="7" w16cid:durableId="112480346">
    <w:abstractNumId w:val="5"/>
  </w:num>
  <w:num w:numId="8" w16cid:durableId="1429276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9E"/>
    <w:rsid w:val="00050B45"/>
    <w:rsid w:val="00057512"/>
    <w:rsid w:val="00075684"/>
    <w:rsid w:val="00094632"/>
    <w:rsid w:val="000A0E89"/>
    <w:rsid w:val="000D000C"/>
    <w:rsid w:val="000D4EB1"/>
    <w:rsid w:val="000E76A8"/>
    <w:rsid w:val="00107531"/>
    <w:rsid w:val="00107D08"/>
    <w:rsid w:val="001146EE"/>
    <w:rsid w:val="00130690"/>
    <w:rsid w:val="00133D64"/>
    <w:rsid w:val="0014309D"/>
    <w:rsid w:val="00150FAD"/>
    <w:rsid w:val="0015734A"/>
    <w:rsid w:val="001802FF"/>
    <w:rsid w:val="001815D4"/>
    <w:rsid w:val="00195B62"/>
    <w:rsid w:val="0019669E"/>
    <w:rsid w:val="001A0E77"/>
    <w:rsid w:val="001A112F"/>
    <w:rsid w:val="001A2DEA"/>
    <w:rsid w:val="001A5306"/>
    <w:rsid w:val="001A6CA6"/>
    <w:rsid w:val="001D6B11"/>
    <w:rsid w:val="001F1CA8"/>
    <w:rsid w:val="00212647"/>
    <w:rsid w:val="00222EBF"/>
    <w:rsid w:val="002308B7"/>
    <w:rsid w:val="00244698"/>
    <w:rsid w:val="002D6736"/>
    <w:rsid w:val="002F3EED"/>
    <w:rsid w:val="0032430A"/>
    <w:rsid w:val="003251BC"/>
    <w:rsid w:val="003455EB"/>
    <w:rsid w:val="00357C2C"/>
    <w:rsid w:val="00361260"/>
    <w:rsid w:val="00373419"/>
    <w:rsid w:val="00393A30"/>
    <w:rsid w:val="003A0033"/>
    <w:rsid w:val="003B180F"/>
    <w:rsid w:val="003B405C"/>
    <w:rsid w:val="003D6A9B"/>
    <w:rsid w:val="003F0AD0"/>
    <w:rsid w:val="00410453"/>
    <w:rsid w:val="00423AD2"/>
    <w:rsid w:val="0045086B"/>
    <w:rsid w:val="00453E47"/>
    <w:rsid w:val="004B5C21"/>
    <w:rsid w:val="005010B5"/>
    <w:rsid w:val="005148BF"/>
    <w:rsid w:val="00515A68"/>
    <w:rsid w:val="005466AA"/>
    <w:rsid w:val="00550A78"/>
    <w:rsid w:val="00556FA0"/>
    <w:rsid w:val="0055735F"/>
    <w:rsid w:val="00581979"/>
    <w:rsid w:val="005B7B53"/>
    <w:rsid w:val="005C0D07"/>
    <w:rsid w:val="005C5669"/>
    <w:rsid w:val="005D65F0"/>
    <w:rsid w:val="005F21C6"/>
    <w:rsid w:val="005F2BDC"/>
    <w:rsid w:val="006070A3"/>
    <w:rsid w:val="00625A0D"/>
    <w:rsid w:val="00635076"/>
    <w:rsid w:val="0069682E"/>
    <w:rsid w:val="006A6B90"/>
    <w:rsid w:val="006B49E2"/>
    <w:rsid w:val="006D29AD"/>
    <w:rsid w:val="006D2CC7"/>
    <w:rsid w:val="006D41B3"/>
    <w:rsid w:val="006E3A13"/>
    <w:rsid w:val="00701FF8"/>
    <w:rsid w:val="0073327D"/>
    <w:rsid w:val="0073509D"/>
    <w:rsid w:val="00771971"/>
    <w:rsid w:val="00777909"/>
    <w:rsid w:val="00787FA9"/>
    <w:rsid w:val="00797E6D"/>
    <w:rsid w:val="007A542F"/>
    <w:rsid w:val="007B2635"/>
    <w:rsid w:val="007E4631"/>
    <w:rsid w:val="007F08C9"/>
    <w:rsid w:val="007F73F2"/>
    <w:rsid w:val="0080247C"/>
    <w:rsid w:val="008079B8"/>
    <w:rsid w:val="0083410C"/>
    <w:rsid w:val="00865E67"/>
    <w:rsid w:val="0087207E"/>
    <w:rsid w:val="00881E4D"/>
    <w:rsid w:val="008A7050"/>
    <w:rsid w:val="008B5FD0"/>
    <w:rsid w:val="008C4F6D"/>
    <w:rsid w:val="008C68BE"/>
    <w:rsid w:val="008C79B7"/>
    <w:rsid w:val="008D309F"/>
    <w:rsid w:val="00921D16"/>
    <w:rsid w:val="00931B38"/>
    <w:rsid w:val="009506D1"/>
    <w:rsid w:val="00974CEA"/>
    <w:rsid w:val="00976DC8"/>
    <w:rsid w:val="00991AEE"/>
    <w:rsid w:val="009A3F46"/>
    <w:rsid w:val="009A5225"/>
    <w:rsid w:val="009D2EAB"/>
    <w:rsid w:val="00A164FE"/>
    <w:rsid w:val="00A3653F"/>
    <w:rsid w:val="00A4646D"/>
    <w:rsid w:val="00A65C6B"/>
    <w:rsid w:val="00A83D7C"/>
    <w:rsid w:val="00A846C2"/>
    <w:rsid w:val="00AC5606"/>
    <w:rsid w:val="00AE258F"/>
    <w:rsid w:val="00AF484B"/>
    <w:rsid w:val="00B2435C"/>
    <w:rsid w:val="00B421E5"/>
    <w:rsid w:val="00B433BD"/>
    <w:rsid w:val="00B56EDA"/>
    <w:rsid w:val="00B776D6"/>
    <w:rsid w:val="00B84B6B"/>
    <w:rsid w:val="00B94742"/>
    <w:rsid w:val="00BC64F3"/>
    <w:rsid w:val="00BE333D"/>
    <w:rsid w:val="00BE395F"/>
    <w:rsid w:val="00BF20CE"/>
    <w:rsid w:val="00C25399"/>
    <w:rsid w:val="00C25CFF"/>
    <w:rsid w:val="00C303E3"/>
    <w:rsid w:val="00C45FB6"/>
    <w:rsid w:val="00C47F5A"/>
    <w:rsid w:val="00C54ECF"/>
    <w:rsid w:val="00CA1981"/>
    <w:rsid w:val="00D05095"/>
    <w:rsid w:val="00D61311"/>
    <w:rsid w:val="00D64593"/>
    <w:rsid w:val="00D672CF"/>
    <w:rsid w:val="00D70CBA"/>
    <w:rsid w:val="00D81234"/>
    <w:rsid w:val="00DB0BA3"/>
    <w:rsid w:val="00E43E74"/>
    <w:rsid w:val="00E516C2"/>
    <w:rsid w:val="00E60C76"/>
    <w:rsid w:val="00E64C55"/>
    <w:rsid w:val="00E90B30"/>
    <w:rsid w:val="00EA6DCD"/>
    <w:rsid w:val="00EC120F"/>
    <w:rsid w:val="00EE295E"/>
    <w:rsid w:val="00EE6588"/>
    <w:rsid w:val="00EF5C9B"/>
    <w:rsid w:val="00F27B6A"/>
    <w:rsid w:val="00F30D93"/>
    <w:rsid w:val="00F4144E"/>
    <w:rsid w:val="00F4351B"/>
    <w:rsid w:val="00F44610"/>
    <w:rsid w:val="00F45CE7"/>
    <w:rsid w:val="00F46BC3"/>
    <w:rsid w:val="00F544D1"/>
    <w:rsid w:val="00F57055"/>
    <w:rsid w:val="00F57AB8"/>
    <w:rsid w:val="00F7083A"/>
    <w:rsid w:val="00F71FC9"/>
    <w:rsid w:val="00F83C06"/>
    <w:rsid w:val="00F96B6D"/>
    <w:rsid w:val="00FE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21C19"/>
  <w15:chartTrackingRefBased/>
  <w15:docId w15:val="{3E6E5051-793C-415F-B7E2-C72A6FC2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909"/>
    <w:rPr>
      <w:rFonts w:ascii="Arial" w:hAnsi="Arial"/>
      <w:sz w:val="24"/>
      <w:szCs w:val="24"/>
    </w:rPr>
  </w:style>
  <w:style w:type="paragraph" w:styleId="Heading2">
    <w:name w:val="heading 2"/>
    <w:basedOn w:val="Normal"/>
    <w:next w:val="Normal"/>
    <w:qFormat/>
    <w:rsid w:val="0077790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93A3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393A30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6B49E2"/>
    <w:rPr>
      <w:rFonts w:ascii="Arial" w:hAnsi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49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B49E2"/>
    <w:rPr>
      <w:rFonts w:ascii="Tahoma" w:hAnsi="Tahoma" w:cs="Tahoma"/>
      <w:sz w:val="16"/>
      <w:szCs w:val="16"/>
    </w:rPr>
  </w:style>
  <w:style w:type="character" w:styleId="PageNumber">
    <w:name w:val="page number"/>
    <w:semiHidden/>
    <w:unhideWhenUsed/>
    <w:rsid w:val="006B49E2"/>
  </w:style>
  <w:style w:type="paragraph" w:styleId="ListParagraph">
    <w:name w:val="List Paragraph"/>
    <w:basedOn w:val="Normal"/>
    <w:uiPriority w:val="34"/>
    <w:qFormat/>
    <w:rsid w:val="00F96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p285\Application%20Data\Microsoft\Templates\form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82D285008B449534F1CC8720F8A5" ma:contentTypeVersion="27" ma:contentTypeDescription="Create a new document." ma:contentTypeScope="" ma:versionID="5ddd56193a2676910ad45b13dbd768a1">
  <xsd:schema xmlns:xsd="http://www.w3.org/2001/XMLSchema" xmlns:xs="http://www.w3.org/2001/XMLSchema" xmlns:p="http://schemas.microsoft.com/office/2006/metadata/properties" xmlns:ns2="7f7c714c-a929-4ba2-820d-d24d9401169e" xmlns:ns3="9e8feb4a-2e94-44b3-a528-01d62593f1ac" xmlns:ns4="88cc1ac3-d661-4513-9676-173c55b04fe2" targetNamespace="http://schemas.microsoft.com/office/2006/metadata/properties" ma:root="true" ma:fieldsID="ae0dd102b0f7c12a9b85fb9bac0ef241" ns2:_="" ns3:_="" ns4:_="">
    <xsd:import namespace="7f7c714c-a929-4ba2-820d-d24d9401169e"/>
    <xsd:import namespace="9e8feb4a-2e94-44b3-a528-01d62593f1ac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yp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Status" minOccurs="0"/>
                <xsd:element ref="ns2:MediaServiceSearchProperties" minOccurs="0"/>
                <xsd:element ref="ns2:VersionNo_x002e_" minOccurs="0"/>
                <xsd:element ref="ns2:ResponsibleTeam" minOccurs="0"/>
                <xsd:element ref="ns2:Originaldate" minOccurs="0"/>
                <xsd:element ref="ns2:Daterevised" minOccurs="0"/>
                <xsd:element ref="ns2:Library" minOccurs="0"/>
                <xsd:element ref="ns2:Responsibleteam0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c714c-a929-4ba2-820d-d24d94011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ype" ma:index="18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Status" ma:index="26" nillable="true" ma:displayName="Status" ma:internalName="Status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ersionNo_x002e_" ma:index="28" nillable="true" ma:displayName="Version No." ma:description="Document version number to be recorded " ma:format="Dropdown" ma:internalName="VersionNo_x002e_">
      <xsd:simpleType>
        <xsd:restriction base="dms:Text">
          <xsd:maxLength value="255"/>
        </xsd:restriction>
      </xsd:simpleType>
    </xsd:element>
    <xsd:element name="ResponsibleTeam" ma:index="29" nillable="true" ma:displayName="Responsibility" ma:description="Team or person with responsibility for updating publication" ma:format="Dropdown" ma:list="UserInfo" ma:SharePointGroup="0" ma:internalName="ResponsibleTeam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riginaldate" ma:index="30" nillable="true" ma:displayName="Original date" ma:description="Original publication date" ma:format="DateOnly" ma:internalName="Originaldate">
      <xsd:simpleType>
        <xsd:restriction base="dms:DateTime"/>
      </xsd:simpleType>
    </xsd:element>
    <xsd:element name="Daterevised" ma:index="31" nillable="true" ma:displayName="Date revised" ma:description="Date publication updated" ma:format="DateOnly" ma:internalName="Daterevised">
      <xsd:simpleType>
        <xsd:restriction base="dms:DateTime"/>
      </xsd:simpleType>
    </xsd:element>
    <xsd:element name="Library" ma:index="32" nillable="true" ma:displayName="Library" ma:description="Type of Library publication/document found in" ma:format="Dropdown" ma:internalName="Library">
      <xsd:simpleType>
        <xsd:restriction base="dms:Text">
          <xsd:maxLength value="255"/>
        </xsd:restriction>
      </xsd:simpleType>
    </xsd:element>
    <xsd:element name="Responsibleteam0" ma:index="33" nillable="true" ma:displayName="Responsible team" ma:format="Dropdown" ma:internalName="Responsibleteam0">
      <xsd:simpleType>
        <xsd:restriction base="dms:Note"/>
      </xsd:simpleType>
    </xsd:element>
    <xsd:element name="Comment" ma:index="3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feb4a-2e94-44b3-a528-01d62593f1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82c74ed-626c-4d89-8498-f621f8e93123}" ma:internalName="TaxCatchAll" ma:showField="CatchAllData" ma:web="9e8feb4a-2e94-44b3-a528-01d62593f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e8feb4a-2e94-44b3-a528-01d62593f1ac">
      <UserInfo>
        <DisplayName>Vicki Stokes</DisplayName>
        <AccountId>667</AccountId>
        <AccountType/>
      </UserInfo>
    </SharedWithUsers>
    <ResponsibleTeam xmlns="7f7c714c-a929-4ba2-820d-d24d9401169e">
      <UserInfo>
        <DisplayName>Denise AndersonMoll</DisplayName>
        <AccountId>229</AccountId>
        <AccountType/>
      </UserInfo>
    </ResponsibleTeam>
    <Daterevised xmlns="7f7c714c-a929-4ba2-820d-d24d9401169e">2025-01-01T00:00:00+00:00</Daterevised>
    <VersionNo_x002e_ xmlns="7f7c714c-a929-4ba2-820d-d24d9401169e">V6</VersionNo_x002e_>
    <Status xmlns="7f7c714c-a929-4ba2-820d-d24d9401169e">Current</Status>
    <Comment xmlns="7f7c714c-a929-4ba2-820d-d24d9401169e">Ready to Upload</Comment>
    <TaxCatchAll xmlns="88cc1ac3-d661-4513-9676-173c55b04fe2" xsi:nil="true"/>
    <lcf76f155ced4ddcb4097134ff3c332f xmlns="7f7c714c-a929-4ba2-820d-d24d9401169e">
      <Terms xmlns="http://schemas.microsoft.com/office/infopath/2007/PartnerControls"/>
    </lcf76f155ced4ddcb4097134ff3c332f>
    <DocumentType xmlns="7f7c714c-a929-4ba2-820d-d24d9401169e">Form</DocumentType>
    <Originaldate xmlns="7f7c714c-a929-4ba2-820d-d24d9401169e">2019-08-31T23:00:00+00:00</Originaldate>
    <Library xmlns="7f7c714c-a929-4ba2-820d-d24d9401169e">ASCH Forms and Letters</Library>
    <Responsibleteam0 xmlns="7f7c714c-a929-4ba2-820d-d24d9401169e">Maximising Independence Service (Reablement)</Responsibleteam0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7C892B-2106-4548-8314-25C1F0B01EC0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3BD3CDE4-0A1E-42B6-976C-E3489B33A04A}"/>
</file>

<file path=customXml/itemProps3.xml><?xml version="1.0" encoding="utf-8"?>
<ds:datastoreItem xmlns:ds="http://schemas.openxmlformats.org/officeDocument/2006/customXml" ds:itemID="{053A0904-7D76-4E7C-858B-A8B7DA5F6D77}">
  <ds:schemaRefs>
    <ds:schemaRef ds:uri="http://schemas.microsoft.com/office/2006/metadata/properties"/>
    <ds:schemaRef ds:uri="http://schemas.microsoft.com/office/infopath/2007/PartnerControls"/>
    <ds:schemaRef ds:uri="8d417daa-a7d2-4819-a690-f155032cfc60"/>
  </ds:schemaRefs>
</ds:datastoreItem>
</file>

<file path=customXml/itemProps4.xml><?xml version="1.0" encoding="utf-8"?>
<ds:datastoreItem xmlns:ds="http://schemas.openxmlformats.org/officeDocument/2006/customXml" ds:itemID="{FE1E51A4-A006-4B26-9C99-DBB19530CFC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form template</Template>
  <TotalTime>1</TotalTime>
  <Pages>2</Pages>
  <Words>185</Words>
  <Characters>1046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Nottinghamshire County Council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 - STARTAMP4 - crushing tablets</dc:title>
  <dc:subject/>
  <dc:creator>Alison Parker</dc:creator>
  <cp:keywords/>
  <dc:description/>
  <cp:lastModifiedBy>Helen Manser</cp:lastModifiedBy>
  <cp:revision>2</cp:revision>
  <cp:lastPrinted>2012-10-02T08:09:00Z</cp:lastPrinted>
  <dcterms:created xsi:type="dcterms:W3CDTF">2025-08-27T13:05:00Z</dcterms:created>
  <dcterms:modified xsi:type="dcterms:W3CDTF">2025-08-27T13:05:00Z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Vicki Stokes</vt:lpwstr>
  </property>
  <property fmtid="{D5CDD505-2E9C-101B-9397-08002B2CF9AE}" pid="3" name="SharedWithUsers">
    <vt:lpwstr>667;#Vicki Stokes</vt:lpwstr>
  </property>
  <property fmtid="{D5CDD505-2E9C-101B-9397-08002B2CF9AE}" pid="4" name="MediaServiceImageTags">
    <vt:lpwstr/>
  </property>
  <property fmtid="{D5CDD505-2E9C-101B-9397-08002B2CF9AE}" pid="5" name="ContentTypeId">
    <vt:lpwstr>0x010100260882D285008B449534F1CC8720F8A5</vt:lpwstr>
  </property>
</Properties>
</file>