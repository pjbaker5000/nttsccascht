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866"/>
        <w:gridCol w:w="2739"/>
        <w:gridCol w:w="3168"/>
      </w:tblGrid>
      <w:tr w:rsidR="00E516C2" w14:paraId="62E0FA5A" w14:textId="77777777" w:rsidTr="00DA22C3">
        <w:tc>
          <w:tcPr>
            <w:tcW w:w="3663" w:type="dxa"/>
            <w:shd w:val="clear" w:color="auto" w:fill="auto"/>
          </w:tcPr>
          <w:p w14:paraId="3FC6BD35" w14:textId="7CC70C7A" w:rsidR="00E516C2" w:rsidRDefault="000B091C" w:rsidP="00133D64">
            <w:r>
              <w:rPr>
                <w:noProof/>
              </w:rPr>
              <w:drawing>
                <wp:inline distT="0" distB="0" distL="0" distR="0" wp14:anchorId="1CABDB5F" wp14:editId="67D8A1E0">
                  <wp:extent cx="2952750" cy="5048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3" w:type="dxa"/>
            <w:shd w:val="clear" w:color="auto" w:fill="auto"/>
          </w:tcPr>
          <w:p w14:paraId="46556628" w14:textId="77777777" w:rsidR="00E516C2" w:rsidRDefault="00E516C2" w:rsidP="00133D64"/>
        </w:tc>
        <w:tc>
          <w:tcPr>
            <w:tcW w:w="3663" w:type="dxa"/>
            <w:shd w:val="clear" w:color="auto" w:fill="auto"/>
          </w:tcPr>
          <w:p w14:paraId="553CE672" w14:textId="77777777" w:rsidR="000F650F" w:rsidRPr="00DA22C3" w:rsidRDefault="000F650F" w:rsidP="00DA22C3">
            <w:pPr>
              <w:tabs>
                <w:tab w:val="center" w:pos="4153"/>
                <w:tab w:val="right" w:pos="8306"/>
              </w:tabs>
              <w:jc w:val="right"/>
              <w:rPr>
                <w:rFonts w:cs="Arial"/>
                <w:b/>
                <w:szCs w:val="20"/>
              </w:rPr>
            </w:pPr>
            <w:r w:rsidRPr="00DA22C3">
              <w:rPr>
                <w:rFonts w:cs="Arial"/>
                <w:b/>
                <w:szCs w:val="20"/>
              </w:rPr>
              <w:t>START/AMP/2</w:t>
            </w:r>
          </w:p>
          <w:p w14:paraId="1C617C0F" w14:textId="75ED193E" w:rsidR="00E516C2" w:rsidRPr="00DA22C3" w:rsidRDefault="00EE5DA5" w:rsidP="00DA22C3">
            <w:pPr>
              <w:tabs>
                <w:tab w:val="center" w:pos="4153"/>
                <w:tab w:val="right" w:pos="8306"/>
              </w:tabs>
              <w:jc w:val="right"/>
              <w:rPr>
                <w:rFonts w:cs="Arial"/>
                <w:sz w:val="22"/>
                <w:szCs w:val="22"/>
              </w:rPr>
            </w:pPr>
            <w:r>
              <w:t>Jan 2025</w:t>
            </w:r>
          </w:p>
        </w:tc>
      </w:tr>
    </w:tbl>
    <w:p w14:paraId="6BF143A8" w14:textId="77777777" w:rsidR="00393A30" w:rsidRDefault="00393A30">
      <w:pPr>
        <w:sectPr w:rsidR="00393A30" w:rsidSect="001815D4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40" w:code="9"/>
          <w:pgMar w:top="567" w:right="567" w:bottom="567" w:left="567" w:header="709" w:footer="335" w:gutter="0"/>
          <w:cols w:space="708"/>
          <w:docGrid w:linePitch="360"/>
        </w:sectPr>
      </w:pPr>
    </w:p>
    <w:p w14:paraId="21BD72A1" w14:textId="77777777" w:rsidR="00393A30" w:rsidRDefault="00393A30"/>
    <w:tbl>
      <w:tblPr>
        <w:tblW w:w="11907" w:type="dxa"/>
        <w:tblInd w:w="-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10773"/>
        <w:gridCol w:w="567"/>
      </w:tblGrid>
      <w:tr w:rsidR="00393A30" w14:paraId="1C2173B6" w14:textId="77777777" w:rsidTr="00DA22C3">
        <w:trPr>
          <w:trHeight w:val="284"/>
        </w:trPr>
        <w:tc>
          <w:tcPr>
            <w:tcW w:w="567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7BE341DB" w14:textId="77777777" w:rsidR="00393A30" w:rsidRDefault="00393A30" w:rsidP="00DA22C3">
            <w:pPr>
              <w:ind w:left="-391" w:firstLine="138"/>
            </w:pPr>
          </w:p>
        </w:tc>
        <w:tc>
          <w:tcPr>
            <w:tcW w:w="10773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586277AD" w14:textId="57E9E0A0" w:rsidR="00393A30" w:rsidRPr="00DA22C3" w:rsidRDefault="000F650F" w:rsidP="00393A30">
            <w:pPr>
              <w:rPr>
                <w:b/>
                <w:color w:val="FFFFFF"/>
                <w:sz w:val="32"/>
                <w:szCs w:val="32"/>
              </w:rPr>
            </w:pPr>
            <w:r w:rsidRPr="00DA22C3">
              <w:rPr>
                <w:b/>
                <w:sz w:val="28"/>
              </w:rPr>
              <w:t>START</w:t>
            </w:r>
            <w:r w:rsidR="00642883">
              <w:rPr>
                <w:b/>
                <w:sz w:val="28"/>
              </w:rPr>
              <w:t xml:space="preserve"> - </w:t>
            </w:r>
            <w:r w:rsidRPr="00DA22C3">
              <w:rPr>
                <w:b/>
                <w:sz w:val="28"/>
              </w:rPr>
              <w:t>AGREEMENT FOR ASSISTANCE WITH APPLICATION OF COMPRESSION HOSIERY</w:t>
            </w:r>
          </w:p>
        </w:tc>
        <w:tc>
          <w:tcPr>
            <w:tcW w:w="567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54961145" w14:textId="77777777" w:rsidR="00393A30" w:rsidRDefault="00393A30" w:rsidP="00393A30"/>
        </w:tc>
      </w:tr>
    </w:tbl>
    <w:p w14:paraId="4A60D952" w14:textId="77777777" w:rsidR="00393A30" w:rsidRDefault="00393A30"/>
    <w:p w14:paraId="007DEE38" w14:textId="2722010B" w:rsidR="000F650F" w:rsidRPr="000F650F" w:rsidRDefault="000F650F" w:rsidP="000F650F">
      <w:pPr>
        <w:rPr>
          <w:rFonts w:cs="Arial"/>
          <w:b/>
          <w:szCs w:val="20"/>
        </w:rPr>
      </w:pPr>
      <w:r w:rsidRPr="000F650F">
        <w:rPr>
          <w:rFonts w:cs="Arial"/>
          <w:b/>
          <w:szCs w:val="20"/>
        </w:rPr>
        <w:t>Th</w:t>
      </w:r>
      <w:r w:rsidR="006C31B8">
        <w:rPr>
          <w:rFonts w:cs="Arial"/>
          <w:b/>
          <w:szCs w:val="20"/>
        </w:rPr>
        <w:t>e Community Nursing Team should complete sections 1</w:t>
      </w:r>
      <w:r w:rsidR="002C58F6">
        <w:rPr>
          <w:rFonts w:cs="Arial"/>
          <w:b/>
          <w:szCs w:val="20"/>
        </w:rPr>
        <w:t>, 2 , 3 and 4</w:t>
      </w:r>
      <w:r w:rsidR="00642883">
        <w:rPr>
          <w:rFonts w:cs="Arial"/>
          <w:b/>
          <w:szCs w:val="20"/>
        </w:rPr>
        <w:t>,</w:t>
      </w:r>
      <w:r w:rsidR="002C58F6">
        <w:rPr>
          <w:rFonts w:cs="Arial"/>
          <w:b/>
          <w:szCs w:val="20"/>
        </w:rPr>
        <w:t xml:space="preserve"> </w:t>
      </w:r>
      <w:r w:rsidR="002F669D">
        <w:rPr>
          <w:rFonts w:cs="Arial"/>
          <w:b/>
          <w:szCs w:val="20"/>
        </w:rPr>
        <w:t xml:space="preserve">then email a copy to </w:t>
      </w:r>
      <w:r w:rsidRPr="000F650F">
        <w:rPr>
          <w:rFonts w:cs="Arial"/>
          <w:b/>
          <w:szCs w:val="20"/>
        </w:rPr>
        <w:t xml:space="preserve"> the </w:t>
      </w:r>
      <w:r w:rsidR="00F068A9">
        <w:rPr>
          <w:rFonts w:cs="Arial"/>
          <w:b/>
          <w:szCs w:val="20"/>
        </w:rPr>
        <w:t>relevant Senior Reablement Worker or Reablement Manager t</w:t>
      </w:r>
      <w:r w:rsidRPr="000F650F">
        <w:rPr>
          <w:rFonts w:cs="Arial"/>
          <w:b/>
          <w:szCs w:val="20"/>
        </w:rPr>
        <w:t>o formalise the shared care agreement</w:t>
      </w:r>
      <w:r w:rsidR="002F669D">
        <w:rPr>
          <w:rFonts w:cs="Arial"/>
          <w:b/>
          <w:szCs w:val="20"/>
        </w:rPr>
        <w:t xml:space="preserve">. </w:t>
      </w:r>
      <w:r w:rsidRPr="000F650F">
        <w:rPr>
          <w:rFonts w:cs="Arial"/>
          <w:b/>
          <w:szCs w:val="20"/>
        </w:rPr>
        <w:t xml:space="preserve">START staff </w:t>
      </w:r>
      <w:r w:rsidR="00303A72">
        <w:rPr>
          <w:rFonts w:cs="Arial"/>
          <w:b/>
          <w:szCs w:val="20"/>
        </w:rPr>
        <w:t xml:space="preserve">will then </w:t>
      </w:r>
      <w:r w:rsidR="002F669D">
        <w:rPr>
          <w:rFonts w:cs="Arial"/>
          <w:b/>
          <w:szCs w:val="20"/>
        </w:rPr>
        <w:t xml:space="preserve">complete </w:t>
      </w:r>
      <w:r w:rsidR="00303A72">
        <w:rPr>
          <w:rFonts w:cs="Arial"/>
          <w:b/>
          <w:szCs w:val="20"/>
        </w:rPr>
        <w:t xml:space="preserve">section </w:t>
      </w:r>
      <w:r w:rsidR="00BB7C89">
        <w:rPr>
          <w:rFonts w:cs="Arial"/>
          <w:b/>
          <w:szCs w:val="20"/>
        </w:rPr>
        <w:t>5</w:t>
      </w:r>
      <w:r w:rsidR="00702D02">
        <w:rPr>
          <w:rFonts w:cs="Arial"/>
          <w:b/>
          <w:szCs w:val="20"/>
        </w:rPr>
        <w:t>,</w:t>
      </w:r>
      <w:r w:rsidR="00BB7C89">
        <w:rPr>
          <w:rFonts w:cs="Arial"/>
          <w:b/>
          <w:szCs w:val="20"/>
        </w:rPr>
        <w:t xml:space="preserve"> upload a copy onto </w:t>
      </w:r>
      <w:r w:rsidR="00EE5DA5">
        <w:rPr>
          <w:rFonts w:cs="Arial"/>
          <w:b/>
          <w:szCs w:val="20"/>
        </w:rPr>
        <w:t>Mosaic and</w:t>
      </w:r>
      <w:r w:rsidR="00BB7C89">
        <w:rPr>
          <w:rFonts w:cs="Arial"/>
          <w:b/>
          <w:szCs w:val="20"/>
        </w:rPr>
        <w:t xml:space="preserve"> send the fully completed form back to the District Nursing Team. </w:t>
      </w:r>
    </w:p>
    <w:p w14:paraId="7A287C22" w14:textId="77777777" w:rsidR="000F650F" w:rsidRPr="000F650F" w:rsidRDefault="000F650F" w:rsidP="000F650F">
      <w:pPr>
        <w:rPr>
          <w:szCs w:val="20"/>
        </w:rPr>
      </w:pP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3"/>
        <w:gridCol w:w="2977"/>
        <w:gridCol w:w="709"/>
        <w:gridCol w:w="2409"/>
        <w:gridCol w:w="851"/>
        <w:gridCol w:w="302"/>
      </w:tblGrid>
      <w:tr w:rsidR="00E500CC" w:rsidRPr="000F650F" w14:paraId="1B3ACD03" w14:textId="77777777" w:rsidTr="000A55CF">
        <w:tc>
          <w:tcPr>
            <w:tcW w:w="9941" w:type="dxa"/>
            <w:gridSpan w:val="6"/>
            <w:shd w:val="clear" w:color="auto" w:fill="auto"/>
          </w:tcPr>
          <w:p w14:paraId="71245E19" w14:textId="62738677" w:rsidR="00E500CC" w:rsidRPr="0027525A" w:rsidRDefault="0027525A" w:rsidP="00E500CC">
            <w:pPr>
              <w:numPr>
                <w:ilvl w:val="0"/>
                <w:numId w:val="2"/>
              </w:numPr>
              <w:rPr>
                <w:b/>
                <w:bCs/>
                <w:szCs w:val="20"/>
              </w:rPr>
            </w:pPr>
            <w:r w:rsidRPr="0027525A">
              <w:rPr>
                <w:b/>
                <w:bCs/>
                <w:szCs w:val="20"/>
              </w:rPr>
              <w:t>Person</w:t>
            </w:r>
            <w:r w:rsidR="007E3E93">
              <w:rPr>
                <w:b/>
                <w:bCs/>
                <w:szCs w:val="20"/>
              </w:rPr>
              <w:t>’</w:t>
            </w:r>
            <w:r w:rsidRPr="0027525A">
              <w:rPr>
                <w:b/>
                <w:bCs/>
                <w:szCs w:val="20"/>
              </w:rPr>
              <w:t>s Information</w:t>
            </w:r>
          </w:p>
        </w:tc>
      </w:tr>
      <w:tr w:rsidR="000F650F" w:rsidRPr="000F650F" w14:paraId="0A50A639" w14:textId="77777777" w:rsidTr="000A55CF">
        <w:trPr>
          <w:trHeight w:val="560"/>
        </w:trPr>
        <w:tc>
          <w:tcPr>
            <w:tcW w:w="2693" w:type="dxa"/>
            <w:shd w:val="clear" w:color="auto" w:fill="auto"/>
          </w:tcPr>
          <w:p w14:paraId="39D79D2B" w14:textId="1A03C784" w:rsidR="005A629E" w:rsidRPr="000F650F" w:rsidRDefault="00264DFC" w:rsidP="000A55CF">
            <w:pPr>
              <w:spacing w:before="40" w:after="40"/>
              <w:jc w:val="right"/>
              <w:rPr>
                <w:szCs w:val="20"/>
              </w:rPr>
            </w:pPr>
            <w:r>
              <w:rPr>
                <w:szCs w:val="20"/>
              </w:rPr>
              <w:t>Name</w:t>
            </w:r>
          </w:p>
        </w:tc>
        <w:tc>
          <w:tcPr>
            <w:tcW w:w="7248" w:type="dxa"/>
            <w:gridSpan w:val="5"/>
            <w:shd w:val="clear" w:color="auto" w:fill="auto"/>
          </w:tcPr>
          <w:p w14:paraId="1FB5537D" w14:textId="22C54195" w:rsidR="000F650F" w:rsidRPr="000F650F" w:rsidRDefault="000F650F" w:rsidP="00DA22C3">
            <w:pPr>
              <w:spacing w:before="40" w:after="40"/>
              <w:rPr>
                <w:szCs w:val="20"/>
              </w:rPr>
            </w:pPr>
          </w:p>
        </w:tc>
      </w:tr>
      <w:tr w:rsidR="003F7052" w:rsidRPr="000F650F" w14:paraId="00E2E38D" w14:textId="77777777" w:rsidTr="000A55CF">
        <w:trPr>
          <w:trHeight w:val="420"/>
        </w:trPr>
        <w:tc>
          <w:tcPr>
            <w:tcW w:w="2693" w:type="dxa"/>
            <w:shd w:val="clear" w:color="auto" w:fill="auto"/>
          </w:tcPr>
          <w:p w14:paraId="2041A0E0" w14:textId="7A85E787" w:rsidR="003F7052" w:rsidRDefault="003F7052" w:rsidP="000A55CF">
            <w:pPr>
              <w:spacing w:before="40" w:after="40"/>
              <w:jc w:val="right"/>
              <w:rPr>
                <w:szCs w:val="20"/>
              </w:rPr>
            </w:pPr>
            <w:r>
              <w:rPr>
                <w:szCs w:val="20"/>
              </w:rPr>
              <w:t>NHS number</w:t>
            </w:r>
          </w:p>
        </w:tc>
        <w:tc>
          <w:tcPr>
            <w:tcW w:w="7248" w:type="dxa"/>
            <w:gridSpan w:val="5"/>
            <w:shd w:val="clear" w:color="auto" w:fill="auto"/>
          </w:tcPr>
          <w:p w14:paraId="10C56C92" w14:textId="77777777" w:rsidR="003F7052" w:rsidRPr="000F650F" w:rsidRDefault="003F7052" w:rsidP="00DA22C3">
            <w:pPr>
              <w:spacing w:before="40" w:after="40"/>
              <w:rPr>
                <w:szCs w:val="20"/>
              </w:rPr>
            </w:pPr>
          </w:p>
        </w:tc>
      </w:tr>
      <w:tr w:rsidR="0027525A" w:rsidRPr="000F650F" w14:paraId="6858AFA4" w14:textId="77777777" w:rsidTr="000A55CF">
        <w:trPr>
          <w:trHeight w:val="585"/>
        </w:trPr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7ECC51D2" w14:textId="34129384" w:rsidR="0027525A" w:rsidRDefault="0027525A" w:rsidP="000A55CF">
            <w:pPr>
              <w:spacing w:before="40" w:after="40"/>
              <w:jc w:val="right"/>
              <w:rPr>
                <w:szCs w:val="20"/>
              </w:rPr>
            </w:pPr>
            <w:r>
              <w:rPr>
                <w:szCs w:val="20"/>
              </w:rPr>
              <w:t>Address:</w:t>
            </w:r>
          </w:p>
        </w:tc>
        <w:tc>
          <w:tcPr>
            <w:tcW w:w="7248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0675EA16" w14:textId="77777777" w:rsidR="008F2C6E" w:rsidRDefault="008F2C6E" w:rsidP="00DA22C3">
            <w:pPr>
              <w:spacing w:before="40" w:after="40"/>
              <w:rPr>
                <w:szCs w:val="20"/>
              </w:rPr>
            </w:pPr>
          </w:p>
          <w:p w14:paraId="7F6BDF0B" w14:textId="77777777" w:rsidR="00B95259" w:rsidRPr="000F650F" w:rsidRDefault="00B95259" w:rsidP="00DA22C3">
            <w:pPr>
              <w:spacing w:before="40" w:after="40"/>
              <w:rPr>
                <w:szCs w:val="20"/>
              </w:rPr>
            </w:pPr>
          </w:p>
        </w:tc>
      </w:tr>
      <w:tr w:rsidR="007E3E93" w:rsidRPr="000F650F" w14:paraId="620D8D94" w14:textId="77777777" w:rsidTr="000A55CF">
        <w:tc>
          <w:tcPr>
            <w:tcW w:w="9941" w:type="dxa"/>
            <w:gridSpan w:val="6"/>
            <w:shd w:val="clear" w:color="auto" w:fill="auto"/>
          </w:tcPr>
          <w:p w14:paraId="19295779" w14:textId="4E43078A" w:rsidR="007E3E93" w:rsidRPr="008F2C6E" w:rsidRDefault="008F2C6E" w:rsidP="007E3E93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b/>
                <w:bCs/>
                <w:szCs w:val="20"/>
              </w:rPr>
            </w:pPr>
            <w:r w:rsidRPr="008F2C6E">
              <w:rPr>
                <w:b/>
                <w:bCs/>
                <w:szCs w:val="20"/>
              </w:rPr>
              <w:t>Community Nursing Team Details</w:t>
            </w:r>
          </w:p>
        </w:tc>
      </w:tr>
      <w:tr w:rsidR="007E3E93" w:rsidRPr="000F650F" w14:paraId="18CA147A" w14:textId="77777777" w:rsidTr="000A55CF">
        <w:tc>
          <w:tcPr>
            <w:tcW w:w="2693" w:type="dxa"/>
            <w:shd w:val="clear" w:color="auto" w:fill="auto"/>
          </w:tcPr>
          <w:p w14:paraId="0A895014" w14:textId="557E7C3F" w:rsidR="007E3E93" w:rsidRPr="007E3E93" w:rsidRDefault="00264DFC" w:rsidP="000A55CF">
            <w:pPr>
              <w:pStyle w:val="ListParagraph"/>
              <w:spacing w:before="40" w:after="40"/>
              <w:ind w:left="0"/>
              <w:jc w:val="right"/>
              <w:rPr>
                <w:szCs w:val="20"/>
              </w:rPr>
            </w:pPr>
            <w:r>
              <w:rPr>
                <w:szCs w:val="20"/>
              </w:rPr>
              <w:t>Name of Nurse initiating request:</w:t>
            </w:r>
          </w:p>
        </w:tc>
        <w:tc>
          <w:tcPr>
            <w:tcW w:w="7248" w:type="dxa"/>
            <w:gridSpan w:val="5"/>
            <w:shd w:val="clear" w:color="auto" w:fill="auto"/>
          </w:tcPr>
          <w:p w14:paraId="50D1B999" w14:textId="77777777" w:rsidR="007E3E93" w:rsidRPr="000F650F" w:rsidRDefault="007E3E93" w:rsidP="00DA22C3">
            <w:pPr>
              <w:spacing w:before="40" w:after="40"/>
              <w:rPr>
                <w:szCs w:val="20"/>
              </w:rPr>
            </w:pPr>
          </w:p>
        </w:tc>
      </w:tr>
      <w:tr w:rsidR="00264DFC" w:rsidRPr="000F650F" w14:paraId="682CB391" w14:textId="77777777" w:rsidTr="000A55CF">
        <w:trPr>
          <w:trHeight w:val="625"/>
        </w:trPr>
        <w:tc>
          <w:tcPr>
            <w:tcW w:w="2693" w:type="dxa"/>
            <w:shd w:val="clear" w:color="auto" w:fill="auto"/>
          </w:tcPr>
          <w:p w14:paraId="0EB24383" w14:textId="54212CB1" w:rsidR="00264DFC" w:rsidRDefault="00876334" w:rsidP="000A55CF">
            <w:pPr>
              <w:pStyle w:val="ListParagraph"/>
              <w:spacing w:before="40" w:after="40"/>
              <w:ind w:left="0"/>
              <w:jc w:val="right"/>
              <w:rPr>
                <w:szCs w:val="20"/>
              </w:rPr>
            </w:pPr>
            <w:r>
              <w:rPr>
                <w:szCs w:val="20"/>
              </w:rPr>
              <w:t>Health Centre/Office base address:</w:t>
            </w:r>
          </w:p>
        </w:tc>
        <w:tc>
          <w:tcPr>
            <w:tcW w:w="7248" w:type="dxa"/>
            <w:gridSpan w:val="5"/>
            <w:shd w:val="clear" w:color="auto" w:fill="auto"/>
          </w:tcPr>
          <w:p w14:paraId="06488A8B" w14:textId="77777777" w:rsidR="00264DFC" w:rsidRDefault="00264DFC" w:rsidP="00DA22C3">
            <w:pPr>
              <w:spacing w:before="40" w:after="40"/>
              <w:rPr>
                <w:szCs w:val="20"/>
              </w:rPr>
            </w:pPr>
          </w:p>
          <w:p w14:paraId="67D4C23E" w14:textId="77777777" w:rsidR="00702D02" w:rsidRPr="000F650F" w:rsidRDefault="00702D02" w:rsidP="00DA22C3">
            <w:pPr>
              <w:spacing w:before="40" w:after="40"/>
              <w:rPr>
                <w:szCs w:val="20"/>
              </w:rPr>
            </w:pPr>
          </w:p>
        </w:tc>
      </w:tr>
      <w:tr w:rsidR="00264DFC" w:rsidRPr="000F650F" w14:paraId="5C3BB37F" w14:textId="77777777" w:rsidTr="000A55CF"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42C8A4CD" w14:textId="7743AE17" w:rsidR="00264DFC" w:rsidRDefault="00876334" w:rsidP="000A55CF">
            <w:pPr>
              <w:pStyle w:val="ListParagraph"/>
              <w:spacing w:before="40" w:after="40"/>
              <w:ind w:left="0"/>
              <w:jc w:val="right"/>
              <w:rPr>
                <w:szCs w:val="20"/>
              </w:rPr>
            </w:pPr>
            <w:r>
              <w:rPr>
                <w:szCs w:val="20"/>
              </w:rPr>
              <w:t xml:space="preserve">Contact </w:t>
            </w:r>
            <w:r w:rsidR="007A6EBF">
              <w:rPr>
                <w:szCs w:val="20"/>
              </w:rPr>
              <w:t xml:space="preserve">phone </w:t>
            </w:r>
            <w:r>
              <w:rPr>
                <w:szCs w:val="20"/>
              </w:rPr>
              <w:t>n</w:t>
            </w:r>
            <w:r w:rsidR="00702D02">
              <w:rPr>
                <w:szCs w:val="20"/>
              </w:rPr>
              <w:t>umber</w:t>
            </w:r>
            <w:r>
              <w:rPr>
                <w:szCs w:val="20"/>
              </w:rPr>
              <w:t xml:space="preserve"> and email</w:t>
            </w:r>
            <w:r w:rsidR="00702D02">
              <w:rPr>
                <w:szCs w:val="20"/>
              </w:rPr>
              <w:t xml:space="preserve"> address:</w:t>
            </w:r>
          </w:p>
        </w:tc>
        <w:tc>
          <w:tcPr>
            <w:tcW w:w="7248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1B42A851" w14:textId="77777777" w:rsidR="00264DFC" w:rsidRDefault="00264DFC" w:rsidP="00DA22C3">
            <w:pPr>
              <w:spacing w:before="40" w:after="40"/>
              <w:rPr>
                <w:szCs w:val="20"/>
              </w:rPr>
            </w:pPr>
          </w:p>
          <w:p w14:paraId="26671920" w14:textId="77777777" w:rsidR="00702D02" w:rsidRPr="000F650F" w:rsidRDefault="00702D02" w:rsidP="00DA22C3">
            <w:pPr>
              <w:spacing w:before="40" w:after="40"/>
              <w:rPr>
                <w:szCs w:val="20"/>
              </w:rPr>
            </w:pPr>
          </w:p>
        </w:tc>
      </w:tr>
      <w:tr w:rsidR="00661521" w:rsidRPr="000F650F" w14:paraId="01EDD1B9" w14:textId="77777777" w:rsidTr="000A55CF">
        <w:tc>
          <w:tcPr>
            <w:tcW w:w="9941" w:type="dxa"/>
            <w:gridSpan w:val="6"/>
            <w:shd w:val="clear" w:color="auto" w:fill="auto"/>
          </w:tcPr>
          <w:p w14:paraId="7ADCC13A" w14:textId="5CC8EB5A" w:rsidR="00661521" w:rsidRPr="00A64A34" w:rsidRDefault="006223EB" w:rsidP="006223EB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b/>
                <w:bCs/>
                <w:szCs w:val="20"/>
              </w:rPr>
            </w:pPr>
            <w:r w:rsidRPr="00A64A34">
              <w:rPr>
                <w:b/>
                <w:bCs/>
                <w:szCs w:val="20"/>
              </w:rPr>
              <w:t xml:space="preserve">The above person has been supplied with the compression hosiery and the hosiery is required for: </w:t>
            </w:r>
          </w:p>
        </w:tc>
      </w:tr>
      <w:tr w:rsidR="008A687F" w:rsidRPr="000F650F" w14:paraId="7A9D6453" w14:textId="77777777" w:rsidTr="000A55CF">
        <w:tc>
          <w:tcPr>
            <w:tcW w:w="2693" w:type="dxa"/>
            <w:shd w:val="clear" w:color="auto" w:fill="auto"/>
          </w:tcPr>
          <w:p w14:paraId="12EE7E3D" w14:textId="351324CE" w:rsidR="008A687F" w:rsidRPr="000F650F" w:rsidRDefault="008A687F" w:rsidP="00393DFC">
            <w:pPr>
              <w:spacing w:before="40" w:after="40"/>
              <w:jc w:val="right"/>
              <w:rPr>
                <w:szCs w:val="20"/>
              </w:rPr>
            </w:pPr>
            <w:r>
              <w:rPr>
                <w:szCs w:val="20"/>
              </w:rPr>
              <w:t>Please mark with an X</w:t>
            </w:r>
          </w:p>
        </w:tc>
        <w:tc>
          <w:tcPr>
            <w:tcW w:w="2977" w:type="dxa"/>
            <w:shd w:val="clear" w:color="auto" w:fill="auto"/>
          </w:tcPr>
          <w:p w14:paraId="626DA713" w14:textId="2E55D8DC" w:rsidR="008A687F" w:rsidRPr="000F650F" w:rsidRDefault="008A687F" w:rsidP="00233C63">
            <w:pPr>
              <w:spacing w:before="40" w:after="40"/>
              <w:jc w:val="right"/>
              <w:rPr>
                <w:szCs w:val="20"/>
              </w:rPr>
            </w:pPr>
            <w:r>
              <w:rPr>
                <w:szCs w:val="20"/>
              </w:rPr>
              <w:t>Post ulcer</w:t>
            </w:r>
            <w:r w:rsidR="005A3961">
              <w:rPr>
                <w:szCs w:val="20"/>
              </w:rPr>
              <w:t xml:space="preserve"> </w:t>
            </w:r>
            <w:r w:rsidR="00EB22AF">
              <w:rPr>
                <w:szCs w:val="20"/>
              </w:rPr>
              <w:t>hea</w:t>
            </w:r>
            <w:r>
              <w:rPr>
                <w:szCs w:val="20"/>
              </w:rPr>
              <w:t>ling</w:t>
            </w:r>
          </w:p>
        </w:tc>
        <w:tc>
          <w:tcPr>
            <w:tcW w:w="709" w:type="dxa"/>
            <w:shd w:val="clear" w:color="auto" w:fill="auto"/>
          </w:tcPr>
          <w:p w14:paraId="23AF7798" w14:textId="5B53FFA9" w:rsidR="008A687F" w:rsidRPr="000F650F" w:rsidRDefault="00B227CF" w:rsidP="00DA22C3">
            <w:pPr>
              <w:spacing w:before="40" w:after="40"/>
              <w:rPr>
                <w:szCs w:val="20"/>
              </w:rPr>
            </w:pPr>
            <w:r>
              <w:rPr>
                <w:szCs w:val="20"/>
              </w:rPr>
              <w:t xml:space="preserve">        </w:t>
            </w:r>
          </w:p>
        </w:tc>
        <w:tc>
          <w:tcPr>
            <w:tcW w:w="2409" w:type="dxa"/>
            <w:shd w:val="clear" w:color="auto" w:fill="auto"/>
          </w:tcPr>
          <w:p w14:paraId="1D8BC715" w14:textId="00999099" w:rsidR="008A687F" w:rsidRPr="000F650F" w:rsidRDefault="008A687F" w:rsidP="005A3961">
            <w:pPr>
              <w:spacing w:before="40" w:after="40"/>
              <w:jc w:val="right"/>
              <w:rPr>
                <w:szCs w:val="20"/>
              </w:rPr>
            </w:pPr>
            <w:r>
              <w:rPr>
                <w:szCs w:val="20"/>
              </w:rPr>
              <w:t>Leg oedema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auto"/>
          </w:tcPr>
          <w:p w14:paraId="519EEEDD" w14:textId="77777777" w:rsidR="008A687F" w:rsidRPr="000F650F" w:rsidRDefault="008A687F" w:rsidP="00DA22C3">
            <w:pPr>
              <w:spacing w:before="40" w:after="40"/>
              <w:rPr>
                <w:szCs w:val="20"/>
              </w:rPr>
            </w:pPr>
          </w:p>
        </w:tc>
        <w:tc>
          <w:tcPr>
            <w:tcW w:w="302" w:type="dxa"/>
            <w:tcBorders>
              <w:right w:val="single" w:sz="4" w:space="0" w:color="auto"/>
            </w:tcBorders>
            <w:shd w:val="clear" w:color="auto" w:fill="auto"/>
          </w:tcPr>
          <w:p w14:paraId="370CA186" w14:textId="557A586B" w:rsidR="008A687F" w:rsidRPr="000F650F" w:rsidRDefault="008A687F" w:rsidP="00DA22C3">
            <w:pPr>
              <w:spacing w:before="40" w:after="40"/>
              <w:rPr>
                <w:szCs w:val="20"/>
              </w:rPr>
            </w:pPr>
          </w:p>
        </w:tc>
      </w:tr>
      <w:tr w:rsidR="00A64A34" w:rsidRPr="000F650F" w14:paraId="0FFBF659" w14:textId="77777777" w:rsidTr="000A55CF"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198B5781" w14:textId="2BEE3E59" w:rsidR="00A64A34" w:rsidRDefault="000A55CF" w:rsidP="00393DFC">
            <w:pPr>
              <w:pStyle w:val="ListParagraph"/>
              <w:spacing w:before="40" w:after="40"/>
              <w:ind w:left="0"/>
              <w:jc w:val="right"/>
              <w:rPr>
                <w:szCs w:val="20"/>
              </w:rPr>
            </w:pPr>
            <w:r>
              <w:rPr>
                <w:szCs w:val="20"/>
              </w:rPr>
              <w:t xml:space="preserve">State </w:t>
            </w:r>
            <w:r w:rsidR="00113198">
              <w:rPr>
                <w:szCs w:val="20"/>
              </w:rPr>
              <w:t>name of stocking:</w:t>
            </w:r>
          </w:p>
        </w:tc>
        <w:tc>
          <w:tcPr>
            <w:tcW w:w="7248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5FF869A5" w14:textId="77777777" w:rsidR="00A64A34" w:rsidRDefault="00A64A34" w:rsidP="00DA22C3">
            <w:pPr>
              <w:spacing w:before="40" w:after="40"/>
              <w:rPr>
                <w:szCs w:val="20"/>
              </w:rPr>
            </w:pPr>
          </w:p>
          <w:p w14:paraId="11A8B387" w14:textId="77777777" w:rsidR="005A3961" w:rsidRPr="000F650F" w:rsidRDefault="005A3961" w:rsidP="00DA22C3">
            <w:pPr>
              <w:spacing w:before="40" w:after="40"/>
              <w:rPr>
                <w:szCs w:val="20"/>
              </w:rPr>
            </w:pPr>
          </w:p>
        </w:tc>
      </w:tr>
      <w:tr w:rsidR="00B30763" w:rsidRPr="000F650F" w14:paraId="7313BB13" w14:textId="77777777" w:rsidTr="000A55CF">
        <w:tc>
          <w:tcPr>
            <w:tcW w:w="9941" w:type="dxa"/>
            <w:gridSpan w:val="6"/>
            <w:shd w:val="clear" w:color="auto" w:fill="auto"/>
          </w:tcPr>
          <w:p w14:paraId="5A907635" w14:textId="1C52E365" w:rsidR="00B30763" w:rsidRPr="00D17959" w:rsidRDefault="00B30763" w:rsidP="00B30763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b/>
                <w:bCs/>
                <w:szCs w:val="20"/>
              </w:rPr>
            </w:pPr>
            <w:r w:rsidRPr="00D17959">
              <w:rPr>
                <w:b/>
                <w:bCs/>
                <w:szCs w:val="20"/>
              </w:rPr>
              <w:t xml:space="preserve">I confirm the </w:t>
            </w:r>
            <w:r w:rsidR="00D17959" w:rsidRPr="00D17959">
              <w:rPr>
                <w:b/>
                <w:bCs/>
                <w:szCs w:val="20"/>
              </w:rPr>
              <w:t>person named above has been appropriately assessed for compression hosiery including Doppler assessment.</w:t>
            </w:r>
          </w:p>
        </w:tc>
      </w:tr>
      <w:tr w:rsidR="004F7554" w:rsidRPr="000F650F" w14:paraId="0FA9EB1A" w14:textId="77777777" w:rsidTr="000A55CF">
        <w:trPr>
          <w:trHeight w:val="510"/>
        </w:trPr>
        <w:tc>
          <w:tcPr>
            <w:tcW w:w="2693" w:type="dxa"/>
            <w:shd w:val="clear" w:color="auto" w:fill="auto"/>
          </w:tcPr>
          <w:p w14:paraId="78C749EB" w14:textId="40D4C9DC" w:rsidR="004F7554" w:rsidRPr="00D17959" w:rsidRDefault="004527B9" w:rsidP="00393DFC">
            <w:pPr>
              <w:spacing w:before="40" w:after="40"/>
              <w:jc w:val="right"/>
              <w:rPr>
                <w:szCs w:val="20"/>
              </w:rPr>
            </w:pPr>
            <w:r>
              <w:rPr>
                <w:szCs w:val="20"/>
              </w:rPr>
              <w:t>Qualified Nurse</w:t>
            </w:r>
            <w:r w:rsidR="002E63C4">
              <w:rPr>
                <w:szCs w:val="20"/>
              </w:rPr>
              <w:t>-name</w:t>
            </w:r>
          </w:p>
        </w:tc>
        <w:tc>
          <w:tcPr>
            <w:tcW w:w="7248" w:type="dxa"/>
            <w:gridSpan w:val="5"/>
            <w:shd w:val="clear" w:color="auto" w:fill="auto"/>
          </w:tcPr>
          <w:p w14:paraId="106BB921" w14:textId="77777777" w:rsidR="004F7554" w:rsidRPr="000F650F" w:rsidRDefault="004F7554" w:rsidP="00DA22C3">
            <w:pPr>
              <w:spacing w:before="40" w:after="40"/>
              <w:rPr>
                <w:szCs w:val="20"/>
              </w:rPr>
            </w:pPr>
          </w:p>
        </w:tc>
      </w:tr>
      <w:tr w:rsidR="006C584E" w:rsidRPr="000F650F" w14:paraId="31487292" w14:textId="77777777" w:rsidTr="000A55CF">
        <w:trPr>
          <w:trHeight w:val="480"/>
        </w:trPr>
        <w:tc>
          <w:tcPr>
            <w:tcW w:w="2693" w:type="dxa"/>
            <w:shd w:val="clear" w:color="auto" w:fill="auto"/>
          </w:tcPr>
          <w:p w14:paraId="05E30F56" w14:textId="77777777" w:rsidR="006C584E" w:rsidRDefault="006C584E" w:rsidP="00393DFC">
            <w:pPr>
              <w:spacing w:before="40" w:after="40"/>
              <w:jc w:val="right"/>
              <w:rPr>
                <w:szCs w:val="20"/>
              </w:rPr>
            </w:pPr>
            <w:r>
              <w:rPr>
                <w:szCs w:val="20"/>
              </w:rPr>
              <w:t xml:space="preserve">Signature </w:t>
            </w:r>
          </w:p>
        </w:tc>
        <w:tc>
          <w:tcPr>
            <w:tcW w:w="7248" w:type="dxa"/>
            <w:gridSpan w:val="5"/>
            <w:shd w:val="clear" w:color="auto" w:fill="auto"/>
          </w:tcPr>
          <w:p w14:paraId="72D00478" w14:textId="77777777" w:rsidR="006C584E" w:rsidRPr="000F650F" w:rsidRDefault="006C584E" w:rsidP="00DA22C3">
            <w:pPr>
              <w:spacing w:before="40" w:after="40"/>
              <w:rPr>
                <w:szCs w:val="20"/>
              </w:rPr>
            </w:pPr>
          </w:p>
        </w:tc>
      </w:tr>
      <w:tr w:rsidR="00D17959" w:rsidRPr="000F650F" w14:paraId="0BB878A5" w14:textId="77777777" w:rsidTr="000A55CF"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47DDCB46" w14:textId="20BC1413" w:rsidR="00D17959" w:rsidRPr="006D0609" w:rsidRDefault="006D0609" w:rsidP="00393DFC">
            <w:pPr>
              <w:spacing w:before="40" w:after="40"/>
              <w:jc w:val="right"/>
              <w:rPr>
                <w:szCs w:val="20"/>
              </w:rPr>
            </w:pPr>
            <w:r>
              <w:rPr>
                <w:szCs w:val="20"/>
              </w:rPr>
              <w:t>Date:</w:t>
            </w:r>
          </w:p>
        </w:tc>
        <w:tc>
          <w:tcPr>
            <w:tcW w:w="7248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22CC1E70" w14:textId="77777777" w:rsidR="00D17959" w:rsidRPr="000F650F" w:rsidRDefault="00D17959" w:rsidP="00DA22C3">
            <w:pPr>
              <w:spacing w:before="40" w:after="40"/>
              <w:rPr>
                <w:szCs w:val="20"/>
              </w:rPr>
            </w:pPr>
          </w:p>
        </w:tc>
      </w:tr>
      <w:tr w:rsidR="006D0609" w:rsidRPr="000F650F" w14:paraId="3971A33D" w14:textId="77777777" w:rsidTr="000A55CF">
        <w:tc>
          <w:tcPr>
            <w:tcW w:w="9941" w:type="dxa"/>
            <w:gridSpan w:val="6"/>
            <w:shd w:val="clear" w:color="auto" w:fill="auto"/>
          </w:tcPr>
          <w:p w14:paraId="1531FADD" w14:textId="1D71E28B" w:rsidR="006D0609" w:rsidRPr="000970C4" w:rsidRDefault="002D5A67" w:rsidP="002D5A67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b/>
                <w:bCs/>
                <w:szCs w:val="20"/>
              </w:rPr>
            </w:pPr>
            <w:r w:rsidRPr="000970C4">
              <w:rPr>
                <w:b/>
                <w:bCs/>
                <w:szCs w:val="20"/>
              </w:rPr>
              <w:t>START team agree to assist with the application of the above stockings and information has been included in the person’s records.</w:t>
            </w:r>
          </w:p>
        </w:tc>
      </w:tr>
      <w:tr w:rsidR="006D0609" w:rsidRPr="000F650F" w14:paraId="5691F030" w14:textId="77777777" w:rsidTr="000A55CF">
        <w:tc>
          <w:tcPr>
            <w:tcW w:w="2693" w:type="dxa"/>
            <w:shd w:val="clear" w:color="auto" w:fill="auto"/>
          </w:tcPr>
          <w:p w14:paraId="22FA5EBE" w14:textId="1425716E" w:rsidR="004527B9" w:rsidRDefault="004527B9" w:rsidP="00393DFC">
            <w:pPr>
              <w:spacing w:before="40" w:after="40"/>
              <w:jc w:val="right"/>
              <w:rPr>
                <w:szCs w:val="20"/>
              </w:rPr>
            </w:pPr>
            <w:r>
              <w:rPr>
                <w:szCs w:val="20"/>
              </w:rPr>
              <w:t>RM or SRW</w:t>
            </w:r>
            <w:r w:rsidR="002E63C4">
              <w:rPr>
                <w:szCs w:val="20"/>
              </w:rPr>
              <w:t>- name</w:t>
            </w:r>
          </w:p>
          <w:p w14:paraId="43F894FD" w14:textId="3589EB98" w:rsidR="006D0609" w:rsidRPr="000970C4" w:rsidRDefault="000970C4" w:rsidP="00393DFC">
            <w:pPr>
              <w:spacing w:before="40" w:after="40"/>
              <w:jc w:val="right"/>
              <w:rPr>
                <w:szCs w:val="20"/>
              </w:rPr>
            </w:pPr>
            <w:r>
              <w:rPr>
                <w:szCs w:val="20"/>
              </w:rPr>
              <w:t>Sign</w:t>
            </w:r>
            <w:r w:rsidR="006C584E">
              <w:rPr>
                <w:szCs w:val="20"/>
              </w:rPr>
              <w:t>ature</w:t>
            </w:r>
            <w:r>
              <w:rPr>
                <w:szCs w:val="20"/>
              </w:rPr>
              <w:t xml:space="preserve"> </w:t>
            </w:r>
          </w:p>
        </w:tc>
        <w:tc>
          <w:tcPr>
            <w:tcW w:w="7248" w:type="dxa"/>
            <w:gridSpan w:val="5"/>
            <w:shd w:val="clear" w:color="auto" w:fill="auto"/>
          </w:tcPr>
          <w:p w14:paraId="32789251" w14:textId="77777777" w:rsidR="006D0609" w:rsidRPr="000F650F" w:rsidRDefault="006D0609" w:rsidP="00DA22C3">
            <w:pPr>
              <w:spacing w:before="40" w:after="40"/>
              <w:rPr>
                <w:szCs w:val="20"/>
              </w:rPr>
            </w:pPr>
          </w:p>
        </w:tc>
      </w:tr>
      <w:tr w:rsidR="000970C4" w:rsidRPr="000F650F" w14:paraId="357CC5A3" w14:textId="77777777" w:rsidTr="000A55CF">
        <w:tc>
          <w:tcPr>
            <w:tcW w:w="2693" w:type="dxa"/>
            <w:shd w:val="clear" w:color="auto" w:fill="auto"/>
          </w:tcPr>
          <w:p w14:paraId="705071DD" w14:textId="1BDDBE82" w:rsidR="000970C4" w:rsidRPr="000970C4" w:rsidRDefault="000970C4" w:rsidP="00393DFC">
            <w:pPr>
              <w:spacing w:before="40" w:after="40"/>
              <w:jc w:val="right"/>
              <w:rPr>
                <w:szCs w:val="20"/>
              </w:rPr>
            </w:pPr>
            <w:r>
              <w:rPr>
                <w:szCs w:val="20"/>
              </w:rPr>
              <w:t>Date:</w:t>
            </w:r>
          </w:p>
        </w:tc>
        <w:tc>
          <w:tcPr>
            <w:tcW w:w="7248" w:type="dxa"/>
            <w:gridSpan w:val="5"/>
            <w:shd w:val="clear" w:color="auto" w:fill="auto"/>
          </w:tcPr>
          <w:p w14:paraId="592D2F4F" w14:textId="77777777" w:rsidR="000970C4" w:rsidRPr="000F650F" w:rsidRDefault="000970C4" w:rsidP="00DA22C3">
            <w:pPr>
              <w:spacing w:before="40" w:after="40"/>
              <w:rPr>
                <w:szCs w:val="20"/>
              </w:rPr>
            </w:pPr>
          </w:p>
        </w:tc>
      </w:tr>
      <w:tr w:rsidR="000970C4" w:rsidRPr="000F650F" w14:paraId="40E51559" w14:textId="77777777" w:rsidTr="000A55CF">
        <w:tc>
          <w:tcPr>
            <w:tcW w:w="2693" w:type="dxa"/>
            <w:shd w:val="clear" w:color="auto" w:fill="auto"/>
          </w:tcPr>
          <w:p w14:paraId="50B0F15E" w14:textId="2F4B8E70" w:rsidR="000970C4" w:rsidRPr="000970C4" w:rsidRDefault="000970C4" w:rsidP="00393DFC">
            <w:pPr>
              <w:spacing w:before="40" w:after="40"/>
              <w:jc w:val="right"/>
              <w:rPr>
                <w:szCs w:val="20"/>
              </w:rPr>
            </w:pPr>
            <w:r>
              <w:rPr>
                <w:szCs w:val="20"/>
              </w:rPr>
              <w:t>Contact telephone number and email address</w:t>
            </w:r>
            <w:r w:rsidR="00962BA2">
              <w:rPr>
                <w:szCs w:val="20"/>
              </w:rPr>
              <w:t>:</w:t>
            </w:r>
          </w:p>
        </w:tc>
        <w:tc>
          <w:tcPr>
            <w:tcW w:w="7248" w:type="dxa"/>
            <w:gridSpan w:val="5"/>
            <w:shd w:val="clear" w:color="auto" w:fill="auto"/>
          </w:tcPr>
          <w:p w14:paraId="2F28878E" w14:textId="77777777" w:rsidR="000970C4" w:rsidRPr="000F650F" w:rsidRDefault="000970C4" w:rsidP="00DA22C3">
            <w:pPr>
              <w:spacing w:before="40" w:after="40"/>
              <w:rPr>
                <w:szCs w:val="20"/>
              </w:rPr>
            </w:pPr>
          </w:p>
        </w:tc>
      </w:tr>
    </w:tbl>
    <w:p w14:paraId="53059AF1" w14:textId="77777777" w:rsidR="000F650F" w:rsidRDefault="000F650F" w:rsidP="000F650F">
      <w:pPr>
        <w:rPr>
          <w:szCs w:val="20"/>
        </w:rPr>
      </w:pPr>
    </w:p>
    <w:p w14:paraId="5C500111" w14:textId="77777777" w:rsidR="008C5F27" w:rsidRPr="000F650F" w:rsidRDefault="008C5F27" w:rsidP="000F650F">
      <w:pPr>
        <w:rPr>
          <w:szCs w:val="20"/>
        </w:rPr>
      </w:pPr>
    </w:p>
    <w:p w14:paraId="1915FF46" w14:textId="77777777" w:rsidR="000F650F" w:rsidRPr="000F650F" w:rsidRDefault="000F650F" w:rsidP="000F650F">
      <w:pPr>
        <w:rPr>
          <w:b/>
          <w:szCs w:val="20"/>
        </w:rPr>
      </w:pPr>
    </w:p>
    <w:sectPr w:rsidR="000F650F" w:rsidRPr="000F650F" w:rsidSect="001815D4">
      <w:type w:val="continuous"/>
      <w:pgSz w:w="11907" w:h="16840" w:code="9"/>
      <w:pgMar w:top="567" w:right="567" w:bottom="567" w:left="567" w:header="709" w:footer="335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DBAED" w14:textId="77777777" w:rsidR="008B0372" w:rsidRDefault="008B0372">
      <w:r>
        <w:separator/>
      </w:r>
    </w:p>
  </w:endnote>
  <w:endnote w:type="continuationSeparator" w:id="0">
    <w:p w14:paraId="7507385D" w14:textId="77777777" w:rsidR="008B0372" w:rsidRDefault="008B0372">
      <w:r>
        <w:continuationSeparator/>
      </w:r>
    </w:p>
  </w:endnote>
  <w:endnote w:type="continuationNotice" w:id="1">
    <w:p w14:paraId="72F9E0C2" w14:textId="77777777" w:rsidR="008B0372" w:rsidRDefault="008B03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4761" w14:textId="77777777" w:rsidR="00C9048A" w:rsidRDefault="00C904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41D9A" w14:textId="77777777" w:rsidR="003560D9" w:rsidRPr="00FF6CE7" w:rsidRDefault="003560D9" w:rsidP="003560D9">
    <w:pPr>
      <w:pStyle w:val="Footer"/>
      <w:tabs>
        <w:tab w:val="clear" w:pos="4153"/>
        <w:tab w:val="clear" w:pos="8306"/>
      </w:tabs>
      <w:jc w:val="center"/>
      <w:rPr>
        <w:rStyle w:val="PageNumber"/>
        <w:rFonts w:cs="Arial"/>
        <w:sz w:val="16"/>
        <w:szCs w:val="16"/>
      </w:rPr>
    </w:pPr>
    <w:r w:rsidRPr="00FF6CE7">
      <w:rPr>
        <w:rFonts w:cs="Arial"/>
        <w:sz w:val="16"/>
      </w:rPr>
      <w:t>START Forms</w:t>
    </w:r>
    <w:r>
      <w:rPr>
        <w:rFonts w:ascii="Times New Roman" w:hAnsi="Times New Roman"/>
        <w:sz w:val="16"/>
      </w:rPr>
      <w:tab/>
    </w:r>
    <w:r>
      <w:rPr>
        <w:rFonts w:ascii="Times New Roman" w:hAnsi="Times New Roman"/>
        <w:sz w:val="16"/>
      </w:rPr>
      <w:tab/>
    </w:r>
    <w:r>
      <w:rPr>
        <w:rFonts w:ascii="Times New Roman" w:hAnsi="Times New Roman"/>
        <w:sz w:val="16"/>
      </w:rPr>
      <w:tab/>
    </w:r>
    <w:r>
      <w:rPr>
        <w:rFonts w:ascii="Times New Roman" w:hAnsi="Times New Roman"/>
        <w:sz w:val="16"/>
      </w:rPr>
      <w:tab/>
      <w:t xml:space="preserve">               </w:t>
    </w:r>
    <w:r w:rsidRPr="00FF6CE7">
      <w:rPr>
        <w:rStyle w:val="PageNumber"/>
        <w:rFonts w:cs="Arial"/>
        <w:sz w:val="16"/>
        <w:szCs w:val="16"/>
      </w:rPr>
      <w:t>www.nottinghamshire.gov.uk</w:t>
    </w:r>
    <w:r>
      <w:rPr>
        <w:rStyle w:val="PageNumber"/>
        <w:rFonts w:ascii="Times New Roman" w:hAnsi="Times New Roman"/>
        <w:sz w:val="20"/>
      </w:rPr>
      <w:tab/>
    </w:r>
    <w:r>
      <w:rPr>
        <w:rStyle w:val="PageNumber"/>
        <w:rFonts w:ascii="Times New Roman" w:hAnsi="Times New Roman"/>
        <w:sz w:val="20"/>
      </w:rPr>
      <w:tab/>
      <w:t xml:space="preserve">               </w:t>
    </w:r>
    <w:r w:rsidRPr="00FF6CE7">
      <w:rPr>
        <w:rStyle w:val="PageNumber"/>
        <w:rFonts w:cs="Arial"/>
        <w:sz w:val="20"/>
      </w:rPr>
      <w:tab/>
    </w:r>
    <w:r>
      <w:rPr>
        <w:rStyle w:val="PageNumber"/>
        <w:rFonts w:cs="Arial"/>
        <w:sz w:val="20"/>
      </w:rPr>
      <w:t xml:space="preserve">                      </w:t>
    </w:r>
    <w:r w:rsidRPr="00FF6CE7">
      <w:rPr>
        <w:rStyle w:val="PageNumber"/>
        <w:rFonts w:cs="Arial"/>
        <w:sz w:val="16"/>
        <w:szCs w:val="16"/>
      </w:rPr>
      <w:t>Version</w:t>
    </w:r>
    <w:r>
      <w:rPr>
        <w:rStyle w:val="PageNumber"/>
        <w:rFonts w:cs="Arial"/>
        <w:sz w:val="16"/>
        <w:szCs w:val="16"/>
      </w:rPr>
      <w:t>:</w:t>
    </w:r>
    <w:r w:rsidRPr="00FF6CE7">
      <w:rPr>
        <w:rStyle w:val="PageNumber"/>
        <w:rFonts w:cs="Arial"/>
        <w:sz w:val="16"/>
        <w:szCs w:val="16"/>
      </w:rPr>
      <w:t xml:space="preserve"> </w:t>
    </w:r>
    <w:r>
      <w:rPr>
        <w:rStyle w:val="PageNumber"/>
        <w:rFonts w:cs="Arial"/>
        <w:sz w:val="16"/>
        <w:szCs w:val="16"/>
      </w:rPr>
      <w:t>3</w:t>
    </w:r>
  </w:p>
  <w:p w14:paraId="6AF0701D" w14:textId="5F6B9EC8" w:rsidR="003560D9" w:rsidRPr="00FF6CE7" w:rsidRDefault="003560D9" w:rsidP="003560D9">
    <w:pPr>
      <w:pStyle w:val="Footer"/>
      <w:tabs>
        <w:tab w:val="clear" w:pos="4153"/>
        <w:tab w:val="clear" w:pos="8306"/>
      </w:tabs>
      <w:jc w:val="right"/>
      <w:rPr>
        <w:rFonts w:cs="Arial"/>
        <w:sz w:val="16"/>
        <w:szCs w:val="16"/>
      </w:rPr>
    </w:pPr>
    <w:r>
      <w:rPr>
        <w:rStyle w:val="PageNumber"/>
        <w:rFonts w:cs="Arial"/>
        <w:sz w:val="16"/>
        <w:szCs w:val="16"/>
      </w:rPr>
      <w:t xml:space="preserve">                                                                                                                                                               </w:t>
    </w:r>
    <w:r w:rsidRPr="00FF6CE7">
      <w:rPr>
        <w:rStyle w:val="PageNumber"/>
        <w:rFonts w:cs="Arial"/>
        <w:sz w:val="16"/>
        <w:szCs w:val="16"/>
      </w:rPr>
      <w:t xml:space="preserve">Date: </w:t>
    </w:r>
    <w:r w:rsidR="00C9048A">
      <w:rPr>
        <w:rStyle w:val="PageNumber"/>
        <w:rFonts w:cs="Arial"/>
        <w:sz w:val="16"/>
        <w:szCs w:val="16"/>
      </w:rPr>
      <w:t>Jan 25</w:t>
    </w:r>
  </w:p>
  <w:p w14:paraId="2509FA34" w14:textId="77777777" w:rsidR="003024EF" w:rsidRDefault="003024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BAE99" w14:textId="77777777" w:rsidR="00C9048A" w:rsidRDefault="00C904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804B1" w14:textId="77777777" w:rsidR="008B0372" w:rsidRDefault="008B0372">
      <w:r>
        <w:separator/>
      </w:r>
    </w:p>
  </w:footnote>
  <w:footnote w:type="continuationSeparator" w:id="0">
    <w:p w14:paraId="316570B8" w14:textId="77777777" w:rsidR="008B0372" w:rsidRDefault="008B0372">
      <w:r>
        <w:continuationSeparator/>
      </w:r>
    </w:p>
  </w:footnote>
  <w:footnote w:type="continuationNotice" w:id="1">
    <w:p w14:paraId="35A35234" w14:textId="77777777" w:rsidR="008B0372" w:rsidRDefault="008B03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548A1" w14:textId="77777777" w:rsidR="00C9048A" w:rsidRDefault="00C904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A4B2C" w14:textId="77777777" w:rsidR="00C9048A" w:rsidRDefault="00C904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1EA7D" w14:textId="77777777" w:rsidR="00C9048A" w:rsidRDefault="00C904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C5E58"/>
    <w:multiLevelType w:val="hybridMultilevel"/>
    <w:tmpl w:val="6150CFE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690170E"/>
    <w:multiLevelType w:val="hybridMultilevel"/>
    <w:tmpl w:val="F6DCF5C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95251935">
    <w:abstractNumId w:val="0"/>
  </w:num>
  <w:num w:numId="2" w16cid:durableId="592393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0F"/>
    <w:rsid w:val="0000329A"/>
    <w:rsid w:val="00033744"/>
    <w:rsid w:val="00070AD1"/>
    <w:rsid w:val="000970C4"/>
    <w:rsid w:val="000A55CF"/>
    <w:rsid w:val="000B091C"/>
    <w:rsid w:val="000D000C"/>
    <w:rsid w:val="000F650F"/>
    <w:rsid w:val="001061E6"/>
    <w:rsid w:val="00113198"/>
    <w:rsid w:val="00117CEC"/>
    <w:rsid w:val="00133D64"/>
    <w:rsid w:val="00143C39"/>
    <w:rsid w:val="00146A16"/>
    <w:rsid w:val="00150FAD"/>
    <w:rsid w:val="00151851"/>
    <w:rsid w:val="00156DC9"/>
    <w:rsid w:val="00167027"/>
    <w:rsid w:val="001729A5"/>
    <w:rsid w:val="001815D4"/>
    <w:rsid w:val="0019794F"/>
    <w:rsid w:val="001A112F"/>
    <w:rsid w:val="001A6CA6"/>
    <w:rsid w:val="001B75E9"/>
    <w:rsid w:val="001C4615"/>
    <w:rsid w:val="002312C5"/>
    <w:rsid w:val="00233C63"/>
    <w:rsid w:val="00260659"/>
    <w:rsid w:val="00264DFC"/>
    <w:rsid w:val="00266F4C"/>
    <w:rsid w:val="0027525A"/>
    <w:rsid w:val="00280F6D"/>
    <w:rsid w:val="002C58F6"/>
    <w:rsid w:val="002D5A67"/>
    <w:rsid w:val="002D6736"/>
    <w:rsid w:val="002E63C4"/>
    <w:rsid w:val="002F669D"/>
    <w:rsid w:val="003024EF"/>
    <w:rsid w:val="00303A72"/>
    <w:rsid w:val="0034338A"/>
    <w:rsid w:val="003560D9"/>
    <w:rsid w:val="00361260"/>
    <w:rsid w:val="003767CD"/>
    <w:rsid w:val="00393A30"/>
    <w:rsid w:val="00393DFC"/>
    <w:rsid w:val="003C11F5"/>
    <w:rsid w:val="003F7052"/>
    <w:rsid w:val="00410453"/>
    <w:rsid w:val="0042644F"/>
    <w:rsid w:val="004527B9"/>
    <w:rsid w:val="00453643"/>
    <w:rsid w:val="00453E47"/>
    <w:rsid w:val="00456569"/>
    <w:rsid w:val="00496BB1"/>
    <w:rsid w:val="004B215C"/>
    <w:rsid w:val="004F1FA9"/>
    <w:rsid w:val="004F7554"/>
    <w:rsid w:val="004F7EDE"/>
    <w:rsid w:val="005148BF"/>
    <w:rsid w:val="00556CB4"/>
    <w:rsid w:val="005A3961"/>
    <w:rsid w:val="005A629E"/>
    <w:rsid w:val="005B7B6A"/>
    <w:rsid w:val="005F2BDC"/>
    <w:rsid w:val="005F6803"/>
    <w:rsid w:val="005F76C2"/>
    <w:rsid w:val="006223EB"/>
    <w:rsid w:val="006311F6"/>
    <w:rsid w:val="00635076"/>
    <w:rsid w:val="006371C0"/>
    <w:rsid w:val="00642883"/>
    <w:rsid w:val="00661521"/>
    <w:rsid w:val="00666376"/>
    <w:rsid w:val="00693FDF"/>
    <w:rsid w:val="00697489"/>
    <w:rsid w:val="006C31B8"/>
    <w:rsid w:val="006C359B"/>
    <w:rsid w:val="006C584E"/>
    <w:rsid w:val="006D0609"/>
    <w:rsid w:val="00701FF8"/>
    <w:rsid w:val="00702D02"/>
    <w:rsid w:val="00725992"/>
    <w:rsid w:val="007658D8"/>
    <w:rsid w:val="00773C9E"/>
    <w:rsid w:val="00777909"/>
    <w:rsid w:val="007A542F"/>
    <w:rsid w:val="007A6EBF"/>
    <w:rsid w:val="007E3E93"/>
    <w:rsid w:val="007E4631"/>
    <w:rsid w:val="007F00CD"/>
    <w:rsid w:val="007F2B2A"/>
    <w:rsid w:val="00856974"/>
    <w:rsid w:val="00876334"/>
    <w:rsid w:val="00881E4D"/>
    <w:rsid w:val="00892F1E"/>
    <w:rsid w:val="008A687F"/>
    <w:rsid w:val="008B0372"/>
    <w:rsid w:val="008B5FD0"/>
    <w:rsid w:val="008C5F27"/>
    <w:rsid w:val="008D18C1"/>
    <w:rsid w:val="008F2C6E"/>
    <w:rsid w:val="008F5C5D"/>
    <w:rsid w:val="00903591"/>
    <w:rsid w:val="00931B38"/>
    <w:rsid w:val="009507DF"/>
    <w:rsid w:val="00962BA2"/>
    <w:rsid w:val="00974CEA"/>
    <w:rsid w:val="00991AEE"/>
    <w:rsid w:val="00A057AB"/>
    <w:rsid w:val="00A64A34"/>
    <w:rsid w:val="00A7128A"/>
    <w:rsid w:val="00A77BC3"/>
    <w:rsid w:val="00A90A52"/>
    <w:rsid w:val="00A96C0E"/>
    <w:rsid w:val="00AA71A1"/>
    <w:rsid w:val="00AF01E4"/>
    <w:rsid w:val="00B018DB"/>
    <w:rsid w:val="00B227CF"/>
    <w:rsid w:val="00B30763"/>
    <w:rsid w:val="00B30CE0"/>
    <w:rsid w:val="00B56EDA"/>
    <w:rsid w:val="00B94742"/>
    <w:rsid w:val="00B95259"/>
    <w:rsid w:val="00BA0688"/>
    <w:rsid w:val="00BB7C89"/>
    <w:rsid w:val="00BF2EF8"/>
    <w:rsid w:val="00C25399"/>
    <w:rsid w:val="00C67402"/>
    <w:rsid w:val="00C74C08"/>
    <w:rsid w:val="00C9048A"/>
    <w:rsid w:val="00CA1981"/>
    <w:rsid w:val="00D17959"/>
    <w:rsid w:val="00DA22C3"/>
    <w:rsid w:val="00DA4AE9"/>
    <w:rsid w:val="00DB0BA3"/>
    <w:rsid w:val="00E500CC"/>
    <w:rsid w:val="00E516C2"/>
    <w:rsid w:val="00E52E3B"/>
    <w:rsid w:val="00E75CB1"/>
    <w:rsid w:val="00EB22AF"/>
    <w:rsid w:val="00EE5DA5"/>
    <w:rsid w:val="00EF1F08"/>
    <w:rsid w:val="00EF66F9"/>
    <w:rsid w:val="00F068A9"/>
    <w:rsid w:val="00F27B6A"/>
    <w:rsid w:val="00F30D93"/>
    <w:rsid w:val="00F44610"/>
    <w:rsid w:val="00F45CE7"/>
    <w:rsid w:val="00F544D1"/>
    <w:rsid w:val="00F975B6"/>
    <w:rsid w:val="00F9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296B2"/>
  <w15:chartTrackingRefBased/>
  <w15:docId w15:val="{05E0BD9F-ED29-44FA-BD0F-18E117157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909"/>
    <w:rPr>
      <w:rFonts w:ascii="Arial" w:hAnsi="Arial"/>
      <w:sz w:val="24"/>
      <w:szCs w:val="24"/>
    </w:rPr>
  </w:style>
  <w:style w:type="paragraph" w:styleId="Heading2">
    <w:name w:val="heading 2"/>
    <w:basedOn w:val="Normal"/>
    <w:next w:val="Normal"/>
    <w:qFormat/>
    <w:rsid w:val="00777909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93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393A3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393A30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3024EF"/>
    <w:rPr>
      <w:rFonts w:ascii="Arial" w:hAnsi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4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024EF"/>
    <w:rPr>
      <w:rFonts w:ascii="Tahoma" w:hAnsi="Tahoma" w:cs="Tahoma"/>
      <w:sz w:val="16"/>
      <w:szCs w:val="16"/>
    </w:rPr>
  </w:style>
  <w:style w:type="character" w:styleId="PageNumber">
    <w:name w:val="page number"/>
    <w:rsid w:val="003560D9"/>
  </w:style>
  <w:style w:type="paragraph" w:styleId="ListParagraph">
    <w:name w:val="List Paragraph"/>
    <w:basedOn w:val="Normal"/>
    <w:uiPriority w:val="34"/>
    <w:qFormat/>
    <w:rsid w:val="00E500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p285\Application%20Data\Microsoft\Templates\form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882D285008B449534F1CC8720F8A5" ma:contentTypeVersion="27" ma:contentTypeDescription="Create a new document." ma:contentTypeScope="" ma:versionID="5ddd56193a2676910ad45b13dbd768a1">
  <xsd:schema xmlns:xsd="http://www.w3.org/2001/XMLSchema" xmlns:xs="http://www.w3.org/2001/XMLSchema" xmlns:p="http://schemas.microsoft.com/office/2006/metadata/properties" xmlns:ns2="7f7c714c-a929-4ba2-820d-d24d9401169e" xmlns:ns3="9e8feb4a-2e94-44b3-a528-01d62593f1ac" xmlns:ns4="88cc1ac3-d661-4513-9676-173c55b04fe2" targetNamespace="http://schemas.microsoft.com/office/2006/metadata/properties" ma:root="true" ma:fieldsID="ae0dd102b0f7c12a9b85fb9bac0ef241" ns2:_="" ns3:_="" ns4:_="">
    <xsd:import namespace="7f7c714c-a929-4ba2-820d-d24d9401169e"/>
    <xsd:import namespace="9e8feb4a-2e94-44b3-a528-01d62593f1ac"/>
    <xsd:import namespace="88cc1ac3-d661-4513-9676-173c55b04f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umentTyp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Status" minOccurs="0"/>
                <xsd:element ref="ns2:MediaServiceSearchProperties" minOccurs="0"/>
                <xsd:element ref="ns2:VersionNo_x002e_" minOccurs="0"/>
                <xsd:element ref="ns2:ResponsibleTeam" minOccurs="0"/>
                <xsd:element ref="ns2:Originaldate" minOccurs="0"/>
                <xsd:element ref="ns2:Daterevised" minOccurs="0"/>
                <xsd:element ref="ns2:Library" minOccurs="0"/>
                <xsd:element ref="ns2:Responsibleteam0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c714c-a929-4ba2-820d-d24d940116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ocumentType" ma:index="18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Status" ma:index="26" nillable="true" ma:displayName="Status" ma:internalName="Status">
      <xsd:simpleType>
        <xsd:restriction base="dms:Text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ersionNo_x002e_" ma:index="28" nillable="true" ma:displayName="Version No." ma:description="Document version number to be recorded " ma:format="Dropdown" ma:internalName="VersionNo_x002e_">
      <xsd:simpleType>
        <xsd:restriction base="dms:Text">
          <xsd:maxLength value="255"/>
        </xsd:restriction>
      </xsd:simpleType>
    </xsd:element>
    <xsd:element name="ResponsibleTeam" ma:index="29" nillable="true" ma:displayName="Responsibility" ma:description="Team or person with responsibility for updating publication" ma:format="Dropdown" ma:list="UserInfo" ma:SharePointGroup="0" ma:internalName="ResponsibleTeam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riginaldate" ma:index="30" nillable="true" ma:displayName="Original date" ma:description="Original publication date" ma:format="DateOnly" ma:internalName="Originaldate">
      <xsd:simpleType>
        <xsd:restriction base="dms:DateTime"/>
      </xsd:simpleType>
    </xsd:element>
    <xsd:element name="Daterevised" ma:index="31" nillable="true" ma:displayName="Date revised" ma:description="Date publication updated" ma:format="DateOnly" ma:internalName="Daterevised">
      <xsd:simpleType>
        <xsd:restriction base="dms:DateTime"/>
      </xsd:simpleType>
    </xsd:element>
    <xsd:element name="Library" ma:index="32" nillable="true" ma:displayName="Library" ma:description="Type of Library publication/document found in" ma:format="Dropdown" ma:internalName="Library">
      <xsd:simpleType>
        <xsd:restriction base="dms:Text">
          <xsd:maxLength value="255"/>
        </xsd:restriction>
      </xsd:simpleType>
    </xsd:element>
    <xsd:element name="Responsibleteam0" ma:index="33" nillable="true" ma:displayName="Responsible team" ma:format="Dropdown" ma:internalName="Responsibleteam0">
      <xsd:simpleType>
        <xsd:restriction base="dms:Note"/>
      </xsd:simpleType>
    </xsd:element>
    <xsd:element name="Comment" ma:index="34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feb4a-2e94-44b3-a528-01d62593f1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1ac3-d661-4513-9676-173c55b04fe2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82c74ed-626c-4d89-8498-f621f8e93123}" ma:internalName="TaxCatchAll" ma:showField="CatchAllData" ma:web="9e8feb4a-2e94-44b3-a528-01d62593f1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e8feb4a-2e94-44b3-a528-01d62593f1ac">
      <UserInfo>
        <DisplayName>Linda Robinson</DisplayName>
        <AccountId>132</AccountId>
        <AccountType/>
      </UserInfo>
      <UserInfo>
        <DisplayName>Carolyn Williams</DisplayName>
        <AccountId>140</AccountId>
        <AccountType/>
      </UserInfo>
      <UserInfo>
        <DisplayName>Amanda Fillingham</DisplayName>
        <AccountId>60</AccountId>
        <AccountType/>
      </UserInfo>
      <UserInfo>
        <DisplayName>Adam Battersby</DisplayName>
        <AccountId>42</AccountId>
        <AccountType/>
      </UserInfo>
      <UserInfo>
        <DisplayName>Claire Potter</DisplayName>
        <AccountId>693</AccountId>
        <AccountType/>
      </UserInfo>
      <UserInfo>
        <DisplayName>Kiera Raynham</DisplayName>
        <AccountId>2044</AccountId>
        <AccountType/>
      </UserInfo>
    </SharedWithUsers>
    <ResponsibleTeam xmlns="7f7c714c-a929-4ba2-820d-d24d9401169e">
      <UserInfo>
        <DisplayName>Denise AndersonMoll</DisplayName>
        <AccountId>229</AccountId>
        <AccountType/>
      </UserInfo>
    </ResponsibleTeam>
    <Daterevised xmlns="7f7c714c-a929-4ba2-820d-d24d9401169e">2025-01-01T00:00:00+00:00</Daterevised>
    <VersionNo_x002e_ xmlns="7f7c714c-a929-4ba2-820d-d24d9401169e">V6</VersionNo_x002e_>
    <Status xmlns="7f7c714c-a929-4ba2-820d-d24d9401169e">Current</Status>
    <Comment xmlns="7f7c714c-a929-4ba2-820d-d24d9401169e">Ready to upload
</Comment>
    <TaxCatchAll xmlns="88cc1ac3-d661-4513-9676-173c55b04fe2" xsi:nil="true"/>
    <lcf76f155ced4ddcb4097134ff3c332f xmlns="7f7c714c-a929-4ba2-820d-d24d9401169e">
      <Terms xmlns="http://schemas.microsoft.com/office/infopath/2007/PartnerControls"/>
    </lcf76f155ced4ddcb4097134ff3c332f>
    <DocumentType xmlns="7f7c714c-a929-4ba2-820d-d24d9401169e">Form</DocumentType>
    <Originaldate xmlns="7f7c714c-a929-4ba2-820d-d24d9401169e">2019-08-31T23:00:00+00:00</Originaldate>
    <Library xmlns="7f7c714c-a929-4ba2-820d-d24d9401169e">ASCH Forms and Letters</Library>
    <Responsibleteam0 xmlns="7f7c714c-a929-4ba2-820d-d24d9401169e">Maximising Independence Service (Reablement)</Responsibleteam0>
  </documentManagement>
</p:properties>
</file>

<file path=customXml/itemProps1.xml><?xml version="1.0" encoding="utf-8"?>
<ds:datastoreItem xmlns:ds="http://schemas.openxmlformats.org/officeDocument/2006/customXml" ds:itemID="{C54E763D-10C7-4190-9138-A118E13D2664}"/>
</file>

<file path=customXml/itemProps2.xml><?xml version="1.0" encoding="utf-8"?>
<ds:datastoreItem xmlns:ds="http://schemas.openxmlformats.org/officeDocument/2006/customXml" ds:itemID="{49838FF8-4A86-40D8-8AF6-BC11640AE9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6D9339-8577-4ADD-8200-B76FDD73430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A41AC4B5-D905-4ABC-A14B-DFEA32B1FCCA}">
  <ds:schemaRefs>
    <ds:schemaRef ds:uri="http://schemas.microsoft.com/office/2006/metadata/properties"/>
    <ds:schemaRef ds:uri="http://schemas.microsoft.com/office/infopath/2007/PartnerControls"/>
    <ds:schemaRef ds:uri="8d417daa-a7d2-4819-a690-f155032cfc60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form template</Template>
  <TotalTime>0</TotalTime>
  <Pages>2</Pages>
  <Words>182</Words>
  <Characters>1025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Nottinghamshire County Council</Company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 - STARTAMP2 - compression hosiery</dc:title>
  <dc:subject/>
  <dc:creator>Alison Parker</dc:creator>
  <cp:keywords/>
  <dc:description/>
  <cp:lastModifiedBy>Helen Manser</cp:lastModifiedBy>
  <cp:revision>2</cp:revision>
  <cp:lastPrinted>2012-10-02T08:09:00Z</cp:lastPrinted>
  <dcterms:created xsi:type="dcterms:W3CDTF">2025-08-27T13:26:00Z</dcterms:created>
  <dcterms:modified xsi:type="dcterms:W3CDTF">2025-08-27T13:26:00Z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SharedWithUsers">
    <vt:lpwstr>Linda Robinson;Carolyn Williams;Amanda Fillingham;Adam Battersby;Claire Potter;Kiera Raynham</vt:lpwstr>
  </property>
  <property fmtid="{D5CDD505-2E9C-101B-9397-08002B2CF9AE}" pid="3" name="SharedWithUsers">
    <vt:lpwstr>132;#Linda Robinson;#140;#Carolyn Williams;#60;#Amanda Fillingham;#42;#Adam Battersby;#693;#Claire Potter;#2044;#Kiera Raynham</vt:lpwstr>
  </property>
  <property fmtid="{D5CDD505-2E9C-101B-9397-08002B2CF9AE}" pid="4" name="ContentTypeId">
    <vt:lpwstr>0x010100260882D285008B449534F1CC8720F8A5</vt:lpwstr>
  </property>
  <property fmtid="{D5CDD505-2E9C-101B-9397-08002B2CF9AE}" pid="5" name="MediaServiceImageTags">
    <vt:lpwstr/>
  </property>
</Properties>
</file>