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Look w:val="01E0" w:firstRow="1" w:lastRow="1" w:firstColumn="1" w:lastColumn="1" w:noHBand="0" w:noVBand="0"/>
      </w:tblPr>
      <w:tblGrid>
        <w:gridCol w:w="4866"/>
        <w:gridCol w:w="2739"/>
        <w:gridCol w:w="3168"/>
      </w:tblGrid>
      <w:tr w:rsidR="00E516C2" w14:paraId="3BC8DB44" w14:textId="77777777" w:rsidTr="008A7FC7">
        <w:tc>
          <w:tcPr>
            <w:tcW w:w="3663" w:type="dxa"/>
            <w:shd w:val="clear" w:color="auto" w:fill="auto"/>
          </w:tcPr>
          <w:p w14:paraId="420EA9BE" w14:textId="1FC7B701" w:rsidR="00E516C2" w:rsidRDefault="00B572A1" w:rsidP="00133D64">
            <w:r>
              <w:rPr>
                <w:noProof/>
              </w:rPr>
              <w:drawing>
                <wp:inline distT="0" distB="0" distL="0" distR="0" wp14:anchorId="29E3F353" wp14:editId="07C4B105">
                  <wp:extent cx="2952750" cy="504825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52750" cy="504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663" w:type="dxa"/>
            <w:shd w:val="clear" w:color="auto" w:fill="auto"/>
          </w:tcPr>
          <w:p w14:paraId="4792A641" w14:textId="77777777" w:rsidR="00E516C2" w:rsidRDefault="00E516C2" w:rsidP="00133D64"/>
        </w:tc>
        <w:tc>
          <w:tcPr>
            <w:tcW w:w="3663" w:type="dxa"/>
            <w:shd w:val="clear" w:color="auto" w:fill="auto"/>
          </w:tcPr>
          <w:p w14:paraId="6000E959" w14:textId="77777777" w:rsidR="00FB4EAC" w:rsidRPr="008A7FC7" w:rsidRDefault="00FB4EAC" w:rsidP="008A7FC7">
            <w:pPr>
              <w:tabs>
                <w:tab w:val="center" w:pos="4153"/>
                <w:tab w:val="right" w:pos="8306"/>
              </w:tabs>
              <w:jc w:val="right"/>
              <w:rPr>
                <w:rFonts w:cs="Arial"/>
                <w:b/>
                <w:szCs w:val="20"/>
              </w:rPr>
            </w:pPr>
            <w:r w:rsidRPr="008A7FC7">
              <w:rPr>
                <w:rFonts w:cs="Arial"/>
                <w:b/>
                <w:szCs w:val="20"/>
              </w:rPr>
              <w:t>START/AMP/3</w:t>
            </w:r>
          </w:p>
          <w:p w14:paraId="1E04DE17" w14:textId="77777777" w:rsidR="00E516C2" w:rsidRPr="008A7FC7" w:rsidRDefault="003365D0" w:rsidP="008A7FC7">
            <w:pPr>
              <w:tabs>
                <w:tab w:val="center" w:pos="4153"/>
                <w:tab w:val="right" w:pos="8306"/>
              </w:tabs>
              <w:jc w:val="right"/>
              <w:rPr>
                <w:rFonts w:cs="Arial"/>
                <w:sz w:val="22"/>
                <w:szCs w:val="22"/>
              </w:rPr>
            </w:pPr>
            <w:r>
              <w:t>April 20</w:t>
            </w:r>
            <w:r w:rsidR="00ED422E">
              <w:t>25</w:t>
            </w:r>
          </w:p>
        </w:tc>
      </w:tr>
    </w:tbl>
    <w:p w14:paraId="2390A169" w14:textId="77777777" w:rsidR="00393A30" w:rsidRDefault="00393A30">
      <w:pPr>
        <w:sectPr w:rsidR="00393A30" w:rsidSect="001815D4">
          <w:headerReference w:type="even" r:id="rId10"/>
          <w:headerReference w:type="default" r:id="rId11"/>
          <w:footerReference w:type="even" r:id="rId12"/>
          <w:footerReference w:type="default" r:id="rId13"/>
          <w:headerReference w:type="first" r:id="rId14"/>
          <w:footerReference w:type="first" r:id="rId15"/>
          <w:pgSz w:w="11907" w:h="16840" w:code="9"/>
          <w:pgMar w:top="567" w:right="567" w:bottom="567" w:left="567" w:header="709" w:footer="335" w:gutter="0"/>
          <w:cols w:space="708"/>
          <w:docGrid w:linePitch="360"/>
        </w:sectPr>
      </w:pPr>
    </w:p>
    <w:p w14:paraId="7E8D0D96" w14:textId="77777777" w:rsidR="00393A30" w:rsidRDefault="00393A30"/>
    <w:tbl>
      <w:tblPr>
        <w:tblW w:w="11907" w:type="dxa"/>
        <w:tblInd w:w="-5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567"/>
        <w:gridCol w:w="10773"/>
        <w:gridCol w:w="567"/>
      </w:tblGrid>
      <w:tr w:rsidR="00393A30" w14:paraId="30F473CC" w14:textId="77777777" w:rsidTr="008A7FC7">
        <w:trPr>
          <w:trHeight w:val="284"/>
        </w:trPr>
        <w:tc>
          <w:tcPr>
            <w:tcW w:w="567" w:type="dxa"/>
            <w:shd w:val="clear" w:color="auto" w:fill="000000"/>
            <w:tcMar>
              <w:top w:w="113" w:type="dxa"/>
              <w:left w:w="0" w:type="dxa"/>
              <w:bottom w:w="113" w:type="dxa"/>
              <w:right w:w="0" w:type="dxa"/>
            </w:tcMar>
            <w:vAlign w:val="center"/>
          </w:tcPr>
          <w:p w14:paraId="044F2889" w14:textId="77777777" w:rsidR="00393A30" w:rsidRDefault="00393A30" w:rsidP="008A7FC7">
            <w:pPr>
              <w:ind w:left="-391" w:firstLine="138"/>
            </w:pPr>
          </w:p>
        </w:tc>
        <w:tc>
          <w:tcPr>
            <w:tcW w:w="10773" w:type="dxa"/>
            <w:shd w:val="clear" w:color="auto" w:fill="000000"/>
            <w:tcMar>
              <w:top w:w="113" w:type="dxa"/>
              <w:left w:w="0" w:type="dxa"/>
              <w:bottom w:w="113" w:type="dxa"/>
              <w:right w:w="0" w:type="dxa"/>
            </w:tcMar>
            <w:vAlign w:val="center"/>
          </w:tcPr>
          <w:p w14:paraId="6BD2B8C1" w14:textId="77777777" w:rsidR="00393A30" w:rsidRPr="008A7FC7" w:rsidRDefault="00450C80" w:rsidP="00393A30">
            <w:pPr>
              <w:rPr>
                <w:b/>
                <w:color w:val="FFFFFF"/>
                <w:sz w:val="32"/>
                <w:szCs w:val="32"/>
              </w:rPr>
            </w:pPr>
            <w:r w:rsidRPr="008A7FC7">
              <w:rPr>
                <w:b/>
                <w:sz w:val="28"/>
              </w:rPr>
              <w:t>START – CONFIRMATION OF PRESCRIBER DIRECTIONS</w:t>
            </w:r>
          </w:p>
        </w:tc>
        <w:tc>
          <w:tcPr>
            <w:tcW w:w="567" w:type="dxa"/>
            <w:shd w:val="clear" w:color="auto" w:fill="000000"/>
            <w:tcMar>
              <w:top w:w="113" w:type="dxa"/>
              <w:left w:w="0" w:type="dxa"/>
              <w:bottom w:w="113" w:type="dxa"/>
              <w:right w:w="0" w:type="dxa"/>
            </w:tcMar>
            <w:vAlign w:val="center"/>
          </w:tcPr>
          <w:p w14:paraId="0E06ABAB" w14:textId="77777777" w:rsidR="00393A30" w:rsidRDefault="00393A30" w:rsidP="00393A30"/>
        </w:tc>
      </w:tr>
    </w:tbl>
    <w:p w14:paraId="2D0B2730" w14:textId="77777777" w:rsidR="00393A30" w:rsidRDefault="00393A30"/>
    <w:p w14:paraId="1FEB1A41" w14:textId="77777777" w:rsidR="00450C80" w:rsidRDefault="00450C80" w:rsidP="00450C80">
      <w:r w:rsidRPr="00F70C58">
        <w:t xml:space="preserve">In order that </w:t>
      </w:r>
      <w:r w:rsidR="00701285">
        <w:t xml:space="preserve">the </w:t>
      </w:r>
      <w:r w:rsidR="00CD2CA3">
        <w:t>START Reablement</w:t>
      </w:r>
      <w:r w:rsidRPr="00F70C58">
        <w:t xml:space="preserve"> </w:t>
      </w:r>
      <w:r w:rsidR="00701285">
        <w:t xml:space="preserve">Service </w:t>
      </w:r>
      <w:r w:rsidRPr="00F70C58">
        <w:t xml:space="preserve">can assist/administer medication exactly as the prescriber intended, it is necessary for directions about the medication for the </w:t>
      </w:r>
      <w:r w:rsidR="00CD2CA3">
        <w:t xml:space="preserve">person </w:t>
      </w:r>
      <w:r w:rsidRPr="00F70C58">
        <w:t>to be provided explicitly on the medication container label.</w:t>
      </w:r>
    </w:p>
    <w:p w14:paraId="195B03D6" w14:textId="77777777" w:rsidR="00450C80" w:rsidRPr="00F70C58" w:rsidRDefault="00450C80" w:rsidP="00450C80"/>
    <w:p w14:paraId="53AEE283" w14:textId="77777777" w:rsidR="00450C80" w:rsidRPr="00F70C58" w:rsidRDefault="00450C80" w:rsidP="00450C80">
      <w:r w:rsidRPr="00F70C58">
        <w:t xml:space="preserve">In cases where the label specifies an "as directed" instruction for example "Take one as directed" or “apply as directed” </w:t>
      </w:r>
      <w:r w:rsidR="00CD2CA3">
        <w:t>staff</w:t>
      </w:r>
      <w:r w:rsidRPr="00F70C58">
        <w:t xml:space="preserve"> </w:t>
      </w:r>
      <w:r w:rsidR="00CD2CA3">
        <w:t>from</w:t>
      </w:r>
      <w:r w:rsidRPr="00F70C58">
        <w:t xml:space="preserve"> START will ask for written clarification of the dosage instruction using this form.  Return of the form v</w:t>
      </w:r>
      <w:r w:rsidR="00792926">
        <w:t xml:space="preserve">ia </w:t>
      </w:r>
      <w:r w:rsidR="00701285" w:rsidRPr="00701285">
        <w:rPr>
          <w:b/>
          <w:bCs/>
        </w:rPr>
        <w:t>e-mail</w:t>
      </w:r>
      <w:r w:rsidR="00792926">
        <w:t xml:space="preserve"> will enable the </w:t>
      </w:r>
      <w:r w:rsidR="00CD2CA3">
        <w:t>person</w:t>
      </w:r>
      <w:r w:rsidRPr="00F70C58">
        <w:t xml:space="preserve"> to have their medication promptly.</w:t>
      </w:r>
    </w:p>
    <w:p w14:paraId="77349726" w14:textId="77777777" w:rsidR="00450C80" w:rsidRDefault="00450C80" w:rsidP="00450C80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599"/>
        <w:gridCol w:w="2647"/>
        <w:gridCol w:w="4517"/>
      </w:tblGrid>
      <w:tr w:rsidR="00CD2CA3" w14:paraId="2455E3E5" w14:textId="77777777" w:rsidTr="000F4882">
        <w:tc>
          <w:tcPr>
            <w:tcW w:w="3663" w:type="dxa"/>
            <w:vMerge w:val="restart"/>
            <w:shd w:val="clear" w:color="auto" w:fill="auto"/>
          </w:tcPr>
          <w:p w14:paraId="37978BA9" w14:textId="77777777" w:rsidR="00CD2CA3" w:rsidRPr="000F4882" w:rsidRDefault="00CD2CA3" w:rsidP="00450C80">
            <w:pPr>
              <w:rPr>
                <w:b/>
                <w:bCs/>
              </w:rPr>
            </w:pPr>
            <w:r w:rsidRPr="000F4882">
              <w:rPr>
                <w:b/>
                <w:bCs/>
              </w:rPr>
              <w:t>PRACTICE STAMP:</w:t>
            </w:r>
          </w:p>
          <w:p w14:paraId="4BD599CD" w14:textId="77777777" w:rsidR="00CD2CA3" w:rsidRDefault="00CD2CA3" w:rsidP="00450C80"/>
          <w:p w14:paraId="5C7A2B48" w14:textId="77777777" w:rsidR="00CD2CA3" w:rsidRDefault="00CD2CA3" w:rsidP="00450C80"/>
          <w:p w14:paraId="55DB52E1" w14:textId="77777777" w:rsidR="00CD2CA3" w:rsidRDefault="00CD2CA3" w:rsidP="00450C80"/>
          <w:p w14:paraId="5A0766E4" w14:textId="77777777" w:rsidR="00CD2CA3" w:rsidRDefault="00CD2CA3" w:rsidP="00450C80"/>
          <w:p w14:paraId="69031AE8" w14:textId="77777777" w:rsidR="00CD2CA3" w:rsidRDefault="00CD2CA3" w:rsidP="00450C80"/>
          <w:p w14:paraId="372C2D91" w14:textId="77777777" w:rsidR="00CD2CA3" w:rsidRDefault="00CD2CA3" w:rsidP="00450C80"/>
        </w:tc>
        <w:tc>
          <w:tcPr>
            <w:tcW w:w="2682" w:type="dxa"/>
            <w:shd w:val="clear" w:color="auto" w:fill="auto"/>
          </w:tcPr>
          <w:p w14:paraId="34DCF41C" w14:textId="77777777" w:rsidR="00CD2CA3" w:rsidRPr="000F4882" w:rsidRDefault="00CD2CA3" w:rsidP="00450C80">
            <w:pPr>
              <w:rPr>
                <w:b/>
                <w:bCs/>
              </w:rPr>
            </w:pPr>
            <w:r w:rsidRPr="000F4882">
              <w:rPr>
                <w:b/>
                <w:bCs/>
              </w:rPr>
              <w:t xml:space="preserve">DATE: </w:t>
            </w:r>
          </w:p>
        </w:tc>
        <w:tc>
          <w:tcPr>
            <w:tcW w:w="4644" w:type="dxa"/>
            <w:shd w:val="clear" w:color="auto" w:fill="auto"/>
          </w:tcPr>
          <w:p w14:paraId="1B8DA73F" w14:textId="77777777" w:rsidR="00CD2CA3" w:rsidRDefault="00CD2CA3" w:rsidP="00450C80"/>
        </w:tc>
      </w:tr>
      <w:tr w:rsidR="00CD2CA3" w14:paraId="10BED678" w14:textId="77777777" w:rsidTr="000F4882">
        <w:tc>
          <w:tcPr>
            <w:tcW w:w="3663" w:type="dxa"/>
            <w:vMerge/>
            <w:shd w:val="clear" w:color="auto" w:fill="auto"/>
          </w:tcPr>
          <w:p w14:paraId="0E149106" w14:textId="77777777" w:rsidR="00CD2CA3" w:rsidRDefault="00CD2CA3" w:rsidP="00450C80"/>
        </w:tc>
        <w:tc>
          <w:tcPr>
            <w:tcW w:w="2682" w:type="dxa"/>
            <w:shd w:val="clear" w:color="auto" w:fill="auto"/>
          </w:tcPr>
          <w:p w14:paraId="460C5BEF" w14:textId="77777777" w:rsidR="00CD2CA3" w:rsidRPr="000F4882" w:rsidRDefault="00CD2CA3" w:rsidP="00450C80">
            <w:pPr>
              <w:rPr>
                <w:b/>
                <w:bCs/>
              </w:rPr>
            </w:pPr>
            <w:r w:rsidRPr="000F4882">
              <w:rPr>
                <w:b/>
                <w:bCs/>
              </w:rPr>
              <w:t>Name of prescriber:</w:t>
            </w:r>
          </w:p>
          <w:p w14:paraId="632FC7F9" w14:textId="77777777" w:rsidR="00CD2CA3" w:rsidRPr="000F4882" w:rsidRDefault="00CD2CA3" w:rsidP="00450C80">
            <w:pPr>
              <w:rPr>
                <w:b/>
                <w:bCs/>
              </w:rPr>
            </w:pPr>
          </w:p>
        </w:tc>
        <w:tc>
          <w:tcPr>
            <w:tcW w:w="4644" w:type="dxa"/>
            <w:shd w:val="clear" w:color="auto" w:fill="auto"/>
          </w:tcPr>
          <w:p w14:paraId="3B1787BB" w14:textId="77777777" w:rsidR="00CD2CA3" w:rsidRDefault="00CD2CA3" w:rsidP="00450C80"/>
        </w:tc>
      </w:tr>
      <w:tr w:rsidR="00CD2CA3" w14:paraId="46D7E2AA" w14:textId="77777777" w:rsidTr="000F4882">
        <w:tc>
          <w:tcPr>
            <w:tcW w:w="3663" w:type="dxa"/>
            <w:vMerge/>
            <w:shd w:val="clear" w:color="auto" w:fill="auto"/>
          </w:tcPr>
          <w:p w14:paraId="043682A7" w14:textId="77777777" w:rsidR="00CD2CA3" w:rsidRDefault="00CD2CA3" w:rsidP="00450C80"/>
        </w:tc>
        <w:tc>
          <w:tcPr>
            <w:tcW w:w="2682" w:type="dxa"/>
            <w:shd w:val="clear" w:color="auto" w:fill="auto"/>
          </w:tcPr>
          <w:p w14:paraId="3A3EF7F7" w14:textId="77777777" w:rsidR="00CD2CA3" w:rsidRPr="000F4882" w:rsidRDefault="00CD2CA3" w:rsidP="00450C80">
            <w:pPr>
              <w:rPr>
                <w:b/>
                <w:bCs/>
              </w:rPr>
            </w:pPr>
            <w:r w:rsidRPr="000F4882">
              <w:rPr>
                <w:b/>
                <w:bCs/>
              </w:rPr>
              <w:t>Name or person being support:</w:t>
            </w:r>
          </w:p>
          <w:p w14:paraId="1CBB9A85" w14:textId="77777777" w:rsidR="00CD2CA3" w:rsidRPr="000F4882" w:rsidRDefault="00CD2CA3" w:rsidP="00450C80">
            <w:pPr>
              <w:rPr>
                <w:b/>
                <w:bCs/>
              </w:rPr>
            </w:pPr>
          </w:p>
        </w:tc>
        <w:tc>
          <w:tcPr>
            <w:tcW w:w="4644" w:type="dxa"/>
            <w:shd w:val="clear" w:color="auto" w:fill="auto"/>
          </w:tcPr>
          <w:p w14:paraId="6423A759" w14:textId="77777777" w:rsidR="00CD2CA3" w:rsidRDefault="00CD2CA3" w:rsidP="00450C80"/>
        </w:tc>
      </w:tr>
    </w:tbl>
    <w:p w14:paraId="631F6BB9" w14:textId="77777777" w:rsidR="00450C80" w:rsidRDefault="00450C80" w:rsidP="00450C80"/>
    <w:p w14:paraId="47747B7D" w14:textId="77777777" w:rsidR="00450C80" w:rsidRPr="00C04A8E" w:rsidRDefault="00450C80" w:rsidP="00450C80">
      <w:pPr>
        <w:tabs>
          <w:tab w:val="left" w:pos="5580"/>
        </w:tabs>
      </w:pPr>
      <w:r w:rsidRPr="00C04A8E">
        <w:t>The above named p</w:t>
      </w:r>
      <w:r w:rsidR="00672022">
        <w:t>erson</w:t>
      </w:r>
      <w:r w:rsidRPr="00C04A8E">
        <w:t xml:space="preserve"> is under my care.  I authorise the following medication to be given as indicated below specify</w:t>
      </w:r>
      <w:r w:rsidR="00ED422E">
        <w:t>ing</w:t>
      </w:r>
      <w:r w:rsidRPr="00C04A8E">
        <w:t xml:space="preserve"> a dose quantity and frequency/time of day (for external preparations details of body area requiring </w:t>
      </w:r>
      <w:r w:rsidR="00701285" w:rsidRPr="00C04A8E">
        <w:t>application) e.g.</w:t>
      </w:r>
      <w:r w:rsidRPr="00C04A8E">
        <w:t xml:space="preserve"> take one three time a day or take one in the morning, directions such as three daily or one as directed will </w:t>
      </w:r>
      <w:r w:rsidRPr="00C04A8E">
        <w:rPr>
          <w:b/>
        </w:rPr>
        <w:t>not</w:t>
      </w:r>
      <w:r w:rsidRPr="00C04A8E">
        <w:t xml:space="preserve"> be acceptable.</w:t>
      </w:r>
    </w:p>
    <w:p w14:paraId="5AB237BC" w14:textId="77777777" w:rsidR="00450C80" w:rsidRDefault="00450C80" w:rsidP="00450C80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453"/>
        <w:gridCol w:w="7310"/>
      </w:tblGrid>
      <w:tr w:rsidR="00ED422E" w14:paraId="7AF23EFD" w14:textId="77777777" w:rsidTr="000F4882">
        <w:tc>
          <w:tcPr>
            <w:tcW w:w="3510" w:type="dxa"/>
            <w:shd w:val="clear" w:color="auto" w:fill="auto"/>
          </w:tcPr>
          <w:p w14:paraId="02111286" w14:textId="77777777" w:rsidR="00ED422E" w:rsidRDefault="00ED422E" w:rsidP="00450C80">
            <w:r>
              <w:t>Medication:</w:t>
            </w:r>
          </w:p>
        </w:tc>
        <w:tc>
          <w:tcPr>
            <w:tcW w:w="7479" w:type="dxa"/>
            <w:shd w:val="clear" w:color="auto" w:fill="auto"/>
          </w:tcPr>
          <w:p w14:paraId="64004F62" w14:textId="77777777" w:rsidR="00ED422E" w:rsidRDefault="00ED422E" w:rsidP="00450C80">
            <w:r>
              <w:t>Dose and directions:</w:t>
            </w:r>
          </w:p>
        </w:tc>
      </w:tr>
      <w:tr w:rsidR="00ED422E" w14:paraId="193050A4" w14:textId="77777777" w:rsidTr="000F4882">
        <w:tc>
          <w:tcPr>
            <w:tcW w:w="3510" w:type="dxa"/>
            <w:shd w:val="clear" w:color="auto" w:fill="auto"/>
          </w:tcPr>
          <w:p w14:paraId="3A675F54" w14:textId="77777777" w:rsidR="00ED422E" w:rsidRDefault="00ED422E" w:rsidP="00450C80"/>
          <w:p w14:paraId="2AC0F741" w14:textId="77777777" w:rsidR="00ED422E" w:rsidRDefault="00ED422E" w:rsidP="00450C80"/>
        </w:tc>
        <w:tc>
          <w:tcPr>
            <w:tcW w:w="7479" w:type="dxa"/>
            <w:shd w:val="clear" w:color="auto" w:fill="auto"/>
          </w:tcPr>
          <w:p w14:paraId="47DA3501" w14:textId="77777777" w:rsidR="00ED422E" w:rsidRDefault="00ED422E" w:rsidP="00450C80"/>
        </w:tc>
      </w:tr>
      <w:tr w:rsidR="00ED422E" w14:paraId="10E5A40A" w14:textId="77777777" w:rsidTr="000F4882">
        <w:tc>
          <w:tcPr>
            <w:tcW w:w="3510" w:type="dxa"/>
            <w:shd w:val="clear" w:color="auto" w:fill="auto"/>
          </w:tcPr>
          <w:p w14:paraId="6D925EEB" w14:textId="77777777" w:rsidR="00ED422E" w:rsidRDefault="00ED422E" w:rsidP="00450C80"/>
          <w:p w14:paraId="2350582E" w14:textId="77777777" w:rsidR="00ED422E" w:rsidRDefault="00ED422E" w:rsidP="00450C80"/>
        </w:tc>
        <w:tc>
          <w:tcPr>
            <w:tcW w:w="7479" w:type="dxa"/>
            <w:shd w:val="clear" w:color="auto" w:fill="auto"/>
          </w:tcPr>
          <w:p w14:paraId="5C53AB76" w14:textId="77777777" w:rsidR="00ED422E" w:rsidRDefault="00ED422E" w:rsidP="00450C80"/>
        </w:tc>
      </w:tr>
      <w:tr w:rsidR="00ED422E" w14:paraId="56A2D363" w14:textId="77777777" w:rsidTr="000F4882">
        <w:tc>
          <w:tcPr>
            <w:tcW w:w="3510" w:type="dxa"/>
            <w:shd w:val="clear" w:color="auto" w:fill="auto"/>
          </w:tcPr>
          <w:p w14:paraId="54D2C2C3" w14:textId="77777777" w:rsidR="00ED422E" w:rsidRDefault="00ED422E" w:rsidP="00450C80"/>
          <w:p w14:paraId="34869658" w14:textId="77777777" w:rsidR="00ED422E" w:rsidRDefault="00ED422E" w:rsidP="00450C80"/>
        </w:tc>
        <w:tc>
          <w:tcPr>
            <w:tcW w:w="7479" w:type="dxa"/>
            <w:shd w:val="clear" w:color="auto" w:fill="auto"/>
          </w:tcPr>
          <w:p w14:paraId="2A429034" w14:textId="77777777" w:rsidR="00ED422E" w:rsidRDefault="00ED422E" w:rsidP="00450C80"/>
        </w:tc>
      </w:tr>
      <w:tr w:rsidR="00ED422E" w14:paraId="631EF929" w14:textId="77777777" w:rsidTr="000F4882">
        <w:tc>
          <w:tcPr>
            <w:tcW w:w="3510" w:type="dxa"/>
            <w:shd w:val="clear" w:color="auto" w:fill="auto"/>
          </w:tcPr>
          <w:p w14:paraId="3F945528" w14:textId="77777777" w:rsidR="00ED422E" w:rsidRDefault="00ED422E" w:rsidP="00450C80"/>
          <w:p w14:paraId="3893B15B" w14:textId="77777777" w:rsidR="00ED422E" w:rsidRDefault="00ED422E" w:rsidP="00450C80"/>
        </w:tc>
        <w:tc>
          <w:tcPr>
            <w:tcW w:w="7479" w:type="dxa"/>
            <w:shd w:val="clear" w:color="auto" w:fill="auto"/>
          </w:tcPr>
          <w:p w14:paraId="1507B106" w14:textId="77777777" w:rsidR="00ED422E" w:rsidRDefault="00ED422E" w:rsidP="00450C80"/>
        </w:tc>
      </w:tr>
    </w:tbl>
    <w:p w14:paraId="36498CC3" w14:textId="77777777" w:rsidR="00450C80" w:rsidRDefault="00450C80" w:rsidP="00450C80"/>
    <w:p w14:paraId="3EA9D9C6" w14:textId="77777777" w:rsidR="00450C80" w:rsidRDefault="00450C80" w:rsidP="00450C80"/>
    <w:p w14:paraId="15145EF8" w14:textId="77777777" w:rsidR="00450C80" w:rsidRDefault="00450C80" w:rsidP="00450C80"/>
    <w:tbl>
      <w:tblPr>
        <w:tblW w:w="0" w:type="auto"/>
        <w:tblLook w:val="01E0" w:firstRow="1" w:lastRow="1" w:firstColumn="1" w:lastColumn="1" w:noHBand="0" w:noVBand="0"/>
      </w:tblPr>
      <w:tblGrid>
        <w:gridCol w:w="2988"/>
        <w:gridCol w:w="7092"/>
      </w:tblGrid>
      <w:tr w:rsidR="00450C80" w14:paraId="6B8D74CD" w14:textId="77777777" w:rsidTr="008A7FC7">
        <w:tc>
          <w:tcPr>
            <w:tcW w:w="2988" w:type="dxa"/>
            <w:shd w:val="clear" w:color="auto" w:fill="auto"/>
          </w:tcPr>
          <w:p w14:paraId="498C01FF" w14:textId="77777777" w:rsidR="00450C80" w:rsidRPr="008A7FC7" w:rsidRDefault="00450C80" w:rsidP="008A7FC7">
            <w:pPr>
              <w:spacing w:before="80" w:after="80"/>
              <w:rPr>
                <w:b/>
              </w:rPr>
            </w:pPr>
            <w:r w:rsidRPr="008A7FC7">
              <w:rPr>
                <w:b/>
              </w:rPr>
              <w:t>Prescriber</w:t>
            </w:r>
            <w:r w:rsidR="000D5DD9">
              <w:rPr>
                <w:b/>
              </w:rPr>
              <w:t>’</w:t>
            </w:r>
            <w:r w:rsidRPr="008A7FC7">
              <w:rPr>
                <w:b/>
              </w:rPr>
              <w:t>s signature:</w:t>
            </w:r>
          </w:p>
        </w:tc>
        <w:tc>
          <w:tcPr>
            <w:tcW w:w="7092" w:type="dxa"/>
            <w:tcBorders>
              <w:bottom w:val="single" w:sz="4" w:space="0" w:color="auto"/>
            </w:tcBorders>
            <w:shd w:val="clear" w:color="auto" w:fill="auto"/>
          </w:tcPr>
          <w:p w14:paraId="1B356C6E" w14:textId="77777777" w:rsidR="00450C80" w:rsidRDefault="00450C80" w:rsidP="008A7FC7">
            <w:pPr>
              <w:spacing w:before="80" w:after="80"/>
            </w:pPr>
          </w:p>
        </w:tc>
      </w:tr>
      <w:tr w:rsidR="00450C80" w14:paraId="5575DE01" w14:textId="77777777" w:rsidTr="008A7FC7">
        <w:tc>
          <w:tcPr>
            <w:tcW w:w="2988" w:type="dxa"/>
            <w:shd w:val="clear" w:color="auto" w:fill="auto"/>
          </w:tcPr>
          <w:p w14:paraId="2CC6C932" w14:textId="77777777" w:rsidR="00450C80" w:rsidRPr="008A7FC7" w:rsidRDefault="00450C80" w:rsidP="008A7FC7">
            <w:pPr>
              <w:spacing w:before="80" w:after="80"/>
              <w:rPr>
                <w:b/>
              </w:rPr>
            </w:pPr>
            <w:r w:rsidRPr="008A7FC7">
              <w:rPr>
                <w:b/>
              </w:rPr>
              <w:t>Print name:</w:t>
            </w:r>
          </w:p>
        </w:tc>
        <w:tc>
          <w:tcPr>
            <w:tcW w:w="7092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61214C38" w14:textId="77777777" w:rsidR="00450C80" w:rsidRDefault="00450C80" w:rsidP="008A7FC7">
            <w:pPr>
              <w:spacing w:before="80" w:after="80"/>
            </w:pPr>
            <w:r>
              <w:fldChar w:fldCharType="begin">
                <w:ffData>
                  <w:name w:val="Text7"/>
                  <w:enabled/>
                  <w:calcOnExit w:val="0"/>
                  <w:textInput>
                    <w:format w:val="UPPERCASE"/>
                  </w:textInput>
                </w:ffData>
              </w:fldChar>
            </w:r>
            <w:bookmarkStart w:id="0" w:name="Text7"/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  <w:bookmarkEnd w:id="0"/>
          </w:p>
        </w:tc>
      </w:tr>
    </w:tbl>
    <w:p w14:paraId="25D2A827" w14:textId="77777777" w:rsidR="00450C80" w:rsidRDefault="00450C80" w:rsidP="00450C80"/>
    <w:p w14:paraId="1D89A734" w14:textId="77777777" w:rsidR="00450C80" w:rsidRDefault="00450C80" w:rsidP="00450C80"/>
    <w:p w14:paraId="44E030DC" w14:textId="77777777" w:rsidR="00450C80" w:rsidRDefault="00450C80" w:rsidP="00450C80"/>
    <w:p w14:paraId="67BF3FE3" w14:textId="77777777" w:rsidR="00450C80" w:rsidRDefault="00450C80" w:rsidP="00450C80"/>
    <w:p w14:paraId="2F02CABF" w14:textId="77777777" w:rsidR="00450C80" w:rsidRDefault="00450C80" w:rsidP="00450C80"/>
    <w:p w14:paraId="1928CEB7" w14:textId="77777777" w:rsidR="00450C80" w:rsidRDefault="00450C80" w:rsidP="00450C80"/>
    <w:tbl>
      <w:tblPr>
        <w:tblW w:w="0" w:type="auto"/>
        <w:tblLook w:val="01E0" w:firstRow="1" w:lastRow="1" w:firstColumn="1" w:lastColumn="1" w:noHBand="0" w:noVBand="0"/>
      </w:tblPr>
      <w:tblGrid>
        <w:gridCol w:w="1818"/>
        <w:gridCol w:w="8262"/>
      </w:tblGrid>
      <w:tr w:rsidR="00450C80" w14:paraId="014481E0" w14:textId="77777777" w:rsidTr="008A7FC7">
        <w:tc>
          <w:tcPr>
            <w:tcW w:w="1818" w:type="dxa"/>
            <w:shd w:val="clear" w:color="auto" w:fill="auto"/>
          </w:tcPr>
          <w:p w14:paraId="4D8F0757" w14:textId="77777777" w:rsidR="00450C80" w:rsidRPr="008A7FC7" w:rsidRDefault="00701285" w:rsidP="008A7FC7">
            <w:pPr>
              <w:rPr>
                <w:b/>
              </w:rPr>
            </w:pPr>
            <w:r>
              <w:rPr>
                <w:b/>
              </w:rPr>
              <w:t>E-Mail</w:t>
            </w:r>
            <w:r w:rsidR="00450C80" w:rsidRPr="008A7FC7">
              <w:rPr>
                <w:b/>
              </w:rPr>
              <w:t xml:space="preserve"> back to:</w:t>
            </w:r>
          </w:p>
        </w:tc>
        <w:tc>
          <w:tcPr>
            <w:tcW w:w="8262" w:type="dxa"/>
            <w:tcBorders>
              <w:bottom w:val="single" w:sz="4" w:space="0" w:color="auto"/>
            </w:tcBorders>
            <w:shd w:val="clear" w:color="auto" w:fill="auto"/>
          </w:tcPr>
          <w:p w14:paraId="03196BAD" w14:textId="77777777" w:rsidR="00450C80" w:rsidRDefault="00450C80" w:rsidP="008A7FC7">
            <w:r>
              <w:fldChar w:fldCharType="begin">
                <w:ffData>
                  <w:name w:val="Text8"/>
                  <w:enabled/>
                  <w:calcOnExit w:val="0"/>
                  <w:textInput/>
                </w:ffData>
              </w:fldChar>
            </w:r>
            <w:bookmarkStart w:id="1" w:name="Text8"/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  <w:bookmarkEnd w:id="1"/>
          </w:p>
        </w:tc>
      </w:tr>
    </w:tbl>
    <w:p w14:paraId="3C37206E" w14:textId="77777777" w:rsidR="001815D4" w:rsidRDefault="001815D4" w:rsidP="00450C80"/>
    <w:sectPr w:rsidR="001815D4" w:rsidSect="001815D4">
      <w:type w:val="continuous"/>
      <w:pgSz w:w="11907" w:h="16840" w:code="9"/>
      <w:pgMar w:top="567" w:right="567" w:bottom="567" w:left="567" w:header="709" w:footer="335" w:gutter="0"/>
      <w:cols w:space="708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46C2A6" w14:textId="77777777" w:rsidR="001B155D" w:rsidRDefault="001B155D">
      <w:r>
        <w:separator/>
      </w:r>
    </w:p>
  </w:endnote>
  <w:endnote w:type="continuationSeparator" w:id="0">
    <w:p w14:paraId="5BA68488" w14:textId="77777777" w:rsidR="001B155D" w:rsidRDefault="001B155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3A89DD" w14:textId="77777777" w:rsidR="00ED422E" w:rsidRDefault="00ED422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1CD867" w14:textId="77777777" w:rsidR="00F6765C" w:rsidRDefault="00F6765C" w:rsidP="00F6765C">
    <w:pPr>
      <w:pStyle w:val="Footer"/>
      <w:tabs>
        <w:tab w:val="left" w:pos="720"/>
      </w:tabs>
      <w:rPr>
        <w:rStyle w:val="PageNumber"/>
        <w:rFonts w:cs="Arial"/>
        <w:sz w:val="16"/>
        <w:szCs w:val="16"/>
      </w:rPr>
    </w:pPr>
    <w:r>
      <w:rPr>
        <w:rFonts w:cs="Arial"/>
        <w:sz w:val="16"/>
      </w:rPr>
      <w:t>START Forms</w:t>
    </w:r>
    <w:r>
      <w:rPr>
        <w:rFonts w:ascii="Times New Roman" w:hAnsi="Times New Roman"/>
        <w:sz w:val="16"/>
      </w:rPr>
      <w:t xml:space="preserve">                                                                                 </w:t>
    </w:r>
    <w:r>
      <w:rPr>
        <w:rStyle w:val="PageNumber"/>
        <w:rFonts w:cs="Arial"/>
        <w:sz w:val="16"/>
        <w:szCs w:val="16"/>
      </w:rPr>
      <w:t>www.nottinghamshire.gov.uk</w:t>
    </w:r>
    <w:r>
      <w:rPr>
        <w:rStyle w:val="PageNumber"/>
        <w:sz w:val="20"/>
      </w:rPr>
      <w:tab/>
    </w:r>
    <w:r>
      <w:rPr>
        <w:rStyle w:val="PageNumber"/>
        <w:sz w:val="20"/>
      </w:rPr>
      <w:tab/>
      <w:t xml:space="preserve">              </w:t>
    </w:r>
    <w:r>
      <w:rPr>
        <w:rStyle w:val="PageNumber"/>
        <w:rFonts w:cs="Arial"/>
        <w:sz w:val="16"/>
        <w:szCs w:val="16"/>
      </w:rPr>
      <w:t xml:space="preserve">Version: </w:t>
    </w:r>
    <w:r w:rsidR="00ED422E">
      <w:rPr>
        <w:rStyle w:val="PageNumber"/>
        <w:rFonts w:cs="Arial"/>
        <w:sz w:val="16"/>
        <w:szCs w:val="16"/>
      </w:rPr>
      <w:t>4</w:t>
    </w:r>
  </w:p>
  <w:p w14:paraId="07A6C24F" w14:textId="77777777" w:rsidR="00F6765C" w:rsidRDefault="00F6765C" w:rsidP="00F6765C">
    <w:pPr>
      <w:pStyle w:val="Footer"/>
      <w:tabs>
        <w:tab w:val="left" w:pos="720"/>
      </w:tabs>
    </w:pPr>
    <w:r>
      <w:rPr>
        <w:rStyle w:val="PageNumber"/>
        <w:rFonts w:cs="Arial"/>
        <w:sz w:val="16"/>
        <w:szCs w:val="16"/>
      </w:rPr>
      <w:t xml:space="preserve">                                                                                                                                                                                                           Date: April 20</w:t>
    </w:r>
    <w:r w:rsidR="00ED422E">
      <w:rPr>
        <w:rStyle w:val="PageNumber"/>
        <w:rFonts w:cs="Arial"/>
        <w:sz w:val="16"/>
        <w:szCs w:val="16"/>
      </w:rPr>
      <w:t>25</w:t>
    </w:r>
  </w:p>
  <w:p w14:paraId="237910D7" w14:textId="77777777" w:rsidR="00F6765C" w:rsidRPr="00F6765C" w:rsidRDefault="00F6765C" w:rsidP="00F6765C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22BF89" w14:textId="77777777" w:rsidR="00ED422E" w:rsidRDefault="00ED422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BEB5E4" w14:textId="77777777" w:rsidR="001B155D" w:rsidRDefault="001B155D">
      <w:r>
        <w:separator/>
      </w:r>
    </w:p>
  </w:footnote>
  <w:footnote w:type="continuationSeparator" w:id="0">
    <w:p w14:paraId="10E1B83F" w14:textId="77777777" w:rsidR="001B155D" w:rsidRDefault="001B155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50E947" w14:textId="77777777" w:rsidR="00ED422E" w:rsidRDefault="00ED422E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F51983" w14:textId="77777777" w:rsidR="00ED422E" w:rsidRDefault="00ED422E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FCF4BA" w14:textId="77777777" w:rsidR="00ED422E" w:rsidRDefault="00ED422E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8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4EAC"/>
    <w:rsid w:val="000C3A39"/>
    <w:rsid w:val="000D000C"/>
    <w:rsid w:val="000D5DD9"/>
    <w:rsid w:val="000E3082"/>
    <w:rsid w:val="000F4882"/>
    <w:rsid w:val="00133D64"/>
    <w:rsid w:val="00150FAD"/>
    <w:rsid w:val="00180C72"/>
    <w:rsid w:val="001815D4"/>
    <w:rsid w:val="001A112F"/>
    <w:rsid w:val="001A6CA6"/>
    <w:rsid w:val="001B155D"/>
    <w:rsid w:val="00226354"/>
    <w:rsid w:val="002750CA"/>
    <w:rsid w:val="002754E8"/>
    <w:rsid w:val="002C429B"/>
    <w:rsid w:val="002D6736"/>
    <w:rsid w:val="002F2111"/>
    <w:rsid w:val="003365D0"/>
    <w:rsid w:val="00361260"/>
    <w:rsid w:val="00393A30"/>
    <w:rsid w:val="00410453"/>
    <w:rsid w:val="004210FB"/>
    <w:rsid w:val="00437B20"/>
    <w:rsid w:val="00450C80"/>
    <w:rsid w:val="00453E47"/>
    <w:rsid w:val="005148BF"/>
    <w:rsid w:val="00543312"/>
    <w:rsid w:val="005F2BDC"/>
    <w:rsid w:val="00635076"/>
    <w:rsid w:val="00672022"/>
    <w:rsid w:val="00701285"/>
    <w:rsid w:val="00701FF8"/>
    <w:rsid w:val="00764B32"/>
    <w:rsid w:val="00777909"/>
    <w:rsid w:val="00792926"/>
    <w:rsid w:val="007A542F"/>
    <w:rsid w:val="007E4631"/>
    <w:rsid w:val="0084079A"/>
    <w:rsid w:val="0088113A"/>
    <w:rsid w:val="00881E4D"/>
    <w:rsid w:val="008A7FC7"/>
    <w:rsid w:val="008B5FD0"/>
    <w:rsid w:val="00931B38"/>
    <w:rsid w:val="00974CEA"/>
    <w:rsid w:val="00991AEE"/>
    <w:rsid w:val="00A4642A"/>
    <w:rsid w:val="00B56EDA"/>
    <w:rsid w:val="00B572A1"/>
    <w:rsid w:val="00B6164E"/>
    <w:rsid w:val="00B655D3"/>
    <w:rsid w:val="00B94742"/>
    <w:rsid w:val="00BC7B51"/>
    <w:rsid w:val="00C14EE7"/>
    <w:rsid w:val="00C25399"/>
    <w:rsid w:val="00C82FCE"/>
    <w:rsid w:val="00CA1981"/>
    <w:rsid w:val="00CD2CA3"/>
    <w:rsid w:val="00D108F2"/>
    <w:rsid w:val="00DB0BA3"/>
    <w:rsid w:val="00E516C2"/>
    <w:rsid w:val="00ED422E"/>
    <w:rsid w:val="00EF01BF"/>
    <w:rsid w:val="00F27B6A"/>
    <w:rsid w:val="00F30D93"/>
    <w:rsid w:val="00F44610"/>
    <w:rsid w:val="00F45CE7"/>
    <w:rsid w:val="00F544D1"/>
    <w:rsid w:val="00F6765C"/>
    <w:rsid w:val="00FB4E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3BAE022"/>
  <w15:chartTrackingRefBased/>
  <w15:docId w15:val="{6E8BDA74-A554-405B-9A00-1CBAF15BB6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77909"/>
    <w:rPr>
      <w:rFonts w:ascii="Arial" w:hAnsi="Arial"/>
      <w:sz w:val="24"/>
      <w:szCs w:val="24"/>
    </w:rPr>
  </w:style>
  <w:style w:type="paragraph" w:styleId="Heading2">
    <w:name w:val="heading 2"/>
    <w:basedOn w:val="Normal"/>
    <w:next w:val="Normal"/>
    <w:qFormat/>
    <w:rsid w:val="00777909"/>
    <w:pPr>
      <w:keepNext/>
      <w:spacing w:before="240" w:after="60"/>
      <w:outlineLvl w:val="1"/>
    </w:pPr>
    <w:rPr>
      <w:rFonts w:cs="Arial"/>
      <w:b/>
      <w:bCs/>
      <w:i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393A3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rsid w:val="00393A30"/>
    <w:pPr>
      <w:tabs>
        <w:tab w:val="center" w:pos="4153"/>
        <w:tab w:val="right" w:pos="8306"/>
      </w:tabs>
    </w:pPr>
  </w:style>
  <w:style w:type="paragraph" w:styleId="Footer">
    <w:name w:val="footer"/>
    <w:basedOn w:val="Normal"/>
    <w:link w:val="FooterChar"/>
    <w:rsid w:val="00393A30"/>
    <w:pPr>
      <w:tabs>
        <w:tab w:val="center" w:pos="4153"/>
        <w:tab w:val="right" w:pos="8306"/>
      </w:tabs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F6765C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F6765C"/>
    <w:rPr>
      <w:rFonts w:ascii="Tahoma" w:hAnsi="Tahoma" w:cs="Tahoma"/>
      <w:sz w:val="16"/>
      <w:szCs w:val="16"/>
    </w:rPr>
  </w:style>
  <w:style w:type="character" w:customStyle="1" w:styleId="FooterChar">
    <w:name w:val="Footer Char"/>
    <w:link w:val="Footer"/>
    <w:rsid w:val="00F6765C"/>
    <w:rPr>
      <w:rFonts w:ascii="Arial" w:hAnsi="Arial"/>
      <w:sz w:val="24"/>
      <w:szCs w:val="24"/>
    </w:rPr>
  </w:style>
  <w:style w:type="character" w:styleId="PageNumber">
    <w:name w:val="page number"/>
    <w:semiHidden/>
    <w:unhideWhenUsed/>
    <w:rsid w:val="00F6765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90003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2.xml"/><Relationship Id="rId5" Type="http://schemas.openxmlformats.org/officeDocument/2006/relationships/settings" Target="setting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header" Target="header3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ocuments%20and%20Settings\ap285\Application%20Data\Microsoft\Templates\form%20template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sponsibleTeam xmlns="7f7c714c-a929-4ba2-820d-d24d9401169e">
      <UserInfo>
        <DisplayName/>
        <AccountId xsi:nil="true"/>
        <AccountType/>
      </UserInfo>
    </ResponsibleTeam>
    <Daterevised xmlns="7f7c714c-a929-4ba2-820d-d24d9401169e" xsi:nil="true"/>
    <VersionNo_x002e_ xmlns="7f7c714c-a929-4ba2-820d-d24d9401169e" xsi:nil="true"/>
    <Status xmlns="7f7c714c-a929-4ba2-820d-d24d9401169e" xsi:nil="true"/>
    <Comment xmlns="7f7c714c-a929-4ba2-820d-d24d9401169e" xsi:nil="true"/>
    <TaxCatchAll xmlns="88cc1ac3-d661-4513-9676-173c55b04fe2" xsi:nil="true"/>
    <lcf76f155ced4ddcb4097134ff3c332f xmlns="7f7c714c-a929-4ba2-820d-d24d9401169e">
      <Terms xmlns="http://schemas.microsoft.com/office/infopath/2007/PartnerControls"/>
    </lcf76f155ced4ddcb4097134ff3c332f>
    <DocumentType xmlns="7f7c714c-a929-4ba2-820d-d24d9401169e" xsi:nil="true"/>
    <Originaldate xmlns="7f7c714c-a929-4ba2-820d-d24d9401169e" xsi:nil="true"/>
    <Library xmlns="7f7c714c-a929-4ba2-820d-d24d9401169e" xsi:nil="true"/>
    <Responsibleteam0 xmlns="7f7c714c-a929-4ba2-820d-d24d9401169e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60882D285008B449534F1CC8720F8A5" ma:contentTypeVersion="27" ma:contentTypeDescription="Create a new document." ma:contentTypeScope="" ma:versionID="5ddd56193a2676910ad45b13dbd768a1">
  <xsd:schema xmlns:xsd="http://www.w3.org/2001/XMLSchema" xmlns:xs="http://www.w3.org/2001/XMLSchema" xmlns:p="http://schemas.microsoft.com/office/2006/metadata/properties" xmlns:ns2="7f7c714c-a929-4ba2-820d-d24d9401169e" xmlns:ns3="9e8feb4a-2e94-44b3-a528-01d62593f1ac" xmlns:ns4="88cc1ac3-d661-4513-9676-173c55b04fe2" targetNamespace="http://schemas.microsoft.com/office/2006/metadata/properties" ma:root="true" ma:fieldsID="ae0dd102b0f7c12a9b85fb9bac0ef241" ns2:_="" ns3:_="" ns4:_="">
    <xsd:import namespace="7f7c714c-a929-4ba2-820d-d24d9401169e"/>
    <xsd:import namespace="9e8feb4a-2e94-44b3-a528-01d62593f1ac"/>
    <xsd:import namespace="88cc1ac3-d661-4513-9676-173c55b04fe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DocumentType" minOccurs="0"/>
                <xsd:element ref="ns2:MediaServiceDateTaken" minOccurs="0"/>
                <xsd:element ref="ns2:MediaLengthInSeconds" minOccurs="0"/>
                <xsd:element ref="ns2:lcf76f155ced4ddcb4097134ff3c332f" minOccurs="0"/>
                <xsd:element ref="ns4:TaxCatchAll" minOccurs="0"/>
                <xsd:element ref="ns2:MediaServiceObjectDetectorVersions" minOccurs="0"/>
                <xsd:element ref="ns2:MediaServiceLocation" minOccurs="0"/>
                <xsd:element ref="ns2:Status" minOccurs="0"/>
                <xsd:element ref="ns2:MediaServiceSearchProperties" minOccurs="0"/>
                <xsd:element ref="ns2:VersionNo_x002e_" minOccurs="0"/>
                <xsd:element ref="ns2:ResponsibleTeam" minOccurs="0"/>
                <xsd:element ref="ns2:Originaldate" minOccurs="0"/>
                <xsd:element ref="ns2:Daterevised" minOccurs="0"/>
                <xsd:element ref="ns2:Library" minOccurs="0"/>
                <xsd:element ref="ns2:Responsibleteam0" minOccurs="0"/>
                <xsd:element ref="ns2:Comment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f7c714c-a929-4ba2-820d-d24d9401169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DocumentType" ma:index="18" nillable="true" ma:displayName="Document Type" ma:format="Dropdown" ma:internalName="DocumentType">
      <xsd:simpleType>
        <xsd:restriction base="dms:Text">
          <xsd:maxLength value="255"/>
        </xsd:restriction>
      </xsd:simpleType>
    </xsd:element>
    <xsd:element name="MediaServiceDateTaken" ma:index="19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12976cec-d0ce-485f-bc4a-34973482e79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Location" ma:index="25" nillable="true" ma:displayName="Location" ma:indexed="true" ma:internalName="MediaServiceLocation" ma:readOnly="true">
      <xsd:simpleType>
        <xsd:restriction base="dms:Text"/>
      </xsd:simpleType>
    </xsd:element>
    <xsd:element name="Status" ma:index="26" nillable="true" ma:displayName="Status" ma:internalName="Status">
      <xsd:simpleType>
        <xsd:restriction base="dms:Text">
          <xsd:maxLength value="255"/>
        </xsd:restriction>
      </xsd:simpleType>
    </xsd:element>
    <xsd:element name="MediaServiceSearchProperties" ma:index="27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VersionNo_x002e_" ma:index="28" nillable="true" ma:displayName="Version No." ma:description="Document version number to be recorded " ma:format="Dropdown" ma:internalName="VersionNo_x002e_">
      <xsd:simpleType>
        <xsd:restriction base="dms:Text">
          <xsd:maxLength value="255"/>
        </xsd:restriction>
      </xsd:simpleType>
    </xsd:element>
    <xsd:element name="ResponsibleTeam" ma:index="29" nillable="true" ma:displayName="Responsibility" ma:description="Team or person with responsibility for updating publication" ma:format="Dropdown" ma:list="UserInfo" ma:SharePointGroup="0" ma:internalName="ResponsibleTeam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Originaldate" ma:index="30" nillable="true" ma:displayName="Original date" ma:description="Original publication date" ma:format="DateOnly" ma:internalName="Originaldate">
      <xsd:simpleType>
        <xsd:restriction base="dms:DateTime"/>
      </xsd:simpleType>
    </xsd:element>
    <xsd:element name="Daterevised" ma:index="31" nillable="true" ma:displayName="Date revised" ma:description="Date publication updated" ma:format="DateOnly" ma:internalName="Daterevised">
      <xsd:simpleType>
        <xsd:restriction base="dms:DateTime"/>
      </xsd:simpleType>
    </xsd:element>
    <xsd:element name="Library" ma:index="32" nillable="true" ma:displayName="Library" ma:description="Type of Library publication/document found in" ma:format="Dropdown" ma:internalName="Library">
      <xsd:simpleType>
        <xsd:restriction base="dms:Text">
          <xsd:maxLength value="255"/>
        </xsd:restriction>
      </xsd:simpleType>
    </xsd:element>
    <xsd:element name="Responsibleteam0" ma:index="33" nillable="true" ma:displayName="Responsible team" ma:format="Dropdown" ma:internalName="Responsibleteam0">
      <xsd:simpleType>
        <xsd:restriction base="dms:Note"/>
      </xsd:simpleType>
    </xsd:element>
    <xsd:element name="Comment" ma:index="34" nillable="true" ma:displayName="Comment" ma:format="Dropdown" ma:internalName="Comment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e8feb4a-2e94-44b3-a528-01d62593f1ac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8cc1ac3-d661-4513-9676-173c55b04fe2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82c74ed-626c-4d89-8498-f621f8e93123}" ma:internalName="TaxCatchAll" ma:showField="CatchAllData" ma:web="9e8feb4a-2e94-44b3-a528-01d62593f1a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81FC7917-5C5A-4712-A5CE-24932053E89C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292D1C83-364F-4628-B397-E46ADE792FB8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C653F1E9-E731-4030-96B2-B59228AD5556}"/>
</file>

<file path=docMetadata/LabelInfo.xml><?xml version="1.0" encoding="utf-8"?>
<clbl:labelList xmlns:clbl="http://schemas.microsoft.com/office/2020/mipLabelMetadata">
  <clbl:label id="{8fd7c08e-9c24-436d-a6ad-a8ecb8394d49}" enabled="1" method="Standard" siteId="{6e5a37bb-a961-4e4f-baae-2798a2245f30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form template</Template>
  <TotalTime>1</TotalTime>
  <Pages>1</Pages>
  <Words>179</Words>
  <Characters>1062</Characters>
  <Application>Microsoft Office Word</Application>
  <DocSecurity>4</DocSecurity>
  <Lines>8</Lines>
  <Paragraphs>2</Paragraphs>
  <ScaleCrop>false</ScaleCrop>
  <Company>Nottinghamshire County Council</Company>
  <LinksUpToDate>false</LinksUpToDate>
  <CharactersWithSpaces>1239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Alison Parker</dc:creator>
  <cp:keywords/>
  <dc:description/>
  <cp:lastModifiedBy>Helen Manser</cp:lastModifiedBy>
  <cp:revision>2</cp:revision>
  <cp:lastPrinted>2012-10-02T08:09:00Z</cp:lastPrinted>
  <dcterms:created xsi:type="dcterms:W3CDTF">2025-08-27T13:35:00Z</dcterms:created>
  <dcterms:modified xsi:type="dcterms:W3CDTF">2025-08-27T13:35:00Z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0x010100260882D285008B449534F1CC8720F8A5</vt:lpwstr>
  </property>
</Properties>
</file>