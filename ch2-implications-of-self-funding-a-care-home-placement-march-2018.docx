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351638" w14:textId="77777777" w:rsidR="00ED75CD" w:rsidRPr="00C2588B" w:rsidRDefault="008B7041" w:rsidP="000D052F">
      <w:pPr>
        <w:rPr>
          <w:rFonts w:cs="Arial"/>
          <w:b/>
          <w:bCs/>
          <w:sz w:val="23"/>
          <w:szCs w:val="23"/>
        </w:rPr>
      </w:pPr>
      <w:r w:rsidRPr="00C2588B">
        <w:rPr>
          <w:rFonts w:cs="Arial"/>
          <w:noProof/>
          <w:sz w:val="23"/>
          <w:szCs w:val="23"/>
        </w:rPr>
        <w:drawing>
          <wp:anchor distT="0" distB="0" distL="114300" distR="114300" simplePos="0" relativeHeight="251668480" behindDoc="1" locked="0" layoutInCell="1" allowOverlap="1" wp14:anchorId="369A0DE7" wp14:editId="4F1417F5">
            <wp:simplePos x="0" y="0"/>
            <wp:positionH relativeFrom="column">
              <wp:posOffset>3531870</wp:posOffset>
            </wp:positionH>
            <wp:positionV relativeFrom="paragraph">
              <wp:posOffset>14605</wp:posOffset>
            </wp:positionV>
            <wp:extent cx="2901600" cy="49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5CD" w:rsidRPr="00C2588B">
        <w:rPr>
          <w:rFonts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E7DEF4" wp14:editId="6A612562">
                <wp:simplePos x="0" y="0"/>
                <wp:positionH relativeFrom="column">
                  <wp:posOffset>-86106</wp:posOffset>
                </wp:positionH>
                <wp:positionV relativeFrom="paragraph">
                  <wp:posOffset>-55245</wp:posOffset>
                </wp:positionV>
                <wp:extent cx="3358800" cy="1121664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0" cy="1121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4247D" w14:textId="77777777" w:rsidR="00A17078" w:rsidRPr="00553FAE" w:rsidRDefault="00A17078" w:rsidP="00ED75CD">
                            <w:pPr>
                              <w:rPr>
                                <w:szCs w:val="22"/>
                              </w:rPr>
                            </w:pPr>
                            <w:r w:rsidRPr="00553FAE">
                              <w:rPr>
                                <w:szCs w:val="22"/>
                              </w:rPr>
                              <w:t>This matter is being dealt with by:</w:t>
                            </w:r>
                          </w:p>
                          <w:p w14:paraId="79D87C70" w14:textId="77777777" w:rsidR="00A17078" w:rsidRPr="00553FAE" w:rsidRDefault="00A17078" w:rsidP="00ED75CD">
                            <w:pPr>
                              <w:rPr>
                                <w:b/>
                                <w:szCs w:val="22"/>
                              </w:rPr>
                            </w:pPr>
                            <w:r w:rsidRPr="00553FAE">
                              <w:rPr>
                                <w:b/>
                                <w:szCs w:val="22"/>
                              </w:rPr>
                              <w:t>Name</w:t>
                            </w:r>
                          </w:p>
                          <w:p w14:paraId="012ADB44" w14:textId="77777777" w:rsidR="00A17078" w:rsidRPr="00553FAE" w:rsidRDefault="00A17078" w:rsidP="00ED75CD">
                            <w:pPr>
                              <w:rPr>
                                <w:szCs w:val="22"/>
                              </w:rPr>
                            </w:pPr>
                            <w:r w:rsidRPr="00553FAE">
                              <w:rPr>
                                <w:szCs w:val="22"/>
                              </w:rPr>
                              <w:t>Reference:</w:t>
                            </w:r>
                          </w:p>
                          <w:p w14:paraId="642A610B" w14:textId="77777777" w:rsidR="00A17078" w:rsidRPr="00553FAE" w:rsidRDefault="00A17078" w:rsidP="00ED75CD">
                            <w:pPr>
                              <w:rPr>
                                <w:b/>
                                <w:szCs w:val="22"/>
                              </w:rPr>
                            </w:pPr>
                            <w:r w:rsidRPr="00553FAE">
                              <w:rPr>
                                <w:b/>
                                <w:szCs w:val="22"/>
                              </w:rPr>
                              <w:t xml:space="preserve">T </w:t>
                            </w:r>
                            <w:r w:rsidRPr="00553FAE">
                              <w:rPr>
                                <w:szCs w:val="22"/>
                              </w:rPr>
                              <w:t>0115 912 3456</w:t>
                            </w:r>
                          </w:p>
                          <w:p w14:paraId="48D9DCAE" w14:textId="77777777" w:rsidR="00A17078" w:rsidRPr="00553FAE" w:rsidRDefault="00A17078" w:rsidP="00ED75CD">
                            <w:pPr>
                              <w:rPr>
                                <w:b/>
                                <w:szCs w:val="22"/>
                              </w:rPr>
                            </w:pPr>
                            <w:r w:rsidRPr="00553FAE">
                              <w:rPr>
                                <w:b/>
                                <w:szCs w:val="22"/>
                              </w:rPr>
                              <w:t xml:space="preserve">E </w:t>
                            </w:r>
                            <w:hyperlink r:id="rId15" w:history="1">
                              <w:r w:rsidRPr="00553FAE">
                                <w:rPr>
                                  <w:rStyle w:val="Hyperlink"/>
                                  <w:color w:val="000000" w:themeColor="text1"/>
                                  <w:szCs w:val="22"/>
                                  <w:u w:val="none"/>
                                </w:rPr>
                                <w:t>firstname.lastname@nottscc</w:t>
                              </w:r>
                            </w:hyperlink>
                            <w:r w:rsidRPr="00553FAE">
                              <w:rPr>
                                <w:color w:val="000000" w:themeColor="text1"/>
                                <w:szCs w:val="22"/>
                              </w:rPr>
                              <w:t>.</w:t>
                            </w:r>
                            <w:r w:rsidRPr="00553FAE">
                              <w:rPr>
                                <w:szCs w:val="22"/>
                              </w:rPr>
                              <w:t>gov.uk</w:t>
                            </w:r>
                          </w:p>
                          <w:p w14:paraId="68F3E3EA" w14:textId="77777777" w:rsidR="00A17078" w:rsidRPr="00553FAE" w:rsidRDefault="00A17078" w:rsidP="00ED75CD">
                            <w:pPr>
                              <w:rPr>
                                <w:b/>
                                <w:szCs w:val="22"/>
                              </w:rPr>
                            </w:pPr>
                            <w:r w:rsidRPr="00553FAE">
                              <w:rPr>
                                <w:b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b/>
                                <w:szCs w:val="22"/>
                              </w:rPr>
                              <w:t xml:space="preserve"> </w:t>
                            </w:r>
                            <w:r>
                              <w:t>nottinghamshire.gov.uk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7DEF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6.8pt;margin-top:-4.35pt;width:264.45pt;height:8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" fillcolor="white [3201]" stroked="f" strokeweight=".5pt">
                <v:textbox>
                  <w:txbxContent>
                    <w:p w14:paraId="0164247D" w14:textId="77777777" w:rsidR="00A17078" w:rsidRPr="00553FAE" w:rsidRDefault="00A17078" w:rsidP="00ED75CD">
                      <w:pPr>
                        <w:rPr>
                          <w:szCs w:val="22"/>
                        </w:rPr>
                      </w:pPr>
                      <w:r w:rsidRPr="00553FAE">
                        <w:rPr>
                          <w:szCs w:val="22"/>
                        </w:rPr>
                        <w:t>This matter is being dealt with by:</w:t>
                      </w:r>
                    </w:p>
                    <w:p w14:paraId="79D87C70" w14:textId="77777777" w:rsidR="00A17078" w:rsidRPr="00553FAE" w:rsidRDefault="00A17078" w:rsidP="00ED75CD">
                      <w:pPr>
                        <w:rPr>
                          <w:b/>
                          <w:szCs w:val="22"/>
                        </w:rPr>
                      </w:pPr>
                      <w:r w:rsidRPr="00553FAE">
                        <w:rPr>
                          <w:b/>
                          <w:szCs w:val="22"/>
                        </w:rPr>
                        <w:t>Name</w:t>
                      </w:r>
                    </w:p>
                    <w:p w14:paraId="012ADB44" w14:textId="77777777" w:rsidR="00A17078" w:rsidRPr="00553FAE" w:rsidRDefault="00A17078" w:rsidP="00ED75CD">
                      <w:pPr>
                        <w:rPr>
                          <w:szCs w:val="22"/>
                        </w:rPr>
                      </w:pPr>
                      <w:r w:rsidRPr="00553FAE">
                        <w:rPr>
                          <w:szCs w:val="22"/>
                        </w:rPr>
                        <w:t>Reference:</w:t>
                      </w:r>
                    </w:p>
                    <w:p w14:paraId="642A610B" w14:textId="77777777" w:rsidR="00A17078" w:rsidRPr="00553FAE" w:rsidRDefault="00A17078" w:rsidP="00ED75CD">
                      <w:pPr>
                        <w:rPr>
                          <w:b/>
                          <w:szCs w:val="22"/>
                        </w:rPr>
                      </w:pPr>
                      <w:r w:rsidRPr="00553FAE">
                        <w:rPr>
                          <w:b/>
                          <w:szCs w:val="22"/>
                        </w:rPr>
                        <w:t xml:space="preserve">T </w:t>
                      </w:r>
                      <w:r w:rsidRPr="00553FAE">
                        <w:rPr>
                          <w:szCs w:val="22"/>
                        </w:rPr>
                        <w:t>0115 912 3456</w:t>
                      </w:r>
                    </w:p>
                    <w:p w14:paraId="48D9DCAE" w14:textId="77777777" w:rsidR="00A17078" w:rsidRPr="00553FAE" w:rsidRDefault="00A17078" w:rsidP="00ED75CD">
                      <w:pPr>
                        <w:rPr>
                          <w:b/>
                          <w:szCs w:val="22"/>
                        </w:rPr>
                      </w:pPr>
                      <w:r w:rsidRPr="00553FAE">
                        <w:rPr>
                          <w:b/>
                          <w:szCs w:val="22"/>
                        </w:rPr>
                        <w:t xml:space="preserve">E </w:t>
                      </w:r>
                      <w:hyperlink r:id="rId16" w:history="1">
                        <w:r w:rsidRPr="00553FAE">
                          <w:rPr>
                            <w:rStyle w:val="Hyperlink"/>
                            <w:color w:val="000000" w:themeColor="text1"/>
                            <w:szCs w:val="22"/>
                            <w:u w:val="none"/>
                          </w:rPr>
                          <w:t>firstname.lastname@nottscc</w:t>
                        </w:r>
                      </w:hyperlink>
                      <w:r w:rsidRPr="00553FAE">
                        <w:rPr>
                          <w:color w:val="000000" w:themeColor="text1"/>
                          <w:szCs w:val="22"/>
                        </w:rPr>
                        <w:t>.</w:t>
                      </w:r>
                      <w:r w:rsidRPr="00553FAE">
                        <w:rPr>
                          <w:szCs w:val="22"/>
                        </w:rPr>
                        <w:t>gov.uk</w:t>
                      </w:r>
                    </w:p>
                    <w:p w14:paraId="68F3E3EA" w14:textId="77777777" w:rsidR="00A17078" w:rsidRPr="00553FAE" w:rsidRDefault="00A17078" w:rsidP="00ED75CD">
                      <w:pPr>
                        <w:rPr>
                          <w:b/>
                          <w:szCs w:val="22"/>
                        </w:rPr>
                      </w:pPr>
                      <w:r w:rsidRPr="00553FAE">
                        <w:rPr>
                          <w:b/>
                          <w:szCs w:val="22"/>
                        </w:rPr>
                        <w:t>W</w:t>
                      </w:r>
                      <w:r>
                        <w:rPr>
                          <w:b/>
                          <w:szCs w:val="22"/>
                        </w:rPr>
                        <w:t xml:space="preserve"> </w:t>
                      </w:r>
                      <w:r>
                        <w:t>nottinghamshire.gov.uk</w:t>
                      </w:r>
                    </w:p>
                  </w:txbxContent>
                </v:textbox>
              </v:shape>
            </w:pict>
          </mc:Fallback>
        </mc:AlternateContent>
      </w:r>
    </w:p>
    <w:p w14:paraId="28A257D5" w14:textId="77777777" w:rsidR="00ED75CD" w:rsidRPr="00C2588B" w:rsidRDefault="00746C78" w:rsidP="000D052F">
      <w:pPr>
        <w:rPr>
          <w:rFonts w:cs="Arial"/>
          <w:b/>
          <w:bCs/>
          <w:sz w:val="23"/>
          <w:szCs w:val="23"/>
        </w:rPr>
      </w:pPr>
      <w:r w:rsidRPr="00C2588B">
        <w:rPr>
          <w:rFonts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E40C46" wp14:editId="66B7B3F1">
                <wp:simplePos x="0" y="0"/>
                <wp:positionH relativeFrom="page">
                  <wp:posOffset>0</wp:posOffset>
                </wp:positionH>
                <wp:positionV relativeFrom="page">
                  <wp:posOffset>5652770</wp:posOffset>
                </wp:positionV>
                <wp:extent cx="252000" cy="0"/>
                <wp:effectExtent l="0" t="0" r="152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27D616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445.1pt" to="19.85pt,4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" strokecolor="black [3213]" strokeweight=".5pt">
                <w10:wrap anchorx="page" anchory="page"/>
              </v:line>
            </w:pict>
          </mc:Fallback>
        </mc:AlternateContent>
      </w:r>
    </w:p>
    <w:p w14:paraId="77105906" w14:textId="77777777" w:rsidR="00ED75CD" w:rsidRPr="00C2588B" w:rsidRDefault="00ED75CD" w:rsidP="000D052F">
      <w:pPr>
        <w:rPr>
          <w:rFonts w:cs="Arial"/>
          <w:b/>
          <w:bCs/>
          <w:sz w:val="23"/>
          <w:szCs w:val="23"/>
        </w:rPr>
      </w:pPr>
    </w:p>
    <w:p w14:paraId="4934226E" w14:textId="77777777" w:rsidR="00ED75CD" w:rsidRPr="00C2588B" w:rsidRDefault="00ED75CD" w:rsidP="000D052F">
      <w:pPr>
        <w:rPr>
          <w:rFonts w:cs="Arial"/>
          <w:b/>
          <w:bCs/>
          <w:sz w:val="23"/>
          <w:szCs w:val="23"/>
        </w:rPr>
      </w:pPr>
    </w:p>
    <w:p w14:paraId="7019BB7C" w14:textId="77777777" w:rsidR="00ED75CD" w:rsidRPr="00C2588B" w:rsidRDefault="00ED75CD" w:rsidP="000D052F">
      <w:pPr>
        <w:rPr>
          <w:rFonts w:cs="Arial"/>
          <w:b/>
          <w:bCs/>
          <w:sz w:val="23"/>
          <w:szCs w:val="23"/>
        </w:rPr>
      </w:pPr>
    </w:p>
    <w:p w14:paraId="263A88F9" w14:textId="6C03BA64" w:rsidR="007C7C22" w:rsidRPr="00C2588B" w:rsidRDefault="0002016F" w:rsidP="000D052F">
      <w:pPr>
        <w:rPr>
          <w:rFonts w:cs="Arial"/>
          <w:sz w:val="23"/>
          <w:szCs w:val="23"/>
        </w:rPr>
      </w:pPr>
      <w:r w:rsidRPr="00C2588B">
        <w:rPr>
          <w:rFonts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7F0E93" wp14:editId="78F58340">
                <wp:simplePos x="0" y="0"/>
                <wp:positionH relativeFrom="column">
                  <wp:posOffset>-639073</wp:posOffset>
                </wp:positionH>
                <wp:positionV relativeFrom="paragraph">
                  <wp:posOffset>303110</wp:posOffset>
                </wp:positionV>
                <wp:extent cx="3996000" cy="1764000"/>
                <wp:effectExtent l="0" t="0" r="24130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00" cy="176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3FDCD" id="Rectangle 6" o:spid="_x0000_s1026" style="position:absolute;margin-left:-50.3pt;margin-top:23.85pt;width:314.65pt;height:13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" fillcolor="white [3212]" strokecolor="white [3212]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638"/>
      </w:tblGrid>
      <w:tr w:rsidR="00C2588B" w:rsidRPr="00C2588B" w14:paraId="1C8371FB" w14:textId="77777777" w:rsidTr="00ED75CD">
        <w:trPr>
          <w:trHeight w:val="639"/>
        </w:trPr>
        <w:tc>
          <w:tcPr>
            <w:tcW w:w="9854" w:type="dxa"/>
          </w:tcPr>
          <w:p w14:paraId="2EA574ED" w14:textId="681440B8" w:rsidR="000D052F" w:rsidRPr="00C2588B" w:rsidRDefault="000D052F" w:rsidP="00A55487">
            <w:pPr>
              <w:rPr>
                <w:rFonts w:cs="Arial"/>
                <w:sz w:val="23"/>
                <w:szCs w:val="23"/>
              </w:rPr>
            </w:pPr>
          </w:p>
        </w:tc>
      </w:tr>
    </w:tbl>
    <w:p w14:paraId="79B86167" w14:textId="77777777" w:rsidR="00390097" w:rsidRPr="00C2588B" w:rsidRDefault="00297729" w:rsidP="000D052F">
      <w:pPr>
        <w:rPr>
          <w:rFonts w:cs="Arial"/>
          <w:sz w:val="23"/>
          <w:szCs w:val="23"/>
        </w:rPr>
      </w:pPr>
      <w:r w:rsidRPr="00C2588B">
        <w:rPr>
          <w:rFonts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F75C5" wp14:editId="2435FF5A">
                <wp:simplePos x="0" y="0"/>
                <wp:positionH relativeFrom="column">
                  <wp:posOffset>3810</wp:posOffset>
                </wp:positionH>
                <wp:positionV relativeFrom="paragraph">
                  <wp:posOffset>-71755</wp:posOffset>
                </wp:positionV>
                <wp:extent cx="2286000" cy="1332000"/>
                <wp:effectExtent l="0" t="0" r="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3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D8B3A" w14:textId="77777777" w:rsidR="00A17078" w:rsidRDefault="00A17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  <w:p w14:paraId="44730E68" w14:textId="77777777" w:rsidR="00A17078" w:rsidRDefault="00A17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Address Line 1</w:t>
                            </w:r>
                          </w:p>
                          <w:p w14:paraId="0CFC79A3" w14:textId="77777777" w:rsidR="00A17078" w:rsidRDefault="00A17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Address Line 2</w:t>
                            </w:r>
                          </w:p>
                          <w:p w14:paraId="4CD30B20" w14:textId="77777777" w:rsidR="00A17078" w:rsidRDefault="00A17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Address Line 3</w:t>
                            </w:r>
                          </w:p>
                          <w:p w14:paraId="575EAB35" w14:textId="77777777" w:rsidR="00A17078" w:rsidRDefault="00A17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TOWN/COUNTY</w:t>
                            </w:r>
                          </w:p>
                          <w:p w14:paraId="65DAEF43" w14:textId="77777777" w:rsidR="00A17078" w:rsidRPr="00996DE2" w:rsidRDefault="00A17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POSTCODE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75C5" id="Text Box 1" o:spid="_x0000_s1027" type="#_x0000_t202" style="position:absolute;margin-left:.3pt;margin-top:-5.65pt;width:180pt;height:10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" fillcolor="white [3212]" stroked="f" strokeweight=".5pt">
                <v:textbox>
                  <w:txbxContent>
                    <w:p w14:paraId="6C1D8B3A" w14:textId="77777777" w:rsidR="00A17078" w:rsidRDefault="00A1707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Name</w:t>
                      </w:r>
                    </w:p>
                    <w:p w14:paraId="44730E68" w14:textId="77777777" w:rsidR="00A17078" w:rsidRDefault="00A1707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Address Line 1</w:t>
                      </w:r>
                    </w:p>
                    <w:p w14:paraId="0CFC79A3" w14:textId="77777777" w:rsidR="00A17078" w:rsidRDefault="00A1707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Address Line 2</w:t>
                      </w:r>
                    </w:p>
                    <w:p w14:paraId="4CD30B20" w14:textId="77777777" w:rsidR="00A17078" w:rsidRDefault="00A1707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Address Line 3</w:t>
                      </w:r>
                    </w:p>
                    <w:p w14:paraId="575EAB35" w14:textId="77777777" w:rsidR="00A17078" w:rsidRDefault="00A1707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TOWN/COUNTY</w:t>
                      </w:r>
                    </w:p>
                    <w:p w14:paraId="65DAEF43" w14:textId="77777777" w:rsidR="00A17078" w:rsidRPr="00996DE2" w:rsidRDefault="00A1707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POSTCODE</w:t>
                      </w:r>
                    </w:p>
                  </w:txbxContent>
                </v:textbox>
              </v:shape>
            </w:pict>
          </mc:Fallback>
        </mc:AlternateContent>
      </w:r>
    </w:p>
    <w:p w14:paraId="317DA79A" w14:textId="77777777" w:rsidR="00E5696D" w:rsidRPr="00C2588B" w:rsidRDefault="00E5696D" w:rsidP="000D052F">
      <w:pPr>
        <w:rPr>
          <w:rFonts w:cs="Arial"/>
          <w:sz w:val="23"/>
          <w:szCs w:val="23"/>
        </w:rPr>
      </w:pPr>
    </w:p>
    <w:p w14:paraId="3C938A19" w14:textId="77777777" w:rsidR="00E5696D" w:rsidRPr="00C2588B" w:rsidRDefault="00E5696D" w:rsidP="000D052F">
      <w:pPr>
        <w:rPr>
          <w:rFonts w:cs="Arial"/>
          <w:sz w:val="23"/>
          <w:szCs w:val="23"/>
        </w:rPr>
      </w:pPr>
    </w:p>
    <w:p w14:paraId="0325C20B" w14:textId="77777777" w:rsidR="00E5696D" w:rsidRPr="00C2588B" w:rsidRDefault="00E5696D" w:rsidP="000D052F">
      <w:pPr>
        <w:rPr>
          <w:rFonts w:cs="Arial"/>
          <w:sz w:val="23"/>
          <w:szCs w:val="23"/>
        </w:rPr>
      </w:pPr>
    </w:p>
    <w:p w14:paraId="5A91D51E" w14:textId="77777777" w:rsidR="00E5696D" w:rsidRPr="00C2588B" w:rsidRDefault="00E5696D" w:rsidP="000D052F">
      <w:pPr>
        <w:rPr>
          <w:rFonts w:cs="Arial"/>
          <w:sz w:val="23"/>
          <w:szCs w:val="23"/>
        </w:rPr>
      </w:pPr>
    </w:p>
    <w:p w14:paraId="27A9D7CA" w14:textId="77777777" w:rsidR="00E5696D" w:rsidRPr="00C2588B" w:rsidRDefault="00E5696D" w:rsidP="000D052F">
      <w:pPr>
        <w:rPr>
          <w:rFonts w:cs="Arial"/>
          <w:sz w:val="23"/>
          <w:szCs w:val="23"/>
        </w:rPr>
      </w:pPr>
    </w:p>
    <w:p w14:paraId="39C81C7A" w14:textId="77777777" w:rsidR="00E5696D" w:rsidRPr="00C2588B" w:rsidRDefault="00E5696D" w:rsidP="000D052F">
      <w:pPr>
        <w:rPr>
          <w:rFonts w:cs="Arial"/>
          <w:sz w:val="23"/>
          <w:szCs w:val="23"/>
        </w:rPr>
      </w:pPr>
    </w:p>
    <w:p w14:paraId="4CF941B9" w14:textId="77777777" w:rsidR="00E5696D" w:rsidRPr="00C2588B" w:rsidRDefault="00A14845" w:rsidP="000D052F">
      <w:pPr>
        <w:rPr>
          <w:rFonts w:cs="Arial"/>
          <w:sz w:val="23"/>
          <w:szCs w:val="23"/>
        </w:rPr>
      </w:pPr>
      <w:r w:rsidRPr="00C2588B">
        <w:rPr>
          <w:rFonts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91F20B" wp14:editId="67FF5B5F">
                <wp:simplePos x="0" y="0"/>
                <wp:positionH relativeFrom="column">
                  <wp:posOffset>4412627</wp:posOffset>
                </wp:positionH>
                <wp:positionV relativeFrom="paragraph">
                  <wp:posOffset>18272</wp:posOffset>
                </wp:positionV>
                <wp:extent cx="1799590" cy="25016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C9C2C" w14:textId="0578C691" w:rsidR="00A17078" w:rsidRDefault="00A17078" w:rsidP="00297729">
                            <w:pPr>
                              <w:jc w:val="right"/>
                            </w:pPr>
                            <w:r>
                              <w:t>0</w:t>
                            </w:r>
                            <w:r w:rsidR="00A14845">
                              <w:t>0 Month 201</w:t>
                            </w:r>
                            <w:r w:rsidR="00B46F85"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1F20B" id="Text Box 4" o:spid="_x0000_s1028" type="#_x0000_t202" style="position:absolute;margin-left:347.45pt;margin-top:1.45pt;width:141.7pt;height:1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" fillcolor="white [3201]" stroked="f" strokeweight=".5pt">
                <v:textbox>
                  <w:txbxContent>
                    <w:p w14:paraId="466C9C2C" w14:textId="0578C691" w:rsidR="00A17078" w:rsidRDefault="00A17078" w:rsidP="00297729">
                      <w:pPr>
                        <w:jc w:val="right"/>
                      </w:pPr>
                      <w:r>
                        <w:t>0</w:t>
                      </w:r>
                      <w:r w:rsidR="00A14845">
                        <w:t>0 Month 201</w:t>
                      </w:r>
                      <w:r w:rsidR="00B46F85"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115B220A" w14:textId="77777777" w:rsidR="00E5696D" w:rsidRPr="00C2588B" w:rsidRDefault="00E5696D" w:rsidP="000D052F">
      <w:pPr>
        <w:rPr>
          <w:rFonts w:cs="Arial"/>
          <w:sz w:val="23"/>
          <w:szCs w:val="23"/>
        </w:rPr>
        <w:sectPr w:rsidR="00E5696D" w:rsidRPr="00C2588B" w:rsidSect="00A17078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 w:code="9"/>
          <w:pgMar w:top="567" w:right="1134" w:bottom="1134" w:left="1134" w:header="57" w:footer="567" w:gutter="0"/>
          <w:cols w:space="708"/>
          <w:titlePg/>
          <w:docGrid w:linePitch="360"/>
        </w:sectPr>
      </w:pPr>
    </w:p>
    <w:p w14:paraId="70358636" w14:textId="26A2A9BE" w:rsidR="000D052F" w:rsidRPr="00C2588B" w:rsidRDefault="000D052F" w:rsidP="000D052F">
      <w:pPr>
        <w:rPr>
          <w:rFonts w:cs="Arial"/>
          <w:sz w:val="23"/>
          <w:szCs w:val="23"/>
        </w:rPr>
      </w:pPr>
    </w:p>
    <w:p w14:paraId="506AC8BE" w14:textId="2D748C2E" w:rsidR="00553FAE" w:rsidRPr="00C2588B" w:rsidRDefault="00553FAE" w:rsidP="0071683E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  <w:r w:rsidRPr="00C2588B">
        <w:rPr>
          <w:rFonts w:cs="Arial"/>
          <w:sz w:val="23"/>
          <w:szCs w:val="23"/>
        </w:rPr>
        <w:tab/>
      </w:r>
    </w:p>
    <w:p w14:paraId="415ABE41" w14:textId="6B3290BB" w:rsidR="0002016F" w:rsidRPr="00C2588B" w:rsidRDefault="0002016F" w:rsidP="0071683E">
      <w:pPr>
        <w:rPr>
          <w:rFonts w:cs="Arial"/>
          <w:sz w:val="23"/>
          <w:szCs w:val="23"/>
        </w:rPr>
      </w:pPr>
      <w:r w:rsidRPr="00C2588B">
        <w:rPr>
          <w:rFonts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614160" wp14:editId="43FBB60B">
                <wp:simplePos x="0" y="0"/>
                <wp:positionH relativeFrom="column">
                  <wp:posOffset>-97419</wp:posOffset>
                </wp:positionH>
                <wp:positionV relativeFrom="paragraph">
                  <wp:posOffset>57785</wp:posOffset>
                </wp:positionV>
                <wp:extent cx="4305827" cy="283845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827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720C1" w14:textId="5F9B01C8" w:rsidR="00A17078" w:rsidRDefault="00A17078">
                            <w:r>
                              <w:t>Dear</w:t>
                            </w:r>
                            <w:r w:rsidR="0002016F">
                              <w:t xml:space="preserve"> person/representative (if they lack capacity)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14160" id="Text Box 2" o:spid="_x0000_s1029" type="#_x0000_t202" style="position:absolute;margin-left:-7.65pt;margin-top:4.55pt;width:339.05pt;height:2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" fillcolor="white [3201]" stroked="f" strokeweight=".5pt">
                <v:textbox>
                  <w:txbxContent>
                    <w:p w14:paraId="349720C1" w14:textId="5F9B01C8" w:rsidR="00A17078" w:rsidRDefault="00A17078">
                      <w:r>
                        <w:t>Dear</w:t>
                      </w:r>
                      <w:r w:rsidR="0002016F">
                        <w:t xml:space="preserve"> person/representative (if they lack capacity)</w:t>
                      </w:r>
                    </w:p>
                  </w:txbxContent>
                </v:textbox>
              </v:shape>
            </w:pict>
          </mc:Fallback>
        </mc:AlternateContent>
      </w:r>
    </w:p>
    <w:p w14:paraId="2BA3F612" w14:textId="38B3FAA5" w:rsidR="00553FAE" w:rsidRPr="00C2588B" w:rsidRDefault="00553FAE" w:rsidP="0071683E">
      <w:pPr>
        <w:rPr>
          <w:rFonts w:cs="Arial"/>
          <w:sz w:val="23"/>
          <w:szCs w:val="23"/>
        </w:rPr>
      </w:pPr>
    </w:p>
    <w:p w14:paraId="4C23CA3C" w14:textId="64806BB6" w:rsidR="00553FAE" w:rsidRPr="00C2588B" w:rsidRDefault="00553FAE" w:rsidP="0071683E">
      <w:pPr>
        <w:rPr>
          <w:rFonts w:cs="Arial"/>
          <w:sz w:val="23"/>
          <w:szCs w:val="23"/>
        </w:rPr>
      </w:pPr>
    </w:p>
    <w:p w14:paraId="14123465" w14:textId="77777777" w:rsidR="00523ABA" w:rsidRPr="00C2588B" w:rsidRDefault="00523ABA" w:rsidP="0071683E">
      <w:pPr>
        <w:rPr>
          <w:rFonts w:cs="Arial"/>
          <w:b/>
          <w:sz w:val="23"/>
          <w:szCs w:val="23"/>
        </w:rPr>
      </w:pPr>
      <w:r w:rsidRPr="00C2588B">
        <w:rPr>
          <w:rFonts w:cs="Arial"/>
          <w:b/>
          <w:sz w:val="23"/>
          <w:szCs w:val="23"/>
        </w:rPr>
        <w:t>Re:</w:t>
      </w:r>
      <w:r w:rsidR="002B51A5" w:rsidRPr="00C2588B">
        <w:rPr>
          <w:rFonts w:cs="Arial"/>
          <w:b/>
          <w:sz w:val="23"/>
          <w:szCs w:val="23"/>
        </w:rPr>
        <w:t xml:space="preserve"> </w:t>
      </w:r>
      <w:r w:rsidR="00485110" w:rsidRPr="00C2588B">
        <w:rPr>
          <w:rFonts w:cs="Arial"/>
          <w:b/>
          <w:sz w:val="23"/>
          <w:szCs w:val="23"/>
        </w:rPr>
        <w:t xml:space="preserve">Implications of self-funding a care home placement </w:t>
      </w:r>
    </w:p>
    <w:p w14:paraId="1970BCF1" w14:textId="77777777" w:rsidR="00523ABA" w:rsidRPr="00C2588B" w:rsidRDefault="00523ABA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 </w:t>
      </w:r>
    </w:p>
    <w:p w14:paraId="150D3083" w14:textId="77777777" w:rsidR="00485110" w:rsidRPr="00C2588B" w:rsidRDefault="00A7703F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I am writing to inform you of the outcome of your Care and Support assessment</w:t>
      </w:r>
      <w:r w:rsidR="00485110" w:rsidRPr="00C2588B">
        <w:rPr>
          <w:rFonts w:cs="Arial"/>
          <w:sz w:val="23"/>
          <w:szCs w:val="23"/>
        </w:rPr>
        <w:t xml:space="preserve"> (see attached), which identifies that you are eligible for care and support.  </w:t>
      </w:r>
    </w:p>
    <w:p w14:paraId="360AC597" w14:textId="77777777" w:rsidR="00632964" w:rsidRPr="00C2588B" w:rsidRDefault="00632964" w:rsidP="00523ABA">
      <w:pPr>
        <w:rPr>
          <w:rFonts w:cs="Arial"/>
          <w:sz w:val="23"/>
          <w:szCs w:val="23"/>
        </w:rPr>
      </w:pPr>
    </w:p>
    <w:p w14:paraId="564B0DF1" w14:textId="719099E1" w:rsidR="00A7703F" w:rsidRPr="00C2588B" w:rsidRDefault="00632964" w:rsidP="00632964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However,</w:t>
      </w:r>
      <w:r w:rsidR="00485110" w:rsidRPr="00C2588B">
        <w:rPr>
          <w:rFonts w:cs="Arial"/>
          <w:sz w:val="23"/>
          <w:szCs w:val="23"/>
        </w:rPr>
        <w:t xml:space="preserve"> the result of your financial assessment means that you</w:t>
      </w:r>
      <w:r w:rsidR="00DE401F" w:rsidRPr="00C2588B">
        <w:rPr>
          <w:rFonts w:cs="Arial"/>
          <w:sz w:val="23"/>
          <w:szCs w:val="23"/>
        </w:rPr>
        <w:t xml:space="preserve"> are a self-funder, </w:t>
      </w:r>
      <w:r w:rsidR="007A2C48" w:rsidRPr="00C2588B">
        <w:rPr>
          <w:rFonts w:cs="Arial"/>
          <w:sz w:val="23"/>
          <w:szCs w:val="23"/>
        </w:rPr>
        <w:t xml:space="preserve">which means </w:t>
      </w:r>
      <w:r w:rsidR="00DE401F" w:rsidRPr="00C2588B">
        <w:rPr>
          <w:rFonts w:cs="Arial"/>
          <w:sz w:val="23"/>
          <w:szCs w:val="23"/>
        </w:rPr>
        <w:t xml:space="preserve">you </w:t>
      </w:r>
      <w:r w:rsidR="00485110" w:rsidRPr="00C2588B">
        <w:rPr>
          <w:rFonts w:cs="Arial"/>
          <w:sz w:val="23"/>
          <w:szCs w:val="23"/>
        </w:rPr>
        <w:t xml:space="preserve">have to pay </w:t>
      </w:r>
      <w:r w:rsidR="00D926EB" w:rsidRPr="00C2588B">
        <w:rPr>
          <w:rFonts w:cs="Arial"/>
          <w:sz w:val="23"/>
          <w:szCs w:val="23"/>
        </w:rPr>
        <w:t xml:space="preserve">the </w:t>
      </w:r>
      <w:r w:rsidR="00485110" w:rsidRPr="00C2588B">
        <w:rPr>
          <w:rFonts w:cs="Arial"/>
          <w:sz w:val="23"/>
          <w:szCs w:val="23"/>
        </w:rPr>
        <w:t>full</w:t>
      </w:r>
      <w:r w:rsidR="00D926EB" w:rsidRPr="00C2588B">
        <w:rPr>
          <w:rFonts w:cs="Arial"/>
          <w:sz w:val="23"/>
          <w:szCs w:val="23"/>
        </w:rPr>
        <w:t xml:space="preserve"> </w:t>
      </w:r>
      <w:r w:rsidR="00DE401F" w:rsidRPr="00C2588B">
        <w:rPr>
          <w:rFonts w:cs="Arial"/>
          <w:sz w:val="23"/>
          <w:szCs w:val="23"/>
        </w:rPr>
        <w:t>cost of your care and support.</w:t>
      </w:r>
    </w:p>
    <w:p w14:paraId="1862B975" w14:textId="77777777" w:rsidR="00626D67" w:rsidRPr="00C2588B" w:rsidRDefault="00626D67" w:rsidP="00523ABA">
      <w:pPr>
        <w:rPr>
          <w:rFonts w:cs="Arial"/>
          <w:sz w:val="23"/>
          <w:szCs w:val="23"/>
        </w:rPr>
      </w:pPr>
    </w:p>
    <w:p w14:paraId="1E718E5B" w14:textId="77777777" w:rsidR="00485110" w:rsidRPr="00C2588B" w:rsidRDefault="00485110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Even though you will be funding your own care and support, we still have a duty to provide you with information and advice on how to meet your needs as follows:</w:t>
      </w:r>
    </w:p>
    <w:p w14:paraId="056EEC2A" w14:textId="77777777" w:rsidR="00485110" w:rsidRPr="00C2588B" w:rsidRDefault="00485110" w:rsidP="00523ABA">
      <w:pPr>
        <w:rPr>
          <w:rFonts w:cs="Arial"/>
          <w:sz w:val="23"/>
          <w:szCs w:val="23"/>
        </w:rPr>
      </w:pPr>
    </w:p>
    <w:p w14:paraId="62D59EF1" w14:textId="596B4DF8" w:rsidR="009532BD" w:rsidRPr="00C2588B" w:rsidRDefault="00485110" w:rsidP="00523ABA">
      <w:pPr>
        <w:rPr>
          <w:rFonts w:cs="Arial"/>
          <w:i/>
          <w:sz w:val="23"/>
          <w:szCs w:val="23"/>
        </w:rPr>
      </w:pPr>
      <w:proofErr w:type="spellStart"/>
      <w:r w:rsidRPr="00C2588B">
        <w:rPr>
          <w:rFonts w:cs="Arial"/>
          <w:i/>
          <w:sz w:val="23"/>
          <w:szCs w:val="23"/>
        </w:rPr>
        <w:t>Xxxxx</w:t>
      </w:r>
      <w:proofErr w:type="spellEnd"/>
      <w:r w:rsidRPr="00C2588B">
        <w:rPr>
          <w:rFonts w:cs="Arial"/>
          <w:i/>
          <w:sz w:val="23"/>
          <w:szCs w:val="23"/>
        </w:rPr>
        <w:t xml:space="preserve"> insert </w:t>
      </w:r>
      <w:r w:rsidR="009532BD" w:rsidRPr="00C2588B">
        <w:rPr>
          <w:rFonts w:cs="Arial"/>
          <w:i/>
          <w:sz w:val="23"/>
          <w:szCs w:val="23"/>
        </w:rPr>
        <w:t xml:space="preserve">details of </w:t>
      </w:r>
      <w:r w:rsidRPr="00C2588B">
        <w:rPr>
          <w:rFonts w:cs="Arial"/>
          <w:i/>
          <w:sz w:val="23"/>
          <w:szCs w:val="23"/>
        </w:rPr>
        <w:t>the advice given</w:t>
      </w:r>
      <w:r w:rsidR="009532BD" w:rsidRPr="00C2588B">
        <w:rPr>
          <w:rFonts w:cs="Arial"/>
          <w:i/>
          <w:sz w:val="23"/>
          <w:szCs w:val="23"/>
        </w:rPr>
        <w:t>:</w:t>
      </w:r>
    </w:p>
    <w:p w14:paraId="0B66B617" w14:textId="4C657C36" w:rsidR="00485110" w:rsidRPr="00C2588B" w:rsidRDefault="00485110" w:rsidP="009532BD">
      <w:pPr>
        <w:pStyle w:val="ListParagraph"/>
        <w:numPr>
          <w:ilvl w:val="0"/>
          <w:numId w:val="6"/>
        </w:numPr>
        <w:rPr>
          <w:rFonts w:ascii="Arial" w:hAnsi="Arial" w:cs="Arial"/>
          <w:i/>
          <w:sz w:val="23"/>
          <w:szCs w:val="23"/>
        </w:rPr>
      </w:pPr>
      <w:proofErr w:type="gramStart"/>
      <w:r w:rsidRPr="00C2588B">
        <w:rPr>
          <w:rFonts w:ascii="Arial" w:hAnsi="Arial" w:cs="Arial"/>
          <w:i/>
          <w:sz w:val="23"/>
          <w:szCs w:val="23"/>
        </w:rPr>
        <w:t>how</w:t>
      </w:r>
      <w:proofErr w:type="gramEnd"/>
      <w:r w:rsidRPr="00C2588B">
        <w:rPr>
          <w:rFonts w:ascii="Arial" w:hAnsi="Arial" w:cs="Arial"/>
          <w:i/>
          <w:sz w:val="23"/>
          <w:szCs w:val="23"/>
        </w:rPr>
        <w:t xml:space="preserve"> to meet needs e.g. linking with community, employ</w:t>
      </w:r>
      <w:r w:rsidR="00ED655D" w:rsidRPr="00C2588B">
        <w:rPr>
          <w:rFonts w:ascii="Arial" w:hAnsi="Arial" w:cs="Arial"/>
          <w:i/>
          <w:sz w:val="23"/>
          <w:szCs w:val="23"/>
        </w:rPr>
        <w:t>ing</w:t>
      </w:r>
      <w:r w:rsidRPr="00C2588B">
        <w:rPr>
          <w:rFonts w:ascii="Arial" w:hAnsi="Arial" w:cs="Arial"/>
          <w:i/>
          <w:sz w:val="23"/>
          <w:szCs w:val="23"/>
        </w:rPr>
        <w:t xml:space="preserve"> staff, home care, and extra care.</w:t>
      </w:r>
    </w:p>
    <w:p w14:paraId="6F22F7FA" w14:textId="049AFC7D" w:rsidR="009532BD" w:rsidRPr="00C2588B" w:rsidRDefault="009532BD" w:rsidP="009532BD">
      <w:pPr>
        <w:pStyle w:val="ListParagraph"/>
        <w:numPr>
          <w:ilvl w:val="0"/>
          <w:numId w:val="6"/>
        </w:numPr>
        <w:rPr>
          <w:rFonts w:ascii="Arial" w:hAnsi="Arial" w:cs="Arial"/>
          <w:i/>
          <w:sz w:val="23"/>
          <w:szCs w:val="23"/>
        </w:rPr>
      </w:pPr>
      <w:proofErr w:type="gramStart"/>
      <w:r w:rsidRPr="00C2588B">
        <w:rPr>
          <w:rFonts w:ascii="Arial" w:hAnsi="Arial" w:cs="Arial"/>
          <w:i/>
          <w:sz w:val="23"/>
          <w:szCs w:val="23"/>
        </w:rPr>
        <w:t>any</w:t>
      </w:r>
      <w:proofErr w:type="gramEnd"/>
      <w:r w:rsidRPr="00C2588B">
        <w:rPr>
          <w:rFonts w:ascii="Arial" w:hAnsi="Arial" w:cs="Arial"/>
          <w:i/>
          <w:sz w:val="23"/>
          <w:szCs w:val="23"/>
        </w:rPr>
        <w:t xml:space="preserve"> specific guidance given on care homes </w:t>
      </w:r>
      <w:proofErr w:type="spellStart"/>
      <w:r w:rsidRPr="00C2588B">
        <w:rPr>
          <w:rFonts w:ascii="Arial" w:hAnsi="Arial" w:cs="Arial"/>
          <w:i/>
          <w:sz w:val="23"/>
          <w:szCs w:val="23"/>
        </w:rPr>
        <w:t>eg</w:t>
      </w:r>
      <w:proofErr w:type="spellEnd"/>
      <w:r w:rsidRPr="00C2588B">
        <w:rPr>
          <w:rFonts w:ascii="Arial" w:hAnsi="Arial" w:cs="Arial"/>
          <w:i/>
          <w:sz w:val="23"/>
          <w:szCs w:val="23"/>
        </w:rPr>
        <w:t xml:space="preserve">. about third party payments, or about their specific circumstances </w:t>
      </w:r>
      <w:proofErr w:type="spellStart"/>
      <w:r w:rsidRPr="00C2588B">
        <w:rPr>
          <w:rFonts w:ascii="Arial" w:hAnsi="Arial" w:cs="Arial"/>
          <w:i/>
          <w:sz w:val="23"/>
          <w:szCs w:val="23"/>
        </w:rPr>
        <w:t>etc</w:t>
      </w:r>
      <w:proofErr w:type="spellEnd"/>
    </w:p>
    <w:p w14:paraId="7E6457FC" w14:textId="77777777" w:rsidR="00485110" w:rsidRPr="00C2588B" w:rsidRDefault="00485110" w:rsidP="00523ABA">
      <w:pPr>
        <w:rPr>
          <w:rFonts w:cs="Arial"/>
          <w:sz w:val="23"/>
          <w:szCs w:val="23"/>
        </w:rPr>
      </w:pPr>
    </w:p>
    <w:p w14:paraId="6A905143" w14:textId="0186F5BF" w:rsidR="00632964" w:rsidRPr="00C2588B" w:rsidRDefault="00D00243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 xml:space="preserve">We </w:t>
      </w:r>
      <w:r w:rsidR="00BD7EEE" w:rsidRPr="00C2588B">
        <w:rPr>
          <w:rFonts w:cs="Arial"/>
          <w:sz w:val="23"/>
          <w:szCs w:val="23"/>
        </w:rPr>
        <w:t xml:space="preserve">would </w:t>
      </w:r>
      <w:r w:rsidR="007A2C48" w:rsidRPr="00C2588B">
        <w:rPr>
          <w:rFonts w:cs="Arial"/>
          <w:sz w:val="23"/>
          <w:szCs w:val="23"/>
        </w:rPr>
        <w:t xml:space="preserve">encourage you </w:t>
      </w:r>
      <w:r w:rsidRPr="00C2588B">
        <w:rPr>
          <w:rFonts w:cs="Arial"/>
          <w:sz w:val="23"/>
          <w:szCs w:val="23"/>
        </w:rPr>
        <w:t xml:space="preserve">to </w:t>
      </w:r>
      <w:r w:rsidR="00BD7EEE" w:rsidRPr="00C2588B">
        <w:rPr>
          <w:rFonts w:cs="Arial"/>
          <w:sz w:val="23"/>
          <w:szCs w:val="23"/>
        </w:rPr>
        <w:t>consider</w:t>
      </w:r>
      <w:r w:rsidRPr="00C2588B">
        <w:rPr>
          <w:rFonts w:cs="Arial"/>
          <w:sz w:val="23"/>
          <w:szCs w:val="23"/>
        </w:rPr>
        <w:t xml:space="preserve"> the</w:t>
      </w:r>
      <w:r w:rsidR="00485110" w:rsidRPr="00C2588B">
        <w:rPr>
          <w:rFonts w:cs="Arial"/>
          <w:sz w:val="23"/>
          <w:szCs w:val="23"/>
        </w:rPr>
        <w:t>se options</w:t>
      </w:r>
      <w:r w:rsidR="007A2C48" w:rsidRPr="00C2588B">
        <w:rPr>
          <w:rFonts w:cs="Arial"/>
          <w:sz w:val="23"/>
          <w:szCs w:val="23"/>
        </w:rPr>
        <w:t xml:space="preserve"> in full, before considering moving into a care home.  </w:t>
      </w:r>
    </w:p>
    <w:p w14:paraId="3D8A54C7" w14:textId="77777777" w:rsidR="00632964" w:rsidRPr="00C2588B" w:rsidRDefault="00632964" w:rsidP="00523ABA">
      <w:pPr>
        <w:rPr>
          <w:rFonts w:cs="Arial"/>
          <w:sz w:val="23"/>
          <w:szCs w:val="23"/>
        </w:rPr>
      </w:pPr>
    </w:p>
    <w:p w14:paraId="69E31ABE" w14:textId="69CD0D39" w:rsidR="00D926EB" w:rsidRPr="00C2588B" w:rsidRDefault="00632964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If you d</w:t>
      </w:r>
      <w:r w:rsidR="007A2C48" w:rsidRPr="00C2588B">
        <w:rPr>
          <w:rFonts w:cs="Arial"/>
          <w:sz w:val="23"/>
          <w:szCs w:val="23"/>
        </w:rPr>
        <w:t xml:space="preserve">o move into a care home, it is important to be aware of what may happen </w:t>
      </w:r>
      <w:r w:rsidR="00A7703F" w:rsidRPr="00C2588B">
        <w:rPr>
          <w:rFonts w:cs="Arial"/>
          <w:iCs/>
          <w:sz w:val="23"/>
          <w:szCs w:val="23"/>
        </w:rPr>
        <w:t xml:space="preserve">if your assets fall </w:t>
      </w:r>
      <w:r w:rsidR="00D00243" w:rsidRPr="00C2588B">
        <w:rPr>
          <w:rFonts w:cs="Arial"/>
          <w:iCs/>
          <w:sz w:val="23"/>
          <w:szCs w:val="23"/>
        </w:rPr>
        <w:t xml:space="preserve">below the threshold of £23, 250. </w:t>
      </w:r>
      <w:r w:rsidR="00D00243" w:rsidRPr="00C2588B">
        <w:rPr>
          <w:rFonts w:cs="Arial"/>
          <w:sz w:val="23"/>
          <w:szCs w:val="23"/>
        </w:rPr>
        <w:t>In this situati</w:t>
      </w:r>
      <w:r w:rsidR="00D926EB" w:rsidRPr="00C2588B">
        <w:rPr>
          <w:rFonts w:cs="Arial"/>
          <w:sz w:val="23"/>
          <w:szCs w:val="23"/>
        </w:rPr>
        <w:t xml:space="preserve">on the Council will complete a new care and support assessment.   If this identifies that you </w:t>
      </w:r>
      <w:r w:rsidR="007A2C48" w:rsidRPr="00C2588B">
        <w:rPr>
          <w:rFonts w:cs="Arial"/>
          <w:sz w:val="23"/>
          <w:szCs w:val="23"/>
        </w:rPr>
        <w:t>have eligible</w:t>
      </w:r>
      <w:r w:rsidR="00D926EB" w:rsidRPr="00C2588B">
        <w:rPr>
          <w:rFonts w:cs="Arial"/>
          <w:sz w:val="23"/>
          <w:szCs w:val="23"/>
        </w:rPr>
        <w:t xml:space="preserve"> needs, we will work with you to develop a support plan that </w:t>
      </w:r>
      <w:r w:rsidR="00BD7EEE" w:rsidRPr="00C2588B">
        <w:rPr>
          <w:rFonts w:cs="Arial"/>
          <w:sz w:val="23"/>
          <w:szCs w:val="23"/>
        </w:rPr>
        <w:t>will meet your needs</w:t>
      </w:r>
      <w:r w:rsidR="00154400" w:rsidRPr="00C2588B">
        <w:rPr>
          <w:rFonts w:cs="Arial"/>
          <w:sz w:val="23"/>
          <w:szCs w:val="23"/>
        </w:rPr>
        <w:t xml:space="preserve"> taking into account all options for your support. </w:t>
      </w:r>
    </w:p>
    <w:p w14:paraId="0E3BCC49" w14:textId="77777777" w:rsidR="007A2C48" w:rsidRPr="00C2588B" w:rsidRDefault="007A2C48" w:rsidP="00523ABA">
      <w:pPr>
        <w:rPr>
          <w:rFonts w:cs="Arial"/>
          <w:sz w:val="23"/>
          <w:szCs w:val="23"/>
        </w:rPr>
      </w:pPr>
    </w:p>
    <w:p w14:paraId="4885CB4E" w14:textId="0736B013" w:rsidR="00A7703F" w:rsidRPr="00C2588B" w:rsidRDefault="00D93325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Importantly</w:t>
      </w:r>
      <w:r w:rsidR="00D721C3" w:rsidRPr="00C2588B">
        <w:rPr>
          <w:rFonts w:cs="Arial"/>
          <w:sz w:val="23"/>
          <w:szCs w:val="23"/>
        </w:rPr>
        <w:t xml:space="preserve">, this may mean </w:t>
      </w:r>
      <w:r w:rsidR="00D926EB" w:rsidRPr="00C2588B">
        <w:rPr>
          <w:rFonts w:cs="Arial"/>
          <w:sz w:val="23"/>
          <w:szCs w:val="23"/>
        </w:rPr>
        <w:t xml:space="preserve">(dependent on </w:t>
      </w:r>
      <w:r w:rsidR="00BD7EEE" w:rsidRPr="00C2588B">
        <w:rPr>
          <w:rFonts w:cs="Arial"/>
          <w:sz w:val="23"/>
          <w:szCs w:val="23"/>
        </w:rPr>
        <w:t>the complexity and nature</w:t>
      </w:r>
      <w:r w:rsidR="007A2C48" w:rsidRPr="00C2588B">
        <w:rPr>
          <w:rFonts w:cs="Arial"/>
          <w:sz w:val="23"/>
          <w:szCs w:val="23"/>
        </w:rPr>
        <w:t xml:space="preserve"> </w:t>
      </w:r>
      <w:r w:rsidR="00D926EB" w:rsidRPr="00C2588B">
        <w:rPr>
          <w:rFonts w:cs="Arial"/>
          <w:sz w:val="23"/>
          <w:szCs w:val="23"/>
        </w:rPr>
        <w:t xml:space="preserve">of </w:t>
      </w:r>
      <w:r w:rsidR="00BD7EEE" w:rsidRPr="00C2588B">
        <w:rPr>
          <w:rFonts w:cs="Arial"/>
          <w:sz w:val="23"/>
          <w:szCs w:val="23"/>
        </w:rPr>
        <w:t xml:space="preserve">your </w:t>
      </w:r>
      <w:r w:rsidR="00D926EB" w:rsidRPr="00C2588B">
        <w:rPr>
          <w:rFonts w:cs="Arial"/>
          <w:sz w:val="23"/>
          <w:szCs w:val="23"/>
        </w:rPr>
        <w:t xml:space="preserve">needs) </w:t>
      </w:r>
      <w:r w:rsidR="00D721C3" w:rsidRPr="00C2588B">
        <w:rPr>
          <w:rFonts w:cs="Arial"/>
          <w:sz w:val="23"/>
          <w:szCs w:val="23"/>
        </w:rPr>
        <w:t xml:space="preserve">that </w:t>
      </w:r>
      <w:r w:rsidR="00D926EB" w:rsidRPr="00C2588B">
        <w:rPr>
          <w:rFonts w:cs="Arial"/>
          <w:sz w:val="23"/>
          <w:szCs w:val="23"/>
        </w:rPr>
        <w:t xml:space="preserve">the Council may suggest alternative ways to meet </w:t>
      </w:r>
      <w:r w:rsidR="007A2C48" w:rsidRPr="00C2588B">
        <w:rPr>
          <w:rFonts w:cs="Arial"/>
          <w:sz w:val="23"/>
          <w:szCs w:val="23"/>
        </w:rPr>
        <w:t xml:space="preserve">your eligible needs.  </w:t>
      </w:r>
      <w:r w:rsidR="00D926EB" w:rsidRPr="00C2588B">
        <w:rPr>
          <w:rFonts w:cs="Arial"/>
          <w:sz w:val="23"/>
          <w:szCs w:val="23"/>
        </w:rPr>
        <w:t xml:space="preserve"> W</w:t>
      </w:r>
      <w:r w:rsidR="00D721C3" w:rsidRPr="00C2588B">
        <w:rPr>
          <w:rFonts w:cs="Arial"/>
          <w:sz w:val="23"/>
          <w:szCs w:val="23"/>
        </w:rPr>
        <w:t xml:space="preserve">e may not be able to approve a support plan for you to remain in </w:t>
      </w:r>
      <w:r w:rsidR="00BD7EEE" w:rsidRPr="00C2588B">
        <w:rPr>
          <w:rFonts w:cs="Arial"/>
          <w:sz w:val="23"/>
          <w:szCs w:val="23"/>
        </w:rPr>
        <w:t>a</w:t>
      </w:r>
      <w:r w:rsidR="00D721C3" w:rsidRPr="00C2588B">
        <w:rPr>
          <w:rFonts w:cs="Arial"/>
          <w:sz w:val="23"/>
          <w:szCs w:val="23"/>
        </w:rPr>
        <w:t xml:space="preserve"> care home</w:t>
      </w:r>
      <w:r w:rsidR="0002016F" w:rsidRPr="00C2588B">
        <w:rPr>
          <w:rFonts w:cs="Arial"/>
          <w:sz w:val="23"/>
          <w:szCs w:val="23"/>
        </w:rPr>
        <w:t>, if</w:t>
      </w:r>
      <w:r w:rsidR="00BD7EEE" w:rsidRPr="00C2588B">
        <w:rPr>
          <w:rFonts w:cs="Arial"/>
          <w:sz w:val="23"/>
          <w:szCs w:val="23"/>
        </w:rPr>
        <w:t xml:space="preserve"> there are available and viable</w:t>
      </w:r>
      <w:r w:rsidR="00D721C3" w:rsidRPr="00C2588B">
        <w:rPr>
          <w:rFonts w:cs="Arial"/>
          <w:sz w:val="23"/>
          <w:szCs w:val="23"/>
        </w:rPr>
        <w:t xml:space="preserve"> alternative</w:t>
      </w:r>
      <w:r w:rsidR="00BD7EEE" w:rsidRPr="00C2588B">
        <w:rPr>
          <w:rFonts w:cs="Arial"/>
          <w:sz w:val="23"/>
          <w:szCs w:val="23"/>
        </w:rPr>
        <w:t>s</w:t>
      </w:r>
      <w:r w:rsidR="0002016F" w:rsidRPr="00C2588B">
        <w:rPr>
          <w:rFonts w:cs="Arial"/>
          <w:sz w:val="23"/>
          <w:szCs w:val="23"/>
        </w:rPr>
        <w:t xml:space="preserve"> </w:t>
      </w:r>
      <w:r w:rsidR="00154400" w:rsidRPr="00C2588B">
        <w:rPr>
          <w:rFonts w:cs="Arial"/>
          <w:sz w:val="23"/>
          <w:szCs w:val="23"/>
        </w:rPr>
        <w:t>which promote y</w:t>
      </w:r>
      <w:r w:rsidR="0002016F" w:rsidRPr="00C2588B">
        <w:rPr>
          <w:rFonts w:cs="Arial"/>
          <w:sz w:val="23"/>
          <w:szCs w:val="23"/>
        </w:rPr>
        <w:t>our well-being and independence</w:t>
      </w:r>
      <w:r w:rsidR="00D721C3" w:rsidRPr="00C2588B">
        <w:rPr>
          <w:rFonts w:cs="Arial"/>
          <w:sz w:val="23"/>
          <w:szCs w:val="23"/>
        </w:rPr>
        <w:t xml:space="preserve">. </w:t>
      </w:r>
    </w:p>
    <w:p w14:paraId="4FD558D6" w14:textId="77777777" w:rsidR="00A63644" w:rsidRPr="00C2588B" w:rsidRDefault="00A63644" w:rsidP="00074D9D">
      <w:pPr>
        <w:rPr>
          <w:rFonts w:cs="Arial"/>
          <w:sz w:val="23"/>
          <w:szCs w:val="23"/>
        </w:rPr>
      </w:pPr>
    </w:p>
    <w:p w14:paraId="511CD342" w14:textId="2AC98E24" w:rsidR="009532BD" w:rsidRPr="00C2588B" w:rsidRDefault="00D926EB" w:rsidP="00837228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 xml:space="preserve">Also, </w:t>
      </w:r>
      <w:r w:rsidR="0002016F" w:rsidRPr="00C2588B">
        <w:rPr>
          <w:rFonts w:cs="Arial"/>
          <w:sz w:val="23"/>
          <w:szCs w:val="23"/>
        </w:rPr>
        <w:t>if a</w:t>
      </w:r>
      <w:r w:rsidRPr="00C2588B">
        <w:rPr>
          <w:rFonts w:cs="Arial"/>
          <w:sz w:val="23"/>
          <w:szCs w:val="23"/>
        </w:rPr>
        <w:t xml:space="preserve"> support plan is agreed </w:t>
      </w:r>
      <w:r w:rsidR="0002016F" w:rsidRPr="00C2588B">
        <w:rPr>
          <w:rFonts w:cs="Arial"/>
          <w:sz w:val="23"/>
          <w:szCs w:val="23"/>
        </w:rPr>
        <w:t>for you</w:t>
      </w:r>
      <w:r w:rsidR="00A63644" w:rsidRPr="00C2588B">
        <w:rPr>
          <w:rFonts w:cs="Arial"/>
          <w:sz w:val="23"/>
          <w:szCs w:val="23"/>
        </w:rPr>
        <w:t xml:space="preserve"> to live in a care home and you have chosen to live in a home that charges more than the Council pays, you may have to find someone else, perhaps a family member, a friend or a charity, to pay the difference between what the Council will pay and the amount that the care home charges. This payment is known as a ‘third party payment’ </w:t>
      </w:r>
      <w:r w:rsidR="00A63644" w:rsidRPr="00C2588B">
        <w:rPr>
          <w:rFonts w:cs="Arial"/>
          <w:sz w:val="23"/>
          <w:szCs w:val="23"/>
        </w:rPr>
        <w:lastRenderedPageBreak/>
        <w:t xml:space="preserve">or a ‘top-up’. </w:t>
      </w:r>
      <w:r w:rsidR="00B46F85" w:rsidRPr="00C2588B">
        <w:rPr>
          <w:rFonts w:cs="Arial"/>
          <w:sz w:val="23"/>
          <w:szCs w:val="23"/>
        </w:rPr>
        <w:t>This will also be the case if you are eligible for the deferred payment scheme, whereby you will be expected to pay the third-party top up in addition to the assessed service user contribution (</w:t>
      </w:r>
      <w:r w:rsidR="00B46F85" w:rsidRPr="00C2588B">
        <w:rPr>
          <w:rFonts w:cs="Arial"/>
          <w:b/>
          <w:sz w:val="23"/>
          <w:szCs w:val="23"/>
        </w:rPr>
        <w:t>please see attached information leaflet</w:t>
      </w:r>
      <w:r w:rsidR="00B46F85" w:rsidRPr="00C2588B">
        <w:rPr>
          <w:rFonts w:cs="Arial"/>
          <w:sz w:val="23"/>
          <w:szCs w:val="23"/>
        </w:rPr>
        <w:t xml:space="preserve">).  </w:t>
      </w:r>
      <w:r w:rsidR="009532BD" w:rsidRPr="00C2588B">
        <w:rPr>
          <w:sz w:val="23"/>
          <w:szCs w:val="23"/>
        </w:rPr>
        <w:t>In the event there is no one to pay the third party payment or if we unable to negotiate a reduction of costs with the care home, then it is important to be aware that the Council may consider with you a move to an alternative care home that can meet your needs and preferences</w:t>
      </w:r>
      <w:r w:rsidR="00837228" w:rsidRPr="00C2588B">
        <w:rPr>
          <w:sz w:val="23"/>
          <w:szCs w:val="23"/>
        </w:rPr>
        <w:t>.</w:t>
      </w:r>
    </w:p>
    <w:p w14:paraId="59E16364" w14:textId="77777777" w:rsidR="009532BD" w:rsidRPr="00C2588B" w:rsidRDefault="009532BD" w:rsidP="009532BD">
      <w:pPr>
        <w:pStyle w:val="Default"/>
        <w:jc w:val="both"/>
        <w:rPr>
          <w:color w:val="auto"/>
        </w:rPr>
      </w:pPr>
    </w:p>
    <w:p w14:paraId="23E74BDC" w14:textId="0734E10D" w:rsidR="00523ABA" w:rsidRPr="00C2588B" w:rsidRDefault="00A63644" w:rsidP="00523ABA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 xml:space="preserve">If you need further information about the issues raised in this letter please ring our Customer Service Centre on </w:t>
      </w:r>
      <w:r w:rsidR="002E740A" w:rsidRPr="00C2588B">
        <w:rPr>
          <w:rFonts w:cs="Arial"/>
          <w:b/>
          <w:sz w:val="23"/>
          <w:szCs w:val="23"/>
        </w:rPr>
        <w:t>0300 500 80 80</w:t>
      </w:r>
      <w:r w:rsidR="002B51A5" w:rsidRPr="00C2588B">
        <w:rPr>
          <w:rFonts w:cs="Arial"/>
          <w:sz w:val="23"/>
          <w:szCs w:val="23"/>
        </w:rPr>
        <w:t>.</w:t>
      </w:r>
      <w:r w:rsidR="002E740A" w:rsidRPr="00C2588B">
        <w:rPr>
          <w:rFonts w:cs="Arial"/>
          <w:sz w:val="23"/>
          <w:szCs w:val="23"/>
        </w:rPr>
        <w:t xml:space="preserve"> </w:t>
      </w:r>
      <w:r w:rsidR="007B27FE" w:rsidRPr="00C2588B">
        <w:rPr>
          <w:rFonts w:cs="Arial"/>
          <w:sz w:val="23"/>
          <w:szCs w:val="23"/>
        </w:rPr>
        <w:t xml:space="preserve">The </w:t>
      </w:r>
      <w:r w:rsidR="00DD3B0E" w:rsidRPr="00C2588B">
        <w:rPr>
          <w:rFonts w:cs="Arial"/>
          <w:sz w:val="23"/>
          <w:szCs w:val="23"/>
        </w:rPr>
        <w:t xml:space="preserve">centre’s </w:t>
      </w:r>
      <w:r w:rsidR="007B27FE" w:rsidRPr="00C2588B">
        <w:rPr>
          <w:rFonts w:cs="Arial"/>
          <w:sz w:val="23"/>
          <w:szCs w:val="23"/>
        </w:rPr>
        <w:t>o</w:t>
      </w:r>
      <w:r w:rsidR="002E740A" w:rsidRPr="00C2588B">
        <w:rPr>
          <w:rFonts w:cs="Arial"/>
          <w:sz w:val="23"/>
          <w:szCs w:val="23"/>
        </w:rPr>
        <w:t>pening times</w:t>
      </w:r>
      <w:r w:rsidR="007B27FE" w:rsidRPr="00C2588B">
        <w:rPr>
          <w:rFonts w:cs="Arial"/>
          <w:sz w:val="23"/>
          <w:szCs w:val="23"/>
        </w:rPr>
        <w:t xml:space="preserve"> are</w:t>
      </w:r>
      <w:r w:rsidR="002E740A" w:rsidRPr="00C2588B">
        <w:rPr>
          <w:rFonts w:cs="Arial"/>
          <w:sz w:val="23"/>
          <w:szCs w:val="23"/>
        </w:rPr>
        <w:t xml:space="preserve"> Mon</w:t>
      </w:r>
      <w:r w:rsidRPr="00C2588B">
        <w:rPr>
          <w:rFonts w:cs="Arial"/>
          <w:sz w:val="23"/>
          <w:szCs w:val="23"/>
        </w:rPr>
        <w:t xml:space="preserve">day to </w:t>
      </w:r>
      <w:r w:rsidR="002E740A" w:rsidRPr="00C2588B">
        <w:rPr>
          <w:rFonts w:cs="Arial"/>
          <w:sz w:val="23"/>
          <w:szCs w:val="23"/>
        </w:rPr>
        <w:t>Fri</w:t>
      </w:r>
      <w:r w:rsidRPr="00C2588B">
        <w:rPr>
          <w:rFonts w:cs="Arial"/>
          <w:sz w:val="23"/>
          <w:szCs w:val="23"/>
        </w:rPr>
        <w:t>day</w:t>
      </w:r>
      <w:r w:rsidR="00287885" w:rsidRPr="00C2588B">
        <w:rPr>
          <w:rFonts w:cs="Arial"/>
          <w:sz w:val="23"/>
          <w:szCs w:val="23"/>
        </w:rPr>
        <w:t xml:space="preserve"> 08.00-18.00</w:t>
      </w:r>
      <w:r w:rsidR="002E740A" w:rsidRPr="00C2588B">
        <w:rPr>
          <w:rFonts w:cs="Arial"/>
          <w:sz w:val="23"/>
          <w:szCs w:val="23"/>
        </w:rPr>
        <w:t xml:space="preserve">. </w:t>
      </w:r>
      <w:r w:rsidRPr="00C2588B">
        <w:rPr>
          <w:rFonts w:cs="Arial"/>
          <w:sz w:val="23"/>
          <w:szCs w:val="23"/>
        </w:rPr>
        <w:t xml:space="preserve">This is also the number you should ring if you </w:t>
      </w:r>
      <w:r w:rsidR="00F66F09" w:rsidRPr="00C2588B">
        <w:rPr>
          <w:rFonts w:cs="Arial"/>
          <w:sz w:val="23"/>
          <w:szCs w:val="23"/>
        </w:rPr>
        <w:t>need to ask for a review of your placement because your assets are approaching the threshold of £23,250. Please contact us quickly if you are concerned about paying the care home fees.</w:t>
      </w:r>
    </w:p>
    <w:p w14:paraId="7B55FBA1" w14:textId="77777777" w:rsidR="00523ABA" w:rsidRPr="00C2588B" w:rsidRDefault="00523ABA" w:rsidP="00523ABA">
      <w:pPr>
        <w:rPr>
          <w:rFonts w:cs="Arial"/>
          <w:sz w:val="23"/>
          <w:szCs w:val="23"/>
        </w:rPr>
      </w:pPr>
    </w:p>
    <w:p w14:paraId="2CA33EFC" w14:textId="77777777" w:rsidR="00131383" w:rsidRPr="00C2588B" w:rsidRDefault="00131383" w:rsidP="0071683E">
      <w:pPr>
        <w:rPr>
          <w:rFonts w:cs="Arial"/>
          <w:sz w:val="23"/>
          <w:szCs w:val="23"/>
        </w:rPr>
      </w:pPr>
    </w:p>
    <w:p w14:paraId="0DB407D1" w14:textId="77777777" w:rsidR="00553FAE" w:rsidRPr="00C2588B" w:rsidRDefault="00553FAE" w:rsidP="0071683E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Yours sincerely/faithfully</w:t>
      </w:r>
    </w:p>
    <w:p w14:paraId="4E9C8E3A" w14:textId="77777777" w:rsidR="00553FAE" w:rsidRPr="00C2588B" w:rsidRDefault="00553FAE" w:rsidP="0071683E">
      <w:pPr>
        <w:rPr>
          <w:rFonts w:cs="Arial"/>
          <w:sz w:val="23"/>
          <w:szCs w:val="23"/>
        </w:rPr>
      </w:pPr>
    </w:p>
    <w:p w14:paraId="670934D7" w14:textId="77777777" w:rsidR="003977C6" w:rsidRPr="00C2588B" w:rsidRDefault="003977C6" w:rsidP="0071683E">
      <w:pPr>
        <w:rPr>
          <w:rFonts w:cs="Arial"/>
          <w:sz w:val="23"/>
          <w:szCs w:val="23"/>
        </w:rPr>
      </w:pPr>
    </w:p>
    <w:p w14:paraId="673CF9EA" w14:textId="77777777" w:rsidR="003977C6" w:rsidRPr="00C2588B" w:rsidRDefault="003977C6" w:rsidP="0071683E">
      <w:pPr>
        <w:rPr>
          <w:rFonts w:cs="Arial"/>
          <w:sz w:val="23"/>
          <w:szCs w:val="23"/>
        </w:rPr>
      </w:pPr>
    </w:p>
    <w:p w14:paraId="294C6FBC" w14:textId="77777777" w:rsidR="003977C6" w:rsidRPr="00C2588B" w:rsidRDefault="003977C6" w:rsidP="0071683E">
      <w:pPr>
        <w:rPr>
          <w:rFonts w:cs="Arial"/>
          <w:sz w:val="23"/>
          <w:szCs w:val="23"/>
        </w:rPr>
      </w:pPr>
    </w:p>
    <w:p w14:paraId="74673E15" w14:textId="77777777" w:rsidR="00553FAE" w:rsidRPr="00C2588B" w:rsidRDefault="00553FAE" w:rsidP="0071683E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Name</w:t>
      </w:r>
    </w:p>
    <w:p w14:paraId="44F9037D" w14:textId="77777777" w:rsidR="00CC20F9" w:rsidRPr="00C2588B" w:rsidRDefault="00553FAE" w:rsidP="0071683E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Position</w:t>
      </w:r>
      <w:r w:rsidR="0014164D" w:rsidRPr="00C2588B">
        <w:rPr>
          <w:rFonts w:cs="Arial"/>
          <w:sz w:val="23"/>
          <w:szCs w:val="23"/>
        </w:rPr>
        <w:t xml:space="preserve"> </w:t>
      </w:r>
    </w:p>
    <w:p w14:paraId="37C5B413" w14:textId="2007A62F" w:rsidR="00553FAE" w:rsidRPr="00C2588B" w:rsidRDefault="00553FAE" w:rsidP="0071683E">
      <w:pPr>
        <w:rPr>
          <w:rFonts w:cs="Arial"/>
          <w:sz w:val="23"/>
          <w:szCs w:val="23"/>
        </w:rPr>
      </w:pPr>
      <w:r w:rsidRPr="00C2588B">
        <w:rPr>
          <w:rFonts w:cs="Arial"/>
          <w:sz w:val="23"/>
          <w:szCs w:val="23"/>
        </w:rPr>
        <w:t>Nottinghamshire County Council</w:t>
      </w:r>
    </w:p>
    <w:p w14:paraId="62CDA5B2" w14:textId="77777777" w:rsidR="0002016F" w:rsidRPr="00C2588B" w:rsidRDefault="0002016F">
      <w:pPr>
        <w:rPr>
          <w:rFonts w:cs="Arial"/>
          <w:sz w:val="23"/>
          <w:szCs w:val="23"/>
        </w:rPr>
      </w:pPr>
    </w:p>
    <w:sectPr w:rsidR="0002016F" w:rsidRPr="00C2588B" w:rsidSect="00CC20F9">
      <w:type w:val="continuous"/>
      <w:pgSz w:w="11906" w:h="16838" w:code="9"/>
      <w:pgMar w:top="567" w:right="1134" w:bottom="851" w:left="1134" w:header="709" w:footer="245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F6A626" w14:textId="77777777" w:rsidR="00646DB5" w:rsidRDefault="00646DB5">
      <w:r>
        <w:separator/>
      </w:r>
    </w:p>
  </w:endnote>
  <w:endnote w:type="continuationSeparator" w:id="0">
    <w:p w14:paraId="38BE458B" w14:textId="77777777" w:rsidR="00646DB5" w:rsidRDefault="0064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E52179" w14:textId="77777777" w:rsidR="00B9648E" w:rsidRDefault="00B964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FA6DC" w14:textId="77777777" w:rsidR="00B9648E" w:rsidRPr="00CC20F9" w:rsidRDefault="00B9648E" w:rsidP="00B9648E">
    <w:pPr>
      <w:pStyle w:val="Footer"/>
      <w:ind w:left="-142"/>
      <w:jc w:val="right"/>
      <w:rPr>
        <w:sz w:val="20"/>
        <w:szCs w:val="20"/>
      </w:rPr>
    </w:pPr>
    <w:r w:rsidRPr="00CC20F9">
      <w:rPr>
        <w:sz w:val="20"/>
        <w:szCs w:val="20"/>
      </w:rPr>
      <w:t>CH/2</w:t>
    </w:r>
  </w:p>
  <w:p w14:paraId="32C25B68" w14:textId="117119FF" w:rsidR="005C30C3" w:rsidRDefault="00B9648E" w:rsidP="00B9648E">
    <w:pPr>
      <w:pStyle w:val="Footer"/>
      <w:jc w:val="right"/>
    </w:pPr>
    <w:r>
      <w:rPr>
        <w:sz w:val="20"/>
        <w:szCs w:val="20"/>
      </w:rPr>
      <w:t xml:space="preserve">March </w:t>
    </w:r>
    <w:r>
      <w:rPr>
        <w:sz w:val="20"/>
        <w:szCs w:val="20"/>
      </w:rPr>
      <w:t>2018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E3F92" w14:textId="77777777" w:rsidR="00CC20F9" w:rsidRDefault="00A17078" w:rsidP="00CC20F9">
    <w:pPr>
      <w:pStyle w:val="Footer"/>
      <w:ind w:left="-142"/>
    </w:pPr>
    <w:r>
      <w:t>Nottinghamshire County Council, County Hall, West Bridgford, Nottingham NG2 7QP</w:t>
    </w:r>
  </w:p>
  <w:p w14:paraId="0216C76C" w14:textId="17C9B017" w:rsidR="00610BA5" w:rsidRPr="00CC20F9" w:rsidRDefault="00610BA5" w:rsidP="00CC20F9">
    <w:pPr>
      <w:pStyle w:val="Footer"/>
      <w:ind w:left="-142"/>
      <w:jc w:val="right"/>
      <w:rPr>
        <w:sz w:val="20"/>
        <w:szCs w:val="20"/>
      </w:rPr>
    </w:pPr>
    <w:r>
      <w:t xml:space="preserve">         </w:t>
    </w:r>
    <w:r w:rsidR="00CC20F9">
      <w:t xml:space="preserve">       </w:t>
    </w:r>
    <w:r w:rsidR="002B51A5" w:rsidRPr="00CC20F9">
      <w:rPr>
        <w:sz w:val="20"/>
        <w:szCs w:val="20"/>
      </w:rPr>
      <w:t>CH/</w:t>
    </w:r>
    <w:r w:rsidR="00F97465" w:rsidRPr="00CC20F9">
      <w:rPr>
        <w:sz w:val="20"/>
        <w:szCs w:val="20"/>
      </w:rPr>
      <w:t>2</w:t>
    </w:r>
  </w:p>
  <w:p w14:paraId="3EED386D" w14:textId="59228BF9" w:rsidR="00610BA5" w:rsidRPr="00CC20F9" w:rsidRDefault="00B9648E" w:rsidP="00610BA5">
    <w:pPr>
      <w:pStyle w:val="Footer"/>
      <w:jc w:val="right"/>
      <w:rPr>
        <w:sz w:val="20"/>
        <w:szCs w:val="20"/>
      </w:rPr>
    </w:pPr>
    <w:r>
      <w:rPr>
        <w:sz w:val="20"/>
        <w:szCs w:val="20"/>
      </w:rPr>
      <w:t>March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CEDE4" w14:textId="77777777" w:rsidR="00646DB5" w:rsidRDefault="00646DB5">
      <w:r>
        <w:separator/>
      </w:r>
    </w:p>
  </w:footnote>
  <w:footnote w:type="continuationSeparator" w:id="0">
    <w:p w14:paraId="53879980" w14:textId="77777777" w:rsidR="00646DB5" w:rsidRDefault="00646D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B9710" w14:textId="77777777" w:rsidR="00B9648E" w:rsidRDefault="00B964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9671D3" w14:textId="77777777" w:rsidR="00B9648E" w:rsidRDefault="00B9648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067F17" w14:textId="77777777" w:rsidR="00E501AF" w:rsidRPr="00E501AF" w:rsidRDefault="004D3119" w:rsidP="00451F19">
    <w:pPr>
      <w:pStyle w:val="Header"/>
      <w:rPr>
        <w:rFonts w:cs="Arial"/>
        <w:color w:val="FFFFFF" w:themeColor="background1"/>
        <w:sz w:val="16"/>
        <w:szCs w:val="16"/>
      </w:rPr>
    </w:pPr>
    <w:r w:rsidRPr="00E501AF">
      <w:rPr>
        <w:rFonts w:cs="Arial"/>
        <w:color w:val="FFFFFF" w:themeColor="background1"/>
        <w:sz w:val="16"/>
        <w:szCs w:val="16"/>
      </w:rPr>
      <w:t>##MAILMERGE</w:t>
    </w:r>
  </w:p>
  <w:p w14:paraId="5C467B55" w14:textId="77777777" w:rsidR="00A17078" w:rsidRPr="00E501AF" w:rsidRDefault="00E501AF" w:rsidP="00451F19">
    <w:pPr>
      <w:pStyle w:val="Header"/>
    </w:pPr>
    <w:r w:rsidRPr="00E501AF">
      <w:rPr>
        <w:rFonts w:cs="Arial"/>
        <w:b/>
        <w:color w:val="FFFFFF" w:themeColor="background1"/>
        <w:sz w:val="16"/>
        <w:szCs w:val="16"/>
      </w:rPr>
      <w:t>D</w:t>
    </w:r>
    <w:r w:rsidR="004D3119" w:rsidRPr="00E501AF">
      <w:rPr>
        <w:rFonts w:cs="Arial"/>
        <w:b/>
        <w:color w:val="FFFFFF" w:themeColor="background1"/>
        <w:sz w:val="16"/>
        <w:szCs w:val="16"/>
      </w:rPr>
      <w:t xml:space="preserve">o not </w:t>
    </w:r>
    <w:r w:rsidR="004D3119" w:rsidRPr="00E501AF">
      <w:rPr>
        <w:rFonts w:cs="Arial"/>
        <w:color w:val="FFFFFF" w:themeColor="background1"/>
        <w:sz w:val="16"/>
        <w:szCs w:val="16"/>
      </w:rPr>
      <w:t>delete this text</w:t>
    </w:r>
    <w:r w:rsidR="0016347B" w:rsidRPr="00E501AF">
      <w:rPr>
        <w:rFonts w:cs="Arial"/>
        <w:color w:val="FFFFFF" w:themeColor="background1"/>
        <w:sz w:val="16"/>
        <w:szCs w:val="16"/>
      </w:rPr>
      <w:t xml:space="preserve"> or change the colour from white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C24CB2"/>
    <w:multiLevelType w:val="multilevel"/>
    <w:tmpl w:val="FEC45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95EDF"/>
    <w:multiLevelType w:val="multilevel"/>
    <w:tmpl w:val="E4788B6E"/>
    <w:lvl w:ilvl="0">
      <w:start w:val="1"/>
      <w:numFmt w:val="decimal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707E5D93"/>
    <w:multiLevelType w:val="hybridMultilevel"/>
    <w:tmpl w:val="588E9466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744C4D2C"/>
    <w:multiLevelType w:val="hybridMultilevel"/>
    <w:tmpl w:val="6B842DB6"/>
    <w:lvl w:ilvl="0" w:tplc="08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B3"/>
    <w:rsid w:val="00005540"/>
    <w:rsid w:val="0002016F"/>
    <w:rsid w:val="00026BCA"/>
    <w:rsid w:val="00045F1E"/>
    <w:rsid w:val="000526DE"/>
    <w:rsid w:val="00074D9D"/>
    <w:rsid w:val="00090009"/>
    <w:rsid w:val="000A7B40"/>
    <w:rsid w:val="000D052F"/>
    <w:rsid w:val="000D0F47"/>
    <w:rsid w:val="0012767E"/>
    <w:rsid w:val="00131383"/>
    <w:rsid w:val="0014164D"/>
    <w:rsid w:val="00144BCD"/>
    <w:rsid w:val="00154400"/>
    <w:rsid w:val="00156960"/>
    <w:rsid w:val="0016347B"/>
    <w:rsid w:val="0018721D"/>
    <w:rsid w:val="00192CB6"/>
    <w:rsid w:val="0020523D"/>
    <w:rsid w:val="0022177A"/>
    <w:rsid w:val="0022760B"/>
    <w:rsid w:val="00242339"/>
    <w:rsid w:val="00244F95"/>
    <w:rsid w:val="00271938"/>
    <w:rsid w:val="00287885"/>
    <w:rsid w:val="00297729"/>
    <w:rsid w:val="002B51A5"/>
    <w:rsid w:val="002E740A"/>
    <w:rsid w:val="00390097"/>
    <w:rsid w:val="003977C6"/>
    <w:rsid w:val="003B177E"/>
    <w:rsid w:val="003C4836"/>
    <w:rsid w:val="003D7E70"/>
    <w:rsid w:val="00402AE0"/>
    <w:rsid w:val="00417FE2"/>
    <w:rsid w:val="00441BAA"/>
    <w:rsid w:val="00451F19"/>
    <w:rsid w:val="00485110"/>
    <w:rsid w:val="004C7F10"/>
    <w:rsid w:val="004D3119"/>
    <w:rsid w:val="00514132"/>
    <w:rsid w:val="00523ABA"/>
    <w:rsid w:val="005452FD"/>
    <w:rsid w:val="00546ECB"/>
    <w:rsid w:val="005501FA"/>
    <w:rsid w:val="00553FAE"/>
    <w:rsid w:val="00556193"/>
    <w:rsid w:val="00570D4F"/>
    <w:rsid w:val="00576727"/>
    <w:rsid w:val="005947A5"/>
    <w:rsid w:val="005A2525"/>
    <w:rsid w:val="005C24F3"/>
    <w:rsid w:val="005C30C3"/>
    <w:rsid w:val="005E33A5"/>
    <w:rsid w:val="005F0F35"/>
    <w:rsid w:val="005F3707"/>
    <w:rsid w:val="00600EDA"/>
    <w:rsid w:val="00610BA5"/>
    <w:rsid w:val="0062600D"/>
    <w:rsid w:val="00626D67"/>
    <w:rsid w:val="00632964"/>
    <w:rsid w:val="00643B86"/>
    <w:rsid w:val="00646DB5"/>
    <w:rsid w:val="00694F1B"/>
    <w:rsid w:val="006A1284"/>
    <w:rsid w:val="006D2327"/>
    <w:rsid w:val="006F2F4C"/>
    <w:rsid w:val="00712974"/>
    <w:rsid w:val="0071683E"/>
    <w:rsid w:val="00716E1B"/>
    <w:rsid w:val="00746C78"/>
    <w:rsid w:val="00752C39"/>
    <w:rsid w:val="007773CD"/>
    <w:rsid w:val="00780461"/>
    <w:rsid w:val="00796AB3"/>
    <w:rsid w:val="00796D95"/>
    <w:rsid w:val="007A2C48"/>
    <w:rsid w:val="007B27FE"/>
    <w:rsid w:val="007C7C22"/>
    <w:rsid w:val="007F1CF9"/>
    <w:rsid w:val="00804472"/>
    <w:rsid w:val="008226B8"/>
    <w:rsid w:val="00833AD9"/>
    <w:rsid w:val="00833BAA"/>
    <w:rsid w:val="00837228"/>
    <w:rsid w:val="00843C62"/>
    <w:rsid w:val="008B7041"/>
    <w:rsid w:val="008C0348"/>
    <w:rsid w:val="008C6F50"/>
    <w:rsid w:val="00905872"/>
    <w:rsid w:val="00905BDC"/>
    <w:rsid w:val="00924893"/>
    <w:rsid w:val="009477C0"/>
    <w:rsid w:val="009532BD"/>
    <w:rsid w:val="00975999"/>
    <w:rsid w:val="00996DE2"/>
    <w:rsid w:val="009A477C"/>
    <w:rsid w:val="00A00972"/>
    <w:rsid w:val="00A05A22"/>
    <w:rsid w:val="00A14845"/>
    <w:rsid w:val="00A17078"/>
    <w:rsid w:val="00A36531"/>
    <w:rsid w:val="00A55487"/>
    <w:rsid w:val="00A63644"/>
    <w:rsid w:val="00A67F40"/>
    <w:rsid w:val="00A7703F"/>
    <w:rsid w:val="00A85708"/>
    <w:rsid w:val="00AA325A"/>
    <w:rsid w:val="00AF13FB"/>
    <w:rsid w:val="00AF7239"/>
    <w:rsid w:val="00B162C3"/>
    <w:rsid w:val="00B27372"/>
    <w:rsid w:val="00B46F85"/>
    <w:rsid w:val="00B60767"/>
    <w:rsid w:val="00B85F60"/>
    <w:rsid w:val="00B9648E"/>
    <w:rsid w:val="00BB6C3C"/>
    <w:rsid w:val="00BC0E76"/>
    <w:rsid w:val="00BD7EEE"/>
    <w:rsid w:val="00BF1BD1"/>
    <w:rsid w:val="00C2588B"/>
    <w:rsid w:val="00C41D05"/>
    <w:rsid w:val="00C63C30"/>
    <w:rsid w:val="00C65E23"/>
    <w:rsid w:val="00CA2702"/>
    <w:rsid w:val="00CB63B7"/>
    <w:rsid w:val="00CC20F9"/>
    <w:rsid w:val="00CC5089"/>
    <w:rsid w:val="00CC524E"/>
    <w:rsid w:val="00CC72DB"/>
    <w:rsid w:val="00CE213E"/>
    <w:rsid w:val="00D00243"/>
    <w:rsid w:val="00D17DD1"/>
    <w:rsid w:val="00D25DCE"/>
    <w:rsid w:val="00D40785"/>
    <w:rsid w:val="00D4227A"/>
    <w:rsid w:val="00D516F2"/>
    <w:rsid w:val="00D5473E"/>
    <w:rsid w:val="00D721C3"/>
    <w:rsid w:val="00D7343D"/>
    <w:rsid w:val="00D7422C"/>
    <w:rsid w:val="00D926EB"/>
    <w:rsid w:val="00D93325"/>
    <w:rsid w:val="00DA7E1C"/>
    <w:rsid w:val="00DD3B0E"/>
    <w:rsid w:val="00DE401F"/>
    <w:rsid w:val="00DF17B1"/>
    <w:rsid w:val="00E27FCE"/>
    <w:rsid w:val="00E34F9C"/>
    <w:rsid w:val="00E501AF"/>
    <w:rsid w:val="00E5696D"/>
    <w:rsid w:val="00E963F2"/>
    <w:rsid w:val="00EA1112"/>
    <w:rsid w:val="00EA4DC6"/>
    <w:rsid w:val="00EB3356"/>
    <w:rsid w:val="00ED1A9C"/>
    <w:rsid w:val="00ED655D"/>
    <w:rsid w:val="00ED75CD"/>
    <w:rsid w:val="00EE1D06"/>
    <w:rsid w:val="00EF519C"/>
    <w:rsid w:val="00EF7E96"/>
    <w:rsid w:val="00F06843"/>
    <w:rsid w:val="00F0771E"/>
    <w:rsid w:val="00F20932"/>
    <w:rsid w:val="00F66F09"/>
    <w:rsid w:val="00F81B83"/>
    <w:rsid w:val="00F97465"/>
    <w:rsid w:val="00FB1A98"/>
    <w:rsid w:val="00FC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D9E2D92"/>
  <w15:docId w15:val="{B5165E24-8210-4AFB-8AA4-09414BCA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52F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52F"/>
    <w:rPr>
      <w:color w:val="0000FF"/>
      <w:u w:val="single"/>
    </w:rPr>
  </w:style>
  <w:style w:type="table" w:styleId="TableGrid">
    <w:name w:val="Table Grid"/>
    <w:basedOn w:val="TableNormal"/>
    <w:rsid w:val="000D0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D052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D052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7C0"/>
    <w:rPr>
      <w:rFonts w:ascii="Arial" w:hAnsi="Arial"/>
      <w:sz w:val="22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9477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77C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4836"/>
    <w:rPr>
      <w:rFonts w:ascii="Arial" w:hAnsi="Arial"/>
      <w:sz w:val="22"/>
      <w:szCs w:val="24"/>
    </w:rPr>
  </w:style>
  <w:style w:type="paragraph" w:styleId="ListParagraph">
    <w:name w:val="List Paragraph"/>
    <w:basedOn w:val="Normal"/>
    <w:rsid w:val="00523ABA"/>
    <w:pPr>
      <w:suppressAutoHyphens/>
      <w:autoSpaceDN w:val="0"/>
      <w:ind w:left="720"/>
      <w:textAlignment w:val="baseline"/>
    </w:pPr>
    <w:rPr>
      <w:rFonts w:ascii="Calibri" w:eastAsia="Calibri" w:hAnsi="Calibri"/>
      <w:szCs w:val="22"/>
      <w:lang w:eastAsia="en-US"/>
    </w:rPr>
  </w:style>
  <w:style w:type="character" w:styleId="CommentReference">
    <w:name w:val="annotation reference"/>
    <w:basedOn w:val="DefaultParagraphFont"/>
    <w:semiHidden/>
    <w:unhideWhenUsed/>
    <w:rsid w:val="00BD7EE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D7E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D7EE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D7E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7EEE"/>
    <w:rPr>
      <w:rFonts w:ascii="Arial" w:hAnsi="Arial"/>
      <w:b/>
      <w:bCs/>
    </w:rPr>
  </w:style>
  <w:style w:type="paragraph" w:customStyle="1" w:styleId="Default">
    <w:name w:val="Default"/>
    <w:rsid w:val="009532BD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firstname.lastname@nottscc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mailto:firstname.lastname@nottscc" TargetMode="External"/><Relationship Id="rId23" Type="http://schemas.openxmlformats.org/officeDocument/2006/relationships/fontTable" Target="fontTable.xml"/><Relationship Id="rId10" Type="http://schemas.openxmlformats.org/officeDocument/2006/relationships/settings" Target="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e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C\Downloads\New%20Letterhead%20Template%20mail%20edition%20%20v0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>
    <Name>ItemUpdatedEventHandlerForConceptSearch</Name>
    <Synchronization>Asynchronous</Synchronization>
    <Type>10002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ItemUpdatingEventHandlerForConceptSearch</Name>
    <Synchronization>Synchronous</Synchronization>
    <Type>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ItemCheckedInEventHandlerForConceptSearch</Name>
    <Synchronization>Asynchronous</Synchronization>
    <Type>10004</Type>
    <SequenceNumber>10002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ItemUncheckedOutEventHandlerForConceptSearch</Name>
    <Synchronization>Asynchronous</Synchronization>
    <Type>10006</Type>
    <SequenceNumber>10003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ItemAddedEventHandlerForConceptSearch</Name>
    <Synchronization>Asynchronous</Synchronization>
    <Type>10001</Type>
    <SequenceNumber>10004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ItemFileMovedEventHandlerForConceptSearch</Name>
    <Synchronization>Asynchronous</Synchronization>
    <Type>10009</Type>
    <SequenceNumber>10005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ItemDeletedEventHandlerForConceptSearch</Name>
    <Synchronization>Asynchronous</Synchronization>
    <Type>10003</Type>
    <SequenceNumber>10006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2.xml><?xml version="1.0" encoding="utf-8"?>
<?mso-contentType ?>
<SharedContentType xmlns="Microsoft.SharePoint.Taxonomy.ContentTypeSync" SourceId="64c9d834-598d-44db-8280-f2a48873429d" ContentTypeId="0x01010098A77BC932DF7A47999647AAD48BE41E" PreviousValue="false"/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CC Document" ma:contentTypeID="0x01010098A77BC932DF7A47999647AAD48BE41E0008053EE493CBF747BF85EC932654360D" ma:contentTypeVersion="14" ma:contentTypeDescription="This is the base NCC document content type." ma:contentTypeScope="" ma:versionID="6628796ee7bb3b5829588f9f2d5e67e8">
  <xsd:schema xmlns:xsd="http://www.w3.org/2001/XMLSchema" xmlns:xs="http://www.w3.org/2001/XMLSchema" xmlns:p="http://schemas.microsoft.com/office/2006/metadata/properties" xmlns:ns2="ad2ee17d-a851-495d-9a14-8d1bbb45bf9e" xmlns:ns3="92bfb92f-bbf5-40d9-929c-4d18231ced2b" xmlns:ns4="0defb683-ad47-44b8-91c0-b16753e7297d" targetNamespace="http://schemas.microsoft.com/office/2006/metadata/properties" ma:root="true" ma:fieldsID="000279cf08fe47788b572f144c70870b" ns2:_="" ns3:_="" ns4:_="">
    <xsd:import namespace="ad2ee17d-a851-495d-9a14-8d1bbb45bf9e"/>
    <xsd:import namespace="92bfb92f-bbf5-40d9-929c-4d18231ced2b"/>
    <xsd:import namespace="0defb683-ad47-44b8-91c0-b16753e7297d"/>
    <xsd:element name="properties">
      <xsd:complexType>
        <xsd:sequence>
          <xsd:element name="documentManagement">
            <xsd:complexType>
              <xsd:all>
                <xsd:element ref="ns2:Project" minOccurs="0"/>
                <xsd:element ref="ns2:Sub_x002d_heading" minOccurs="0"/>
                <xsd:element ref="ns4:TaxCatchAll" minOccurs="0"/>
                <xsd:element ref="ns3:oe012239d41845c58cd5da6331d25a21" minOccurs="0"/>
                <xsd:element ref="ns3:n3085ecab7174dc68bde185ade3f32b9" minOccurs="0"/>
                <xsd:element ref="ns3:fafe4fe03ee043a891e5247f86bc811b" minOccurs="0"/>
                <xsd:element ref="ns3:d511894b8e164ab581e46000ea18c6b0" minOccurs="0"/>
                <xsd:element ref="ns4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e17d-a851-495d-9a14-8d1bbb45bf9e" elementFormDefault="qualified">
    <xsd:import namespace="http://schemas.microsoft.com/office/2006/documentManagement/types"/>
    <xsd:import namespace="http://schemas.microsoft.com/office/infopath/2007/PartnerControls"/>
    <xsd:element name="Project" ma:index="2" nillable="true" ma:displayName="Project" ma:internalName="Project">
      <xsd:simpleType>
        <xsd:restriction base="dms:Text">
          <xsd:maxLength value="255"/>
        </xsd:restriction>
      </xsd:simpleType>
    </xsd:element>
    <xsd:element name="Sub_x002d_heading" ma:index="3" nillable="true" ma:displayName="Sub-heading" ma:internalName="Sub_x002d_headin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fb92f-bbf5-40d9-929c-4d18231ced2b" elementFormDefault="qualified">
    <xsd:import namespace="http://schemas.microsoft.com/office/2006/documentManagement/types"/>
    <xsd:import namespace="http://schemas.microsoft.com/office/infopath/2007/PartnerControls"/>
    <xsd:element name="oe012239d41845c58cd5da6331d25a21" ma:index="9" nillable="true" ma:taxonomy="true" ma:internalName="oe012239d41845c58cd5da6331d25a21" ma:taxonomyFieldName="Document_Type" ma:displayName="Document Type" ma:readOnly="false" ma:default="" ma:fieldId="{8e012239-d418-45c5-8cd5-da6331d25a21}" ma:sspId="64c9d834-598d-44db-8280-f2a48873429d" ma:termSetId="e0a7f381-dc0a-4d18-a572-d174e234785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085ecab7174dc68bde185ade3f32b9" ma:index="10" nillable="true" ma:taxonomy="true" ma:internalName="n3085ecab7174dc68bde185ade3f32b9" ma:taxonomyFieldName="NCC_Status" ma:displayName="Doc Status" ma:readOnly="false" ma:default="1;#Draft|fbfd3d3b-379a-4ef9-a760-718cd7103326" ma:fieldId="{73085eca-b717-4dc6-8bde-185ade3f32b9}" ma:sspId="64c9d834-598d-44db-8280-f2a48873429d" ma:termSetId="e5e3b9af-3c2f-4c77-901d-295b696646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fe4fe03ee043a891e5247f86bc811b" ma:index="11" nillable="true" ma:taxonomy="true" ma:internalName="fafe4fe03ee043a891e5247f86bc811b" ma:taxonomyFieldName="Financial_Year" ma:displayName="Financial Year" ma:default="" ma:fieldId="{fafe4fe0-3ee0-43a8-91e5-247f86bc811b}" ma:taxonomyMulti="true" ma:sspId="64c9d834-598d-44db-8280-f2a48873429d" ma:termSetId="edc266e7-e925-4ff3-9bf8-4a9dad39b78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511894b8e164ab581e46000ea18c6b0" ma:index="12" nillable="true" ma:taxonomy="true" ma:internalName="d511894b8e164ab581e46000ea18c6b0" ma:taxonomyFieldName="Security_Classification" ma:displayName="Security Classification" ma:readOnly="false" ma:default="2;#OFFICIAL|18b99fa1-bc8d-4007-81c1-75dac247c978" ma:fieldId="{d511894b-8e16-4ab5-81e4-6000ea18c6b0}" ma:sspId="64c9d834-598d-44db-8280-f2a48873429d" ma:termSetId="4f753933-fbe9-4b8d-9f82-ff63e9aa954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efb683-ad47-44b8-91c0-b16753e7297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f82495fa-eada-4243-b0bd-07c81efa7912}" ma:internalName="TaxCatchAll" ma:showField="CatchAllData" ma:web="6568e401-ed62-4752-9946-d48869634e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f82495fa-eada-4243-b0bd-07c81efa7912}" ma:internalName="TaxCatchAllLabel" ma:readOnly="true" ma:showField="CatchAllDataLabel" ma:web="6568e401-ed62-4752-9946-d48869634e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fe4fe03ee043a891e5247f86bc811b xmlns="92bfb92f-bbf5-40d9-929c-4d18231ced2b">
      <Terms xmlns="http://schemas.microsoft.com/office/infopath/2007/PartnerControls"/>
    </fafe4fe03ee043a891e5247f86bc811b>
    <Project xmlns="ad2ee17d-a851-495d-9a14-8d1bbb45bf9e">Panels</Project>
    <Sub_x002d_heading xmlns="ad2ee17d-a851-495d-9a14-8d1bbb45bf9e">self funder</Sub_x002d_heading>
    <n3085ecab7174dc68bde185ade3f32b9 xmlns="92bfb92f-bbf5-40d9-929c-4d18231ced2b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fbfd3d3b-379a-4ef9-a760-718cd7103326</TermId>
        </TermInfo>
      </Terms>
    </n3085ecab7174dc68bde185ade3f32b9>
    <oe012239d41845c58cd5da6331d25a21 xmlns="92bfb92f-bbf5-40d9-929c-4d18231ced2b">
      <Terms xmlns="http://schemas.microsoft.com/office/infopath/2007/PartnerControls"/>
    </oe012239d41845c58cd5da6331d25a21>
    <TaxCatchAll xmlns="0defb683-ad47-44b8-91c0-b16753e7297d">
      <Value>2</Value>
      <Value>1</Value>
    </TaxCatchAll>
    <d511894b8e164ab581e46000ea18c6b0 xmlns="92bfb92f-bbf5-40d9-929c-4d18231ced2b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18b99fa1-bc8d-4007-81c1-75dac247c978</TermId>
        </TermInfo>
      </Terms>
    </d511894b8e164ab581e46000ea18c6b0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F7351C-E532-4B96-9FBB-F09218393D6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E4D2BBF-B73C-4EE0-AAA1-08F52EC5AA61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DAD4850-57B1-4690-BF5C-EC1BF47BFB91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7D2483F0-C98C-4639-BA2C-2FBE672EF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ee17d-a851-495d-9a14-8d1bbb45bf9e"/>
    <ds:schemaRef ds:uri="92bfb92f-bbf5-40d9-929c-4d18231ced2b"/>
    <ds:schemaRef ds:uri="0defb683-ad47-44b8-91c0-b16753e729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8AE5D9D-43E9-4F9D-BCD2-65E1FA37EE3D}">
  <ds:schemaRefs>
    <ds:schemaRef ds:uri="http://schemas.openxmlformats.org/package/2006/metadata/core-properties"/>
    <ds:schemaRef ds:uri="http://schemas.microsoft.com/office/2006/documentManagement/types"/>
    <ds:schemaRef ds:uri="92bfb92f-bbf5-40d9-929c-4d18231ced2b"/>
    <ds:schemaRef ds:uri="http://purl.org/dc/elements/1.1/"/>
    <ds:schemaRef ds:uri="http://schemas.microsoft.com/office/2006/metadata/properties"/>
    <ds:schemaRef ds:uri="ad2ee17d-a851-495d-9a14-8d1bbb45bf9e"/>
    <ds:schemaRef ds:uri="0defb683-ad47-44b8-91c0-b16753e7297d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1B47E12A-B5AE-476C-8F1F-D27E02F361C0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C55DC6A7-6426-44BE-A5D3-942B01AB5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Letterhead Template mail edition  v011</Template>
  <TotalTime>65</TotalTime>
  <Pages>2</Pages>
  <Words>532</Words>
  <Characters>2525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 (Colour)</vt:lpstr>
    </vt:vector>
  </TitlesOfParts>
  <Company>Nottinghamshire County Council</Company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Template (Colour)</dc:title>
  <dc:subject>Information and Communications</dc:subject>
  <dc:creator>MeRC</dc:creator>
  <cp:lastModifiedBy>Suzanne Kerwin</cp:lastModifiedBy>
  <cp:revision>8</cp:revision>
  <cp:lastPrinted>2016-03-29T12:27:00Z</cp:lastPrinted>
  <dcterms:created xsi:type="dcterms:W3CDTF">2018-03-09T14:48:00Z</dcterms:created>
  <dcterms:modified xsi:type="dcterms:W3CDTF">2018-03-14T18:33:00Z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0x01010098A77BC932DF7A47999647AAD48BE41E0008053EE493CBF747BF85EC932654360D</vt:lpwstr>
  </property>
  <property fmtid="{D5CDD505-2E9C-101B-9397-08002B2CF9AE}" pid="3" name="Financial_Year">
    <vt:lpwstr/>
  </property>
  <property fmtid="{D5CDD505-2E9C-101B-9397-08002B2CF9AE}" pid="4" name="Document_Type">
    <vt:lpwstr/>
  </property>
  <property fmtid="{D5CDD505-2E9C-101B-9397-08002B2CF9AE}" pid="5" name="NCC_Status">
    <vt:lpwstr>1;#Draft|fbfd3d3b-379a-4ef9-a760-718cd7103326</vt:lpwstr>
  </property>
  <property fmtid="{D5CDD505-2E9C-101B-9397-08002B2CF9AE}" pid="6" name="Security_Classification">
    <vt:lpwstr>2;#OFFICIAL|18b99fa1-bc8d-4007-81c1-75dac247c978</vt:lpwstr>
  </property>
</Properties>
</file>