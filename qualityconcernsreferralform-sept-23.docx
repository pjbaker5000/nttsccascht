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388"/>
        <w:tblW w:w="10902" w:type="dxa"/>
        <w:tblLook w:val="01E0" w:firstRow="1" w:lastRow="1" w:firstColumn="1" w:lastColumn="1" w:noHBand="0" w:noVBand="0"/>
      </w:tblPr>
      <w:tblGrid>
        <w:gridCol w:w="4605"/>
        <w:gridCol w:w="3985"/>
        <w:gridCol w:w="2312"/>
      </w:tblGrid>
      <w:tr w:rsidR="00E516C2" w14:paraId="39426713" w14:textId="77777777" w:rsidTr="005D1DB6">
        <w:tc>
          <w:tcPr>
            <w:tcW w:w="4605" w:type="dxa"/>
            <w:shd w:val="clear" w:color="auto" w:fill="auto"/>
          </w:tcPr>
          <w:p w14:paraId="416E5C7E" w14:textId="1E4A110E" w:rsidR="00E516C2" w:rsidRDefault="00DA5EAB" w:rsidP="006A533C">
            <w:r>
              <w:rPr>
                <w:noProof/>
              </w:rPr>
              <w:drawing>
                <wp:inline distT="0" distB="0" distL="0" distR="0" wp14:anchorId="6ECB6E5E" wp14:editId="08A0DCFA">
                  <wp:extent cx="2757805" cy="5340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805" cy="53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5" w:type="dxa"/>
            <w:shd w:val="clear" w:color="auto" w:fill="auto"/>
          </w:tcPr>
          <w:p w14:paraId="41DF34A6" w14:textId="6FE3C9F0" w:rsidR="00E228D1" w:rsidRDefault="000141D1" w:rsidP="006A533C">
            <w:r>
              <w:fldChar w:fldCharType="begin"/>
            </w:r>
            <w:r>
              <w:instrText xml:space="preserve"> INCLUDEPICTURE "https://nhs-notts-icb.staging.ginger-root.co.uk/wp-content/uploads/sites/2/2022/04/logo-nottingham-ccg-x2-1.png" \* MERGEFORMATINET </w:instrText>
            </w:r>
            <w:r>
              <w:fldChar w:fldCharType="separate"/>
            </w:r>
            <w:r w:rsidR="00DA5EAB">
              <w:fldChar w:fldCharType="begin"/>
            </w:r>
            <w:r w:rsidR="00DA5EAB">
              <w:instrText xml:space="preserve"> INCLUDEPICTURE  "https://nhs-notts-icb.staging.ginger-root.co.uk/wp-content/uploads/sites/2/2022/04/logo-nottingham-ccg-x2-1.png" \* MERGEFORMATINET </w:instrText>
            </w:r>
            <w:r w:rsidR="00DA5EAB">
              <w:fldChar w:fldCharType="separate"/>
            </w:r>
            <w:r>
              <w:fldChar w:fldCharType="begin"/>
            </w:r>
            <w:r>
              <w:instrText xml:space="preserve"> INCLUDEPICTURE  "https://nhs-notts-icb.staging.ginger-root.co.uk/wp-content/uploads/sites/2/2022/04/logo-nottingham-ccg-x2-1.png" \* MERGEFORMATINET </w:instrText>
            </w:r>
            <w:r>
              <w:fldChar w:fldCharType="separate"/>
            </w:r>
            <w:r w:rsidR="00AD0513">
              <w:fldChar w:fldCharType="begin"/>
            </w:r>
            <w:r w:rsidR="00AD0513">
              <w:instrText xml:space="preserve"> INCLUDEPICTURE  "https://nhs-notts-icb.staging.ginger-root.co.uk/wp-content/uploads/sites/2/2022/04/logo-nottingham-ccg-x2-1.png" \* MERGEFORMATINET </w:instrText>
            </w:r>
            <w:r w:rsidR="00AD0513">
              <w:fldChar w:fldCharType="separate"/>
            </w:r>
            <w:r>
              <w:fldChar w:fldCharType="begin"/>
            </w:r>
            <w:r>
              <w:instrText xml:space="preserve"> INCLUDEPICTURE  "https://nhs-notts-icb.staging.ginger-root.co.uk/wp-content/uploads/sites/2/2022/04/logo-nottingham-ccg-x2-1.png" \* MERGEFORMATINET </w:instrText>
            </w:r>
            <w:r>
              <w:fldChar w:fldCharType="separate"/>
            </w:r>
            <w:r w:rsidR="00C45D12">
              <w:fldChar w:fldCharType="begin"/>
            </w:r>
            <w:r w:rsidR="00C45D12">
              <w:instrText xml:space="preserve"> </w:instrText>
            </w:r>
            <w:r w:rsidR="00C45D12">
              <w:instrText>INCLUDEPICTURE  "h</w:instrText>
            </w:r>
            <w:r w:rsidR="00C45D12">
              <w:instrText>ttps://nhs-notts-icb.staging.ginger-root.co.uk/wp-content/uploads/sites/2/2022/04/logo-nottingham-ccg-x2-1.png" \* MERGEFORMATINET</w:instrText>
            </w:r>
            <w:r w:rsidR="00C45D12">
              <w:instrText xml:space="preserve"> </w:instrText>
            </w:r>
            <w:r w:rsidR="00C45D12">
              <w:fldChar w:fldCharType="separate"/>
            </w:r>
            <w:r w:rsidR="005D1DB6">
              <w:pict w14:anchorId="388196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NHS Nottingham and Nottinghamshire" style="width:168.75pt;height:43.5pt">
                  <v:imagedata r:id="rId12" r:href="rId13"/>
                </v:shape>
              </w:pict>
            </w:r>
            <w:r w:rsidR="00C45D12">
              <w:fldChar w:fldCharType="end"/>
            </w:r>
            <w:r>
              <w:fldChar w:fldCharType="end"/>
            </w:r>
            <w:r w:rsidR="00AD0513">
              <w:fldChar w:fldCharType="end"/>
            </w:r>
            <w:r>
              <w:fldChar w:fldCharType="end"/>
            </w:r>
            <w:r w:rsidR="00DA5EAB">
              <w:fldChar w:fldCharType="end"/>
            </w:r>
            <w:r>
              <w:fldChar w:fldCharType="end"/>
            </w:r>
          </w:p>
          <w:p w14:paraId="2AF3AD35" w14:textId="77777777" w:rsidR="00E516C2" w:rsidRDefault="00E228D1" w:rsidP="00CF4104">
            <w:r>
              <w:t xml:space="preserve">        </w:t>
            </w:r>
            <w:r w:rsidR="00CF4104">
              <w:rPr>
                <w:rFonts w:ascii="Times New Roman" w:hAnsi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  <w:tc>
          <w:tcPr>
            <w:tcW w:w="2312" w:type="dxa"/>
            <w:shd w:val="clear" w:color="auto" w:fill="auto"/>
          </w:tcPr>
          <w:p w14:paraId="6148891E" w14:textId="77777777" w:rsidR="005D48DA" w:rsidRDefault="005D48DA" w:rsidP="006A533C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</w:p>
          <w:p w14:paraId="36C12CF3" w14:textId="77777777" w:rsidR="00340DB6" w:rsidRDefault="005D48DA" w:rsidP="00A97A41">
            <w:pPr>
              <w:tabs>
                <w:tab w:val="left" w:pos="1995"/>
                <w:tab w:val="right" w:pos="2723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ab/>
            </w:r>
            <w:r w:rsidR="00A97A41">
              <w:rPr>
                <w:rFonts w:cs="Arial"/>
                <w:sz w:val="22"/>
                <w:szCs w:val="22"/>
              </w:rPr>
              <w:tab/>
            </w:r>
          </w:p>
          <w:p w14:paraId="2BE63315" w14:textId="77777777" w:rsidR="00E516C2" w:rsidRPr="00340DB6" w:rsidRDefault="00A97A41" w:rsidP="00340DB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</w:t>
            </w:r>
          </w:p>
        </w:tc>
      </w:tr>
    </w:tbl>
    <w:p w14:paraId="43791174" w14:textId="77777777" w:rsidR="00393A30" w:rsidRDefault="00393A30">
      <w:pPr>
        <w:sectPr w:rsidR="00393A30" w:rsidSect="001815D4">
          <w:headerReference w:type="default" r:id="rId14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169F68E8" w14:textId="77777777" w:rsidR="00393A30" w:rsidRDefault="00393A30"/>
    <w:tbl>
      <w:tblPr>
        <w:tblW w:w="11207" w:type="dxa"/>
        <w:tblInd w:w="-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1E0" w:firstRow="1" w:lastRow="1" w:firstColumn="1" w:lastColumn="1" w:noHBand="0" w:noVBand="0"/>
      </w:tblPr>
      <w:tblGrid>
        <w:gridCol w:w="533"/>
        <w:gridCol w:w="10141"/>
        <w:gridCol w:w="533"/>
      </w:tblGrid>
      <w:tr w:rsidR="00393A30" w14:paraId="59F5293F" w14:textId="77777777">
        <w:trPr>
          <w:trHeight w:val="251"/>
        </w:trPr>
        <w:tc>
          <w:tcPr>
            <w:tcW w:w="53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C8856FB" w14:textId="77777777" w:rsidR="00393A30" w:rsidRDefault="00393A30" w:rsidP="00C278E4">
            <w:pPr>
              <w:ind w:left="-391" w:firstLine="138"/>
            </w:pPr>
          </w:p>
        </w:tc>
        <w:tc>
          <w:tcPr>
            <w:tcW w:w="10141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B46D62A" w14:textId="77777777" w:rsidR="001F588E" w:rsidRDefault="00A37F7E" w:rsidP="00A2284C">
            <w:pPr>
              <w:jc w:val="center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Nottinghamshire </w:t>
            </w:r>
            <w:r w:rsidR="000141D1">
              <w:rPr>
                <w:rFonts w:cs="Arial"/>
                <w:b/>
                <w:sz w:val="28"/>
                <w:szCs w:val="28"/>
              </w:rPr>
              <w:t>C</w:t>
            </w:r>
            <w:r>
              <w:rPr>
                <w:rFonts w:cs="Arial"/>
                <w:b/>
                <w:sz w:val="28"/>
                <w:szCs w:val="28"/>
              </w:rPr>
              <w:t xml:space="preserve">ounty </w:t>
            </w:r>
            <w:r w:rsidR="000141D1">
              <w:rPr>
                <w:rFonts w:cs="Arial"/>
                <w:b/>
                <w:sz w:val="28"/>
                <w:szCs w:val="28"/>
              </w:rPr>
              <w:t>C</w:t>
            </w:r>
            <w:r>
              <w:rPr>
                <w:rFonts w:cs="Arial"/>
                <w:b/>
                <w:sz w:val="28"/>
                <w:szCs w:val="28"/>
              </w:rPr>
              <w:t xml:space="preserve">ouncil and </w:t>
            </w:r>
            <w:r w:rsidR="001F588E">
              <w:rPr>
                <w:rFonts w:cs="Arial"/>
                <w:b/>
                <w:sz w:val="28"/>
                <w:szCs w:val="28"/>
              </w:rPr>
              <w:t xml:space="preserve">Nottingham and Nottinghamshire </w:t>
            </w:r>
            <w:r w:rsidR="000141D1">
              <w:rPr>
                <w:rFonts w:cs="Arial"/>
                <w:b/>
                <w:sz w:val="28"/>
                <w:szCs w:val="28"/>
              </w:rPr>
              <w:t>ICB</w:t>
            </w:r>
            <w:r>
              <w:rPr>
                <w:rFonts w:cs="Arial"/>
                <w:b/>
                <w:sz w:val="28"/>
                <w:szCs w:val="28"/>
              </w:rPr>
              <w:t xml:space="preserve"> partners quality concern</w:t>
            </w:r>
            <w:r w:rsidR="00336AC6" w:rsidRPr="00C278E4">
              <w:rPr>
                <w:rFonts w:cs="Arial"/>
                <w:b/>
                <w:sz w:val="28"/>
                <w:szCs w:val="28"/>
              </w:rPr>
              <w:t xml:space="preserve"> </w:t>
            </w:r>
          </w:p>
          <w:p w14:paraId="157DDF0F" w14:textId="3B0C207B" w:rsidR="00393A30" w:rsidRPr="00C278E4" w:rsidRDefault="00336AC6" w:rsidP="00A2284C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C278E4">
              <w:rPr>
                <w:rFonts w:cs="Arial"/>
                <w:b/>
                <w:sz w:val="28"/>
                <w:szCs w:val="28"/>
              </w:rPr>
              <w:t xml:space="preserve">REFERRAL </w:t>
            </w:r>
            <w:smartTag w:uri="urn:schemas-microsoft-com:office:smarttags" w:element="stockticker">
              <w:r w:rsidRPr="00C278E4">
                <w:rPr>
                  <w:rFonts w:cs="Arial"/>
                  <w:b/>
                  <w:sz w:val="28"/>
                  <w:szCs w:val="28"/>
                </w:rPr>
                <w:t>FORM</w:t>
              </w:r>
            </w:smartTag>
          </w:p>
        </w:tc>
        <w:tc>
          <w:tcPr>
            <w:tcW w:w="53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8E3104D" w14:textId="77777777" w:rsidR="00393A30" w:rsidRDefault="00393A30" w:rsidP="00393A30"/>
        </w:tc>
      </w:tr>
    </w:tbl>
    <w:p w14:paraId="2D3C3679" w14:textId="77777777" w:rsidR="00393A30" w:rsidRDefault="00393A30"/>
    <w:p w14:paraId="7A027899" w14:textId="342604B6" w:rsidR="00A37F7E" w:rsidRDefault="00A37F7E" w:rsidP="00C45D12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Use this form to</w:t>
      </w:r>
      <w:r w:rsidR="00336AC6" w:rsidRPr="00336AC6">
        <w:rPr>
          <w:rFonts w:cs="Arial"/>
          <w:sz w:val="22"/>
          <w:szCs w:val="22"/>
        </w:rPr>
        <w:t xml:space="preserve"> refer issues/concerns regarding </w:t>
      </w:r>
      <w:r w:rsidR="00336AC6" w:rsidRPr="00336AC6">
        <w:rPr>
          <w:rFonts w:cs="Arial"/>
          <w:b/>
          <w:sz w:val="22"/>
          <w:szCs w:val="22"/>
        </w:rPr>
        <w:t xml:space="preserve">quality of service </w:t>
      </w:r>
      <w:r w:rsidR="00336AC6" w:rsidRPr="00336AC6">
        <w:rPr>
          <w:rFonts w:cs="Arial"/>
          <w:sz w:val="22"/>
          <w:szCs w:val="22"/>
        </w:rPr>
        <w:t>(</w:t>
      </w:r>
      <w:r w:rsidR="00336AC6" w:rsidRPr="00336AC6">
        <w:rPr>
          <w:rFonts w:cs="Arial"/>
          <w:sz w:val="22"/>
          <w:szCs w:val="22"/>
          <w:u w:val="single"/>
        </w:rPr>
        <w:t>not</w:t>
      </w:r>
      <w:r w:rsidR="00336AC6" w:rsidRPr="00336AC6">
        <w:rPr>
          <w:rFonts w:cs="Arial"/>
          <w:sz w:val="22"/>
          <w:szCs w:val="22"/>
        </w:rPr>
        <w:t xml:space="preserve"> issues pertaining specifically to individual service users)</w:t>
      </w:r>
      <w:r w:rsidR="00B95D1A">
        <w:rPr>
          <w:rFonts w:cs="Arial"/>
          <w:sz w:val="22"/>
          <w:szCs w:val="22"/>
        </w:rPr>
        <w:t xml:space="preserve"> in relation to any independent </w:t>
      </w:r>
      <w:r w:rsidR="00336AC6" w:rsidRPr="00336AC6">
        <w:rPr>
          <w:rFonts w:cs="Arial"/>
          <w:sz w:val="22"/>
          <w:szCs w:val="22"/>
        </w:rPr>
        <w:t xml:space="preserve">sector care provider to </w:t>
      </w:r>
      <w:r w:rsidR="000141D1" w:rsidRPr="00A37F7E">
        <w:rPr>
          <w:rFonts w:cs="Arial"/>
          <w:sz w:val="22"/>
          <w:szCs w:val="22"/>
        </w:rPr>
        <w:t>Nottinghamshire County</w:t>
      </w:r>
      <w:r w:rsidRPr="00A37F7E">
        <w:rPr>
          <w:rFonts w:cs="Arial"/>
          <w:sz w:val="22"/>
          <w:szCs w:val="22"/>
        </w:rPr>
        <w:t xml:space="preserve"> </w:t>
      </w:r>
      <w:r w:rsidR="000141D1">
        <w:rPr>
          <w:rFonts w:cs="Arial"/>
          <w:sz w:val="22"/>
          <w:szCs w:val="22"/>
        </w:rPr>
        <w:t>C</w:t>
      </w:r>
      <w:r w:rsidRPr="00A37F7E">
        <w:rPr>
          <w:rFonts w:cs="Arial"/>
          <w:sz w:val="22"/>
          <w:szCs w:val="22"/>
        </w:rPr>
        <w:t>ouncil</w:t>
      </w:r>
      <w:r>
        <w:rPr>
          <w:rFonts w:cs="Arial"/>
          <w:sz w:val="22"/>
          <w:szCs w:val="22"/>
        </w:rPr>
        <w:t>’s</w:t>
      </w:r>
      <w:r w:rsidRPr="00A37F7E">
        <w:rPr>
          <w:rFonts w:cs="Arial"/>
          <w:sz w:val="22"/>
          <w:szCs w:val="22"/>
        </w:rPr>
        <w:t xml:space="preserve"> </w:t>
      </w:r>
      <w:r w:rsidR="005D48DA">
        <w:rPr>
          <w:rFonts w:cs="Arial"/>
          <w:sz w:val="22"/>
          <w:szCs w:val="22"/>
        </w:rPr>
        <w:t>Quality and Market Management Team.</w:t>
      </w:r>
    </w:p>
    <w:p w14:paraId="599B5EA6" w14:textId="77777777" w:rsidR="000141D1" w:rsidRDefault="000141D1" w:rsidP="00336AC6">
      <w:pPr>
        <w:rPr>
          <w:rFonts w:cs="Arial"/>
          <w:sz w:val="22"/>
          <w:szCs w:val="22"/>
        </w:rPr>
      </w:pPr>
    </w:p>
    <w:p w14:paraId="4BD99212" w14:textId="38F9A91D" w:rsidR="00CF4104" w:rsidRDefault="00CF4104" w:rsidP="00336AC6">
      <w:pPr>
        <w:rPr>
          <w:rFonts w:cs="Arial"/>
          <w:sz w:val="22"/>
          <w:szCs w:val="22"/>
        </w:rPr>
      </w:pPr>
      <w:bookmarkStart w:id="0" w:name="_Hlk143783849"/>
      <w:r>
        <w:rPr>
          <w:rFonts w:cs="Arial"/>
          <w:sz w:val="22"/>
          <w:szCs w:val="22"/>
        </w:rPr>
        <w:t>In addition, t</w:t>
      </w:r>
      <w:r w:rsidRPr="00CF4104">
        <w:rPr>
          <w:rFonts w:cs="Arial"/>
          <w:sz w:val="22"/>
          <w:szCs w:val="22"/>
        </w:rPr>
        <w:t>his form should</w:t>
      </w:r>
      <w:r w:rsidR="00463A85">
        <w:rPr>
          <w:rFonts w:cs="Arial"/>
          <w:sz w:val="22"/>
          <w:szCs w:val="22"/>
        </w:rPr>
        <w:t xml:space="preserve"> also</w:t>
      </w:r>
      <w:r w:rsidRPr="00CF4104"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be used to refer q</w:t>
      </w:r>
      <w:r w:rsidRPr="00CF4104">
        <w:rPr>
          <w:rFonts w:cs="Arial"/>
          <w:sz w:val="22"/>
          <w:szCs w:val="22"/>
        </w:rPr>
        <w:t xml:space="preserve">uality concerns to </w:t>
      </w:r>
      <w:r w:rsidR="001F588E">
        <w:rPr>
          <w:rFonts w:cs="Arial"/>
          <w:sz w:val="22"/>
          <w:szCs w:val="22"/>
        </w:rPr>
        <w:t xml:space="preserve">Nottingham and Nottinghamshire </w:t>
      </w:r>
      <w:r w:rsidR="000141D1">
        <w:rPr>
          <w:rFonts w:cs="Arial"/>
          <w:sz w:val="22"/>
          <w:szCs w:val="22"/>
        </w:rPr>
        <w:t xml:space="preserve">ICB </w:t>
      </w:r>
      <w:r>
        <w:rPr>
          <w:rFonts w:cs="Arial"/>
          <w:sz w:val="22"/>
          <w:szCs w:val="22"/>
        </w:rPr>
        <w:t>colleagues</w:t>
      </w:r>
      <w:r w:rsidR="00453357">
        <w:rPr>
          <w:rFonts w:cs="Arial"/>
          <w:sz w:val="22"/>
          <w:szCs w:val="22"/>
        </w:rPr>
        <w:t xml:space="preserve"> for health funded placements</w:t>
      </w:r>
    </w:p>
    <w:bookmarkEnd w:id="0"/>
    <w:p w14:paraId="74C5AC8E" w14:textId="77777777" w:rsidR="00C44F28" w:rsidRDefault="00C44F28" w:rsidP="00C44F28">
      <w:pPr>
        <w:rPr>
          <w:rFonts w:cs="Arial"/>
          <w:sz w:val="22"/>
          <w:szCs w:val="22"/>
        </w:rPr>
      </w:pPr>
    </w:p>
    <w:p w14:paraId="5E79B2A1" w14:textId="77777777" w:rsidR="00C44F28" w:rsidRDefault="00C44F28" w:rsidP="00C44F28">
      <w:pPr>
        <w:rPr>
          <w:rFonts w:cs="Arial"/>
          <w:sz w:val="22"/>
          <w:szCs w:val="22"/>
        </w:rPr>
      </w:pPr>
      <w:r w:rsidRPr="00C44F28">
        <w:rPr>
          <w:rFonts w:cs="Arial"/>
          <w:sz w:val="22"/>
          <w:szCs w:val="22"/>
        </w:rPr>
        <w:t>Safeguarding concerns should be directed to either/or:</w:t>
      </w:r>
    </w:p>
    <w:p w14:paraId="4854C54E" w14:textId="77777777" w:rsidR="00250DBF" w:rsidRDefault="00250DBF" w:rsidP="00C44F28">
      <w:pPr>
        <w:rPr>
          <w:rFonts w:cs="Arial"/>
          <w:sz w:val="22"/>
          <w:szCs w:val="22"/>
        </w:rPr>
      </w:pPr>
    </w:p>
    <w:p w14:paraId="7DC6ABD1" w14:textId="11FA3F22" w:rsidR="00C44F28" w:rsidRPr="005D1DB6" w:rsidRDefault="00C44F28" w:rsidP="005D1DB6">
      <w:pPr>
        <w:pStyle w:val="ListParagraph"/>
        <w:numPr>
          <w:ilvl w:val="0"/>
          <w:numId w:val="2"/>
        </w:numPr>
        <w:ind w:left="360"/>
        <w:rPr>
          <w:rFonts w:cs="Arial"/>
          <w:sz w:val="22"/>
          <w:szCs w:val="22"/>
        </w:rPr>
      </w:pPr>
      <w:r w:rsidRPr="005D1DB6">
        <w:rPr>
          <w:rFonts w:cs="Arial"/>
          <w:sz w:val="22"/>
          <w:szCs w:val="22"/>
        </w:rPr>
        <w:t xml:space="preserve">Nottinghamshire MASH: </w:t>
      </w:r>
      <w:hyperlink r:id="rId15" w:history="1">
        <w:r w:rsidRPr="005D1DB6">
          <w:rPr>
            <w:rStyle w:val="Hyperlink"/>
            <w:rFonts w:cs="Arial"/>
            <w:sz w:val="22"/>
            <w:szCs w:val="22"/>
          </w:rPr>
          <w:t>http://www.nottinghamshire.gov.uk/care/safeguarding/reporting-abuse</w:t>
        </w:r>
      </w:hyperlink>
      <w:r w:rsidRPr="005D1DB6">
        <w:rPr>
          <w:rFonts w:cs="Arial"/>
          <w:sz w:val="22"/>
          <w:szCs w:val="22"/>
        </w:rPr>
        <w:t xml:space="preserve">  </w:t>
      </w:r>
    </w:p>
    <w:p w14:paraId="49BA6F41" w14:textId="77777777" w:rsidR="00C44F28" w:rsidRDefault="00C44F28" w:rsidP="005D1DB6">
      <w:pPr>
        <w:rPr>
          <w:rFonts w:cs="Arial"/>
          <w:sz w:val="22"/>
          <w:szCs w:val="22"/>
        </w:rPr>
      </w:pPr>
    </w:p>
    <w:p w14:paraId="4901F34A" w14:textId="74146C86" w:rsidR="00250DBF" w:rsidRPr="005D1DB6" w:rsidRDefault="00C44F28" w:rsidP="005D1DB6">
      <w:pPr>
        <w:pStyle w:val="ListParagraph"/>
        <w:numPr>
          <w:ilvl w:val="0"/>
          <w:numId w:val="2"/>
        </w:numPr>
        <w:ind w:left="360"/>
        <w:rPr>
          <w:rFonts w:cs="Arial"/>
          <w:sz w:val="20"/>
          <w:szCs w:val="20"/>
        </w:rPr>
      </w:pPr>
      <w:r w:rsidRPr="005D1DB6">
        <w:rPr>
          <w:rFonts w:cs="Arial"/>
          <w:sz w:val="22"/>
          <w:szCs w:val="22"/>
        </w:rPr>
        <w:t xml:space="preserve">Nottingham City Council Access Duty Team: </w:t>
      </w:r>
      <w:hyperlink r:id="rId16" w:history="1">
        <w:r w:rsidR="00250DBF" w:rsidRPr="005D1DB6">
          <w:rPr>
            <w:rStyle w:val="Hyperlink"/>
            <w:sz w:val="20"/>
            <w:szCs w:val="20"/>
          </w:rPr>
          <w:t>Are you worried about an adult - Nottingham City Council</w:t>
        </w:r>
      </w:hyperlink>
    </w:p>
    <w:p w14:paraId="26812543" w14:textId="77777777" w:rsidR="00336AC6" w:rsidRPr="00336AC6" w:rsidRDefault="00336AC6" w:rsidP="00336AC6">
      <w:pPr>
        <w:rPr>
          <w:rFonts w:cs="Arial"/>
          <w:sz w:val="22"/>
          <w:szCs w:val="22"/>
        </w:rPr>
      </w:pPr>
    </w:p>
    <w:tbl>
      <w:tblPr>
        <w:tblpPr w:leftFromText="180" w:rightFromText="180" w:vertAnchor="text" w:horzAnchor="margin" w:tblpXSpec="center" w:tblpY="74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80"/>
        <w:gridCol w:w="7308"/>
      </w:tblGrid>
      <w:tr w:rsidR="00A2284C" w:rsidRPr="00C278E4" w14:paraId="6A465858" w14:textId="77777777">
        <w:tc>
          <w:tcPr>
            <w:tcW w:w="3780" w:type="dxa"/>
            <w:shd w:val="clear" w:color="auto" w:fill="B3B3B3"/>
          </w:tcPr>
          <w:p w14:paraId="437F37F5" w14:textId="77777777" w:rsidR="00A2284C" w:rsidRDefault="00A2284C" w:rsidP="00A2284C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>Provider Details:</w:t>
            </w:r>
          </w:p>
          <w:p w14:paraId="029289D3" w14:textId="77777777" w:rsidR="00A37F7E" w:rsidRPr="00A37F7E" w:rsidRDefault="00A37F7E" w:rsidP="00A2284C">
            <w:pPr>
              <w:rPr>
                <w:rFonts w:cs="Arial"/>
                <w:i/>
                <w:sz w:val="18"/>
                <w:szCs w:val="18"/>
              </w:rPr>
            </w:pPr>
            <w:r w:rsidRPr="00A37F7E">
              <w:rPr>
                <w:rFonts w:cs="Arial"/>
                <w:i/>
                <w:sz w:val="18"/>
                <w:szCs w:val="18"/>
              </w:rPr>
              <w:t>Name of the care provider</w:t>
            </w:r>
          </w:p>
          <w:p w14:paraId="4ABE12A2" w14:textId="77777777" w:rsidR="00A2284C" w:rsidRPr="00C278E4" w:rsidRDefault="00A2284C" w:rsidP="00A2284C">
            <w:pPr>
              <w:rPr>
                <w:rFonts w:cs="Arial"/>
              </w:rPr>
            </w:pPr>
          </w:p>
        </w:tc>
        <w:tc>
          <w:tcPr>
            <w:tcW w:w="7308" w:type="dxa"/>
            <w:shd w:val="clear" w:color="auto" w:fill="auto"/>
          </w:tcPr>
          <w:p w14:paraId="78DDA66B" w14:textId="77777777" w:rsidR="00A2284C" w:rsidRPr="00A2284C" w:rsidRDefault="00A2284C" w:rsidP="005C2705">
            <w:pPr>
              <w:rPr>
                <w:rFonts w:cs="Arial"/>
                <w:color w:val="808080"/>
              </w:rPr>
            </w:pPr>
            <w:r w:rsidRPr="00A2284C">
              <w:rPr>
                <w:rFonts w:cs="Arial"/>
                <w:color w:val="808080"/>
              </w:rPr>
              <w:t>Name:</w:t>
            </w:r>
            <w:r w:rsidR="009806D2">
              <w:rPr>
                <w:rFonts w:cs="Arial"/>
                <w:color w:val="808080"/>
              </w:rPr>
              <w:t xml:space="preserve"> </w:t>
            </w:r>
            <w:r>
              <w:rPr>
                <w:rFonts w:cs="Arial"/>
                <w:color w:val="808080"/>
              </w:rPr>
              <w:t>Address:</w:t>
            </w:r>
            <w:r w:rsidR="00174177">
              <w:rPr>
                <w:rFonts w:cs="Arial"/>
                <w:color w:val="808080"/>
              </w:rPr>
              <w:t xml:space="preserve"> </w:t>
            </w:r>
            <w:r w:rsidRPr="00A2284C">
              <w:rPr>
                <w:rFonts w:cs="Arial"/>
                <w:color w:val="808080"/>
              </w:rPr>
              <w:t>Contact details:</w:t>
            </w:r>
          </w:p>
        </w:tc>
      </w:tr>
      <w:tr w:rsidR="00A2284C" w:rsidRPr="00C278E4" w14:paraId="5558577B" w14:textId="77777777">
        <w:tc>
          <w:tcPr>
            <w:tcW w:w="3780" w:type="dxa"/>
            <w:shd w:val="clear" w:color="auto" w:fill="B3B3B3"/>
          </w:tcPr>
          <w:p w14:paraId="27B82361" w14:textId="77777777" w:rsidR="00A2284C" w:rsidRPr="00C278E4" w:rsidRDefault="00A2284C" w:rsidP="00A2284C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>Date of Referral:</w:t>
            </w:r>
          </w:p>
          <w:p w14:paraId="5E31F9EE" w14:textId="77777777" w:rsidR="00A2284C" w:rsidRPr="00C278E4" w:rsidRDefault="00A2284C" w:rsidP="00A2284C">
            <w:pPr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7308" w:type="dxa"/>
            <w:shd w:val="clear" w:color="auto" w:fill="auto"/>
          </w:tcPr>
          <w:p w14:paraId="3E4E1A6B" w14:textId="77777777" w:rsidR="00A2284C" w:rsidRPr="00C278E4" w:rsidRDefault="00A2284C" w:rsidP="00A2284C">
            <w:pPr>
              <w:rPr>
                <w:rFonts w:cs="Arial"/>
              </w:rPr>
            </w:pPr>
          </w:p>
        </w:tc>
      </w:tr>
      <w:tr w:rsidR="00A2284C" w:rsidRPr="00C278E4" w14:paraId="4E85D1F0" w14:textId="77777777">
        <w:tc>
          <w:tcPr>
            <w:tcW w:w="3780" w:type="dxa"/>
            <w:shd w:val="clear" w:color="auto" w:fill="B3B3B3"/>
          </w:tcPr>
          <w:p w14:paraId="3920F701" w14:textId="77777777" w:rsidR="00A2284C" w:rsidRPr="00C278E4" w:rsidRDefault="00A2284C" w:rsidP="00A2284C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>Type of service:</w:t>
            </w:r>
          </w:p>
          <w:p w14:paraId="40B0BBBA" w14:textId="25F13E29" w:rsidR="00A2284C" w:rsidRPr="00C278E4" w:rsidRDefault="000141D1" w:rsidP="00A2284C">
            <w:pPr>
              <w:rPr>
                <w:rFonts w:cs="Arial"/>
                <w:b/>
                <w:sz w:val="18"/>
                <w:szCs w:val="18"/>
              </w:rPr>
            </w:pPr>
            <w:r w:rsidRPr="00C278E4">
              <w:rPr>
                <w:rFonts w:cs="Arial"/>
                <w:i/>
                <w:sz w:val="18"/>
                <w:szCs w:val="18"/>
              </w:rPr>
              <w:t>e.g.,</w:t>
            </w:r>
            <w:r w:rsidR="00A2284C" w:rsidRPr="00C278E4">
              <w:rPr>
                <w:rFonts w:cs="Arial"/>
                <w:i/>
                <w:sz w:val="18"/>
                <w:szCs w:val="18"/>
              </w:rPr>
              <w:t xml:space="preserve"> homecare, </w:t>
            </w:r>
            <w:r>
              <w:rPr>
                <w:rFonts w:cs="Arial"/>
                <w:i/>
                <w:sz w:val="18"/>
                <w:szCs w:val="18"/>
              </w:rPr>
              <w:t>Ageing Well and Living Well</w:t>
            </w:r>
            <w:r w:rsidR="00A2284C" w:rsidRPr="00C278E4">
              <w:rPr>
                <w:rFonts w:cs="Arial"/>
                <w:i/>
                <w:sz w:val="18"/>
                <w:szCs w:val="18"/>
              </w:rPr>
              <w:t xml:space="preserve"> residential</w:t>
            </w:r>
            <w:r>
              <w:rPr>
                <w:rFonts w:cs="Arial"/>
                <w:i/>
                <w:sz w:val="18"/>
                <w:szCs w:val="18"/>
              </w:rPr>
              <w:t xml:space="preserve"> and nursing </w:t>
            </w:r>
            <w:r w:rsidR="00A2284C" w:rsidRPr="00C278E4">
              <w:rPr>
                <w:rFonts w:cs="Arial"/>
                <w:i/>
                <w:sz w:val="18"/>
                <w:szCs w:val="18"/>
              </w:rPr>
              <w:t>home</w:t>
            </w:r>
            <w:r>
              <w:rPr>
                <w:rFonts w:cs="Arial"/>
                <w:i/>
                <w:sz w:val="18"/>
                <w:szCs w:val="18"/>
              </w:rPr>
              <w:t xml:space="preserve">s </w:t>
            </w:r>
            <w:r w:rsidR="00A2284C" w:rsidRPr="00C278E4">
              <w:rPr>
                <w:rFonts w:cs="Arial"/>
                <w:i/>
                <w:sz w:val="18"/>
                <w:szCs w:val="18"/>
              </w:rPr>
              <w:t>supported living</w:t>
            </w:r>
            <w:r>
              <w:rPr>
                <w:rFonts w:cs="Arial"/>
                <w:i/>
                <w:sz w:val="18"/>
                <w:szCs w:val="18"/>
              </w:rPr>
              <w:t>, extra care, day care etc.</w:t>
            </w:r>
          </w:p>
        </w:tc>
        <w:tc>
          <w:tcPr>
            <w:tcW w:w="7308" w:type="dxa"/>
            <w:shd w:val="clear" w:color="auto" w:fill="auto"/>
          </w:tcPr>
          <w:p w14:paraId="571EAAA8" w14:textId="77777777" w:rsidR="00A2284C" w:rsidRPr="006A533C" w:rsidRDefault="00A2284C" w:rsidP="00A2284C">
            <w:pPr>
              <w:rPr>
                <w:rFonts w:cs="Arial"/>
              </w:rPr>
            </w:pPr>
          </w:p>
        </w:tc>
      </w:tr>
      <w:tr w:rsidR="00A2284C" w:rsidRPr="00C278E4" w14:paraId="0A2F2311" w14:textId="77777777">
        <w:tc>
          <w:tcPr>
            <w:tcW w:w="3780" w:type="dxa"/>
            <w:shd w:val="clear" w:color="auto" w:fill="B3B3B3"/>
          </w:tcPr>
          <w:p w14:paraId="7ED3B508" w14:textId="77777777" w:rsidR="00A2284C" w:rsidRDefault="00A2284C" w:rsidP="00A2284C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 xml:space="preserve">Referred By: </w:t>
            </w:r>
          </w:p>
          <w:p w14:paraId="1AD4F3BD" w14:textId="77777777" w:rsidR="00A37F7E" w:rsidRPr="00A37F7E" w:rsidRDefault="00A37F7E" w:rsidP="00A2284C">
            <w:pPr>
              <w:rPr>
                <w:rFonts w:cs="Arial"/>
                <w:i/>
                <w:sz w:val="18"/>
                <w:szCs w:val="18"/>
              </w:rPr>
            </w:pPr>
            <w:r w:rsidRPr="00A37F7E">
              <w:rPr>
                <w:rFonts w:cs="Arial"/>
                <w:i/>
                <w:sz w:val="18"/>
                <w:szCs w:val="18"/>
              </w:rPr>
              <w:t>Your details</w:t>
            </w:r>
          </w:p>
          <w:p w14:paraId="769748A3" w14:textId="77777777" w:rsidR="00A2284C" w:rsidRPr="00C278E4" w:rsidRDefault="00A2284C" w:rsidP="00A2284C">
            <w:pPr>
              <w:rPr>
                <w:rFonts w:cs="Arial"/>
                <w:b/>
              </w:rPr>
            </w:pPr>
          </w:p>
        </w:tc>
        <w:tc>
          <w:tcPr>
            <w:tcW w:w="7308" w:type="dxa"/>
            <w:shd w:val="clear" w:color="auto" w:fill="auto"/>
          </w:tcPr>
          <w:p w14:paraId="24CA9126" w14:textId="77777777" w:rsidR="0045677A" w:rsidRPr="00A2284C" w:rsidRDefault="0045677A" w:rsidP="005C2705">
            <w:pPr>
              <w:rPr>
                <w:rFonts w:cs="Arial"/>
              </w:rPr>
            </w:pPr>
          </w:p>
        </w:tc>
      </w:tr>
      <w:tr w:rsidR="00A2284C" w:rsidRPr="00C278E4" w14:paraId="237F046E" w14:textId="77777777">
        <w:tc>
          <w:tcPr>
            <w:tcW w:w="3780" w:type="dxa"/>
            <w:shd w:val="clear" w:color="auto" w:fill="B3B3B3"/>
          </w:tcPr>
          <w:p w14:paraId="4D6108DC" w14:textId="730CCE27" w:rsidR="00A2284C" w:rsidRPr="00C278E4" w:rsidRDefault="00A2284C" w:rsidP="00A2284C">
            <w:pPr>
              <w:rPr>
                <w:rFonts w:cs="Arial"/>
                <w:i/>
              </w:rPr>
            </w:pPr>
            <w:r w:rsidRPr="00C278E4">
              <w:rPr>
                <w:rFonts w:cs="Arial"/>
                <w:b/>
              </w:rPr>
              <w:t xml:space="preserve">Location of service provided: </w:t>
            </w:r>
            <w:r w:rsidR="000141D1" w:rsidRPr="00C278E4">
              <w:rPr>
                <w:rFonts w:cs="Arial"/>
                <w:i/>
                <w:sz w:val="18"/>
                <w:szCs w:val="18"/>
              </w:rPr>
              <w:t>e.g.,</w:t>
            </w:r>
            <w:r w:rsidRPr="00C278E4">
              <w:rPr>
                <w:rFonts w:cs="Arial"/>
                <w:i/>
                <w:sz w:val="18"/>
                <w:szCs w:val="18"/>
              </w:rPr>
              <w:t xml:space="preserve"> district/locality, out of county</w:t>
            </w:r>
            <w:r w:rsidR="00A37F7E">
              <w:rPr>
                <w:rFonts w:cs="Arial"/>
                <w:i/>
                <w:sz w:val="18"/>
                <w:szCs w:val="18"/>
              </w:rPr>
              <w:t>.</w:t>
            </w:r>
          </w:p>
        </w:tc>
        <w:tc>
          <w:tcPr>
            <w:tcW w:w="7308" w:type="dxa"/>
            <w:shd w:val="clear" w:color="auto" w:fill="auto"/>
          </w:tcPr>
          <w:p w14:paraId="1E9DB6EA" w14:textId="77777777" w:rsidR="00A2284C" w:rsidRPr="00C278E4" w:rsidRDefault="00A2284C" w:rsidP="00A2284C">
            <w:pPr>
              <w:rPr>
                <w:rFonts w:cs="Arial"/>
              </w:rPr>
            </w:pPr>
          </w:p>
        </w:tc>
      </w:tr>
      <w:tr w:rsidR="00A2284C" w:rsidRPr="00C278E4" w14:paraId="0F051BD8" w14:textId="77777777">
        <w:trPr>
          <w:trHeight w:val="1357"/>
        </w:trPr>
        <w:tc>
          <w:tcPr>
            <w:tcW w:w="3780" w:type="dxa"/>
            <w:shd w:val="clear" w:color="auto" w:fill="B3B3B3"/>
          </w:tcPr>
          <w:p w14:paraId="5AD9A622" w14:textId="77777777" w:rsidR="00A2284C" w:rsidRPr="00C278E4" w:rsidRDefault="00A2284C" w:rsidP="00A2284C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>Concern(s):</w:t>
            </w:r>
          </w:p>
          <w:p w14:paraId="6AC74CB4" w14:textId="77777777" w:rsidR="00A2284C" w:rsidRDefault="00A2284C" w:rsidP="00A2284C">
            <w:pPr>
              <w:rPr>
                <w:rFonts w:cs="Arial"/>
                <w:i/>
                <w:sz w:val="18"/>
                <w:szCs w:val="18"/>
              </w:rPr>
            </w:pPr>
            <w:r w:rsidRPr="00C278E4">
              <w:rPr>
                <w:rFonts w:cs="Arial"/>
                <w:i/>
                <w:sz w:val="18"/>
                <w:szCs w:val="18"/>
              </w:rPr>
              <w:t>Please give details of the nature of the concerns, related safeguarding investigations or complaints and the outcomes of any investigations</w:t>
            </w:r>
            <w:r w:rsidR="00A37F7E">
              <w:rPr>
                <w:rFonts w:cs="Arial"/>
                <w:i/>
                <w:sz w:val="18"/>
                <w:szCs w:val="18"/>
              </w:rPr>
              <w:t>.</w:t>
            </w:r>
          </w:p>
          <w:p w14:paraId="7AD673DF" w14:textId="77777777" w:rsidR="00A37F7E" w:rsidRDefault="00A37F7E" w:rsidP="00A2284C">
            <w:pPr>
              <w:rPr>
                <w:rFonts w:cs="Arial"/>
                <w:i/>
                <w:sz w:val="18"/>
                <w:szCs w:val="18"/>
              </w:rPr>
            </w:pPr>
          </w:p>
          <w:p w14:paraId="1028342A" w14:textId="2F4E9766" w:rsidR="00A37F7E" w:rsidRPr="00C278E4" w:rsidRDefault="00A37F7E" w:rsidP="00A37F7E">
            <w:pPr>
              <w:rPr>
                <w:rFonts w:cs="Arial"/>
                <w:i/>
                <w:sz w:val="18"/>
                <w:szCs w:val="18"/>
              </w:rPr>
            </w:pPr>
            <w:r>
              <w:rPr>
                <w:rFonts w:cs="Arial"/>
                <w:i/>
                <w:sz w:val="18"/>
                <w:szCs w:val="18"/>
              </w:rPr>
              <w:t xml:space="preserve">If your referral is for the attention of </w:t>
            </w:r>
            <w:r w:rsidR="000141D1">
              <w:rPr>
                <w:rFonts w:cs="Arial"/>
                <w:i/>
                <w:sz w:val="18"/>
                <w:szCs w:val="18"/>
              </w:rPr>
              <w:t>ICB</w:t>
            </w:r>
            <w:r>
              <w:rPr>
                <w:rFonts w:cs="Arial"/>
                <w:i/>
                <w:sz w:val="18"/>
                <w:szCs w:val="18"/>
              </w:rPr>
              <w:t xml:space="preserve"> colleagues, </w:t>
            </w:r>
            <w:r w:rsidRPr="00A37F7E">
              <w:rPr>
                <w:rFonts w:cs="Arial"/>
                <w:i/>
                <w:sz w:val="18"/>
                <w:szCs w:val="18"/>
              </w:rPr>
              <w:t xml:space="preserve">clearly state what the </w:t>
            </w:r>
            <w:r w:rsidR="000141D1" w:rsidRPr="00A37F7E">
              <w:rPr>
                <w:rFonts w:cs="Arial"/>
                <w:i/>
                <w:sz w:val="18"/>
                <w:szCs w:val="18"/>
              </w:rPr>
              <w:t>health-related</w:t>
            </w:r>
            <w:r w:rsidRPr="00A37F7E">
              <w:rPr>
                <w:rFonts w:cs="Arial"/>
                <w:i/>
                <w:sz w:val="18"/>
                <w:szCs w:val="18"/>
              </w:rPr>
              <w:t xml:space="preserve"> issue is.</w:t>
            </w:r>
          </w:p>
        </w:tc>
        <w:tc>
          <w:tcPr>
            <w:tcW w:w="7308" w:type="dxa"/>
            <w:shd w:val="clear" w:color="auto" w:fill="auto"/>
          </w:tcPr>
          <w:p w14:paraId="7165F65D" w14:textId="77777777" w:rsidR="004F60BC" w:rsidRDefault="004F60BC" w:rsidP="004F60BC">
            <w:pPr>
              <w:rPr>
                <w:rFonts w:cs="Arial"/>
              </w:rPr>
            </w:pPr>
          </w:p>
          <w:p w14:paraId="6FA93615" w14:textId="77777777" w:rsidR="0092686E" w:rsidRDefault="0092686E" w:rsidP="004F60BC">
            <w:pPr>
              <w:rPr>
                <w:rFonts w:cs="Arial"/>
              </w:rPr>
            </w:pPr>
          </w:p>
          <w:p w14:paraId="498CBDD6" w14:textId="77777777" w:rsidR="0092686E" w:rsidRDefault="0092686E" w:rsidP="004F60BC">
            <w:pPr>
              <w:rPr>
                <w:rFonts w:cs="Arial"/>
              </w:rPr>
            </w:pPr>
          </w:p>
          <w:p w14:paraId="375B9E79" w14:textId="77777777" w:rsidR="0092686E" w:rsidRDefault="0092686E" w:rsidP="004F60BC">
            <w:pPr>
              <w:rPr>
                <w:rFonts w:cs="Arial"/>
              </w:rPr>
            </w:pPr>
          </w:p>
          <w:p w14:paraId="50DB58BB" w14:textId="77777777" w:rsidR="0092686E" w:rsidRDefault="0092686E" w:rsidP="004F60BC">
            <w:pPr>
              <w:rPr>
                <w:rFonts w:cs="Arial"/>
              </w:rPr>
            </w:pPr>
          </w:p>
          <w:p w14:paraId="09E7D06F" w14:textId="77777777" w:rsidR="0092686E" w:rsidRDefault="0092686E" w:rsidP="004F60BC">
            <w:pPr>
              <w:rPr>
                <w:rFonts w:cs="Arial"/>
              </w:rPr>
            </w:pPr>
          </w:p>
          <w:p w14:paraId="1D33E547" w14:textId="77777777" w:rsidR="0092686E" w:rsidRDefault="0092686E" w:rsidP="004F60BC">
            <w:pPr>
              <w:rPr>
                <w:rFonts w:cs="Arial"/>
              </w:rPr>
            </w:pPr>
          </w:p>
          <w:p w14:paraId="368CF7E0" w14:textId="77777777" w:rsidR="0092686E" w:rsidRDefault="0092686E" w:rsidP="004F60BC">
            <w:pPr>
              <w:rPr>
                <w:rFonts w:cs="Arial"/>
              </w:rPr>
            </w:pPr>
          </w:p>
          <w:p w14:paraId="590E2743" w14:textId="77777777" w:rsidR="0092686E" w:rsidRPr="00C278E4" w:rsidRDefault="0092686E" w:rsidP="004F60BC">
            <w:pPr>
              <w:rPr>
                <w:rFonts w:cs="Arial"/>
              </w:rPr>
            </w:pPr>
          </w:p>
        </w:tc>
      </w:tr>
      <w:tr w:rsidR="005D48DA" w:rsidRPr="00C278E4" w14:paraId="1359D431" w14:textId="77777777">
        <w:tc>
          <w:tcPr>
            <w:tcW w:w="3780" w:type="dxa"/>
            <w:shd w:val="clear" w:color="auto" w:fill="B3B3B3"/>
          </w:tcPr>
          <w:p w14:paraId="5209F387" w14:textId="77777777" w:rsidR="005D48DA" w:rsidRDefault="005D48DA" w:rsidP="005D48DA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Is the case still open to Social Care? </w:t>
            </w:r>
          </w:p>
          <w:p w14:paraId="62D05583" w14:textId="0C9A676D" w:rsidR="005D48DA" w:rsidRPr="00A37F7E" w:rsidRDefault="005D48DA" w:rsidP="00A2284C">
            <w:pPr>
              <w:rPr>
                <w:b/>
                <w:bCs/>
                <w:sz w:val="18"/>
                <w:szCs w:val="18"/>
              </w:rPr>
            </w:pPr>
            <w:r w:rsidRPr="00485898">
              <w:rPr>
                <w:i/>
                <w:iCs/>
                <w:sz w:val="18"/>
                <w:szCs w:val="18"/>
              </w:rPr>
              <w:t>(</w:t>
            </w:r>
            <w:r w:rsidR="000141D1" w:rsidRPr="00485898">
              <w:rPr>
                <w:i/>
                <w:iCs/>
                <w:sz w:val="18"/>
                <w:szCs w:val="18"/>
              </w:rPr>
              <w:t>If</w:t>
            </w:r>
            <w:r w:rsidRPr="00485898">
              <w:rPr>
                <w:i/>
                <w:iCs/>
                <w:sz w:val="18"/>
                <w:szCs w:val="18"/>
              </w:rPr>
              <w:t xml:space="preserve"> yes, please state whom the case is open to)</w:t>
            </w:r>
            <w:r w:rsidR="00A37F7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7308" w:type="dxa"/>
            <w:shd w:val="clear" w:color="auto" w:fill="auto"/>
          </w:tcPr>
          <w:p w14:paraId="6D6D69C3" w14:textId="77777777" w:rsidR="005D48DA" w:rsidRDefault="005D48DA" w:rsidP="00485898">
            <w:pPr>
              <w:rPr>
                <w:rFonts w:cs="Arial"/>
              </w:rPr>
            </w:pPr>
            <w:r>
              <w:rPr>
                <w:rFonts w:cs="Arial"/>
              </w:rPr>
              <w:t>Yes</w:t>
            </w:r>
            <w:r w:rsidR="00485898">
              <w:rPr>
                <w:rFonts w:cs="Arial"/>
              </w:rPr>
              <w:t xml:space="preserve"> / </w:t>
            </w:r>
            <w:r>
              <w:rPr>
                <w:rFonts w:cs="Arial"/>
              </w:rPr>
              <w:t>No</w:t>
            </w:r>
          </w:p>
          <w:p w14:paraId="197F629E" w14:textId="77777777" w:rsidR="00485898" w:rsidRDefault="00485898" w:rsidP="00485898">
            <w:pPr>
              <w:rPr>
                <w:rFonts w:cs="Arial"/>
              </w:rPr>
            </w:pPr>
          </w:p>
          <w:p w14:paraId="46F6F5C7" w14:textId="77777777" w:rsidR="00485898" w:rsidRDefault="00485898" w:rsidP="00485898">
            <w:pPr>
              <w:rPr>
                <w:rFonts w:cs="Arial"/>
              </w:rPr>
            </w:pPr>
          </w:p>
          <w:p w14:paraId="0B3FBDD8" w14:textId="77777777" w:rsidR="00485898" w:rsidRDefault="00485898" w:rsidP="00485898">
            <w:pPr>
              <w:rPr>
                <w:rFonts w:cs="Arial"/>
              </w:rPr>
            </w:pPr>
          </w:p>
          <w:p w14:paraId="2762C630" w14:textId="77777777" w:rsidR="00485898" w:rsidRDefault="00485898" w:rsidP="00485898">
            <w:pPr>
              <w:rPr>
                <w:rFonts w:cs="Arial"/>
              </w:rPr>
            </w:pPr>
          </w:p>
        </w:tc>
      </w:tr>
      <w:tr w:rsidR="00485898" w:rsidRPr="00C278E4" w14:paraId="49822421" w14:textId="77777777">
        <w:tc>
          <w:tcPr>
            <w:tcW w:w="3780" w:type="dxa"/>
            <w:shd w:val="clear" w:color="auto" w:fill="B3B3B3"/>
          </w:tcPr>
          <w:p w14:paraId="782E0A7A" w14:textId="77777777" w:rsidR="00485898" w:rsidRPr="00C278E4" w:rsidRDefault="00485898" w:rsidP="00485898">
            <w:pPr>
              <w:rPr>
                <w:rFonts w:cs="Arial"/>
                <w:b/>
              </w:rPr>
            </w:pPr>
            <w:r w:rsidRPr="00C278E4">
              <w:rPr>
                <w:rFonts w:cs="Arial"/>
                <w:b/>
              </w:rPr>
              <w:t>Actions taken:</w:t>
            </w:r>
          </w:p>
          <w:p w14:paraId="1954F0BF" w14:textId="77777777" w:rsidR="00485898" w:rsidRDefault="00485898" w:rsidP="00485898">
            <w:pPr>
              <w:rPr>
                <w:b/>
                <w:bCs/>
              </w:rPr>
            </w:pPr>
            <w:r w:rsidRPr="00C278E4">
              <w:rPr>
                <w:rFonts w:cs="Arial"/>
                <w:i/>
                <w:sz w:val="18"/>
                <w:szCs w:val="18"/>
              </w:rPr>
              <w:t>Please give details of any actions already taken by yourself/team to address the concern(s)</w:t>
            </w:r>
            <w:r w:rsidR="00A37F7E">
              <w:rPr>
                <w:rFonts w:cs="Arial"/>
                <w:i/>
                <w:sz w:val="18"/>
                <w:szCs w:val="18"/>
              </w:rPr>
              <w:t>.</w:t>
            </w:r>
          </w:p>
        </w:tc>
        <w:tc>
          <w:tcPr>
            <w:tcW w:w="7308" w:type="dxa"/>
            <w:shd w:val="clear" w:color="auto" w:fill="auto"/>
          </w:tcPr>
          <w:p w14:paraId="6AA47DC4" w14:textId="77777777" w:rsidR="00485898" w:rsidRDefault="00485898" w:rsidP="00A2284C">
            <w:pPr>
              <w:rPr>
                <w:rFonts w:cs="Arial"/>
              </w:rPr>
            </w:pPr>
          </w:p>
          <w:p w14:paraId="4379B2C0" w14:textId="77777777" w:rsidR="00485898" w:rsidRDefault="00485898" w:rsidP="00A2284C">
            <w:pPr>
              <w:rPr>
                <w:rFonts w:cs="Arial"/>
              </w:rPr>
            </w:pPr>
          </w:p>
          <w:p w14:paraId="2ECB54D4" w14:textId="77777777" w:rsidR="00485898" w:rsidRDefault="00485898" w:rsidP="00A2284C">
            <w:pPr>
              <w:rPr>
                <w:rFonts w:cs="Arial"/>
              </w:rPr>
            </w:pPr>
          </w:p>
        </w:tc>
      </w:tr>
    </w:tbl>
    <w:p w14:paraId="20B0DB09" w14:textId="77777777" w:rsidR="00336AC6" w:rsidRPr="009F6375" w:rsidRDefault="00336AC6" w:rsidP="00336AC6">
      <w:pPr>
        <w:rPr>
          <w:rFonts w:cs="Arial"/>
          <w:sz w:val="16"/>
          <w:szCs w:val="16"/>
        </w:rPr>
      </w:pPr>
    </w:p>
    <w:p w14:paraId="3BCFA1F7" w14:textId="77777777" w:rsidR="00485898" w:rsidRDefault="00485898" w:rsidP="00336AC6">
      <w:pPr>
        <w:rPr>
          <w:rFonts w:cs="Arial"/>
          <w:sz w:val="16"/>
          <w:szCs w:val="16"/>
        </w:rPr>
      </w:pPr>
    </w:p>
    <w:p w14:paraId="27855554" w14:textId="77777777" w:rsidR="00485898" w:rsidRPr="009F6375" w:rsidRDefault="00485898" w:rsidP="00336AC6">
      <w:pPr>
        <w:rPr>
          <w:rFonts w:cs="Arial"/>
          <w:sz w:val="16"/>
          <w:szCs w:val="16"/>
        </w:rPr>
      </w:pPr>
    </w:p>
    <w:p w14:paraId="41272DC4" w14:textId="35DBB6AB" w:rsidR="00336AC6" w:rsidRPr="00363732" w:rsidRDefault="001F588E" w:rsidP="00CF4104">
      <w:pPr>
        <w:ind w:right="-397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br w:type="page"/>
      </w:r>
      <w:r w:rsidR="00336AC6" w:rsidRPr="00363732">
        <w:rPr>
          <w:rFonts w:cs="Arial"/>
          <w:b/>
          <w:sz w:val="22"/>
          <w:szCs w:val="22"/>
          <w:u w:val="single"/>
        </w:rPr>
        <w:lastRenderedPageBreak/>
        <w:t xml:space="preserve">Email the completed form to </w:t>
      </w:r>
      <w:r w:rsidR="00F775B0" w:rsidRPr="00363732">
        <w:rPr>
          <w:rFonts w:cs="Arial"/>
          <w:b/>
          <w:sz w:val="22"/>
          <w:szCs w:val="22"/>
          <w:u w:val="single"/>
        </w:rPr>
        <w:t xml:space="preserve">Quality and </w:t>
      </w:r>
      <w:r w:rsidR="00336AC6" w:rsidRPr="00363732">
        <w:rPr>
          <w:rFonts w:cs="Arial"/>
          <w:b/>
          <w:sz w:val="22"/>
          <w:szCs w:val="22"/>
          <w:u w:val="single"/>
        </w:rPr>
        <w:t xml:space="preserve">Market </w:t>
      </w:r>
      <w:r w:rsidR="00F775B0" w:rsidRPr="00363732">
        <w:rPr>
          <w:rFonts w:cs="Arial"/>
          <w:b/>
          <w:sz w:val="22"/>
          <w:szCs w:val="22"/>
          <w:u w:val="single"/>
        </w:rPr>
        <w:t xml:space="preserve">Management Team </w:t>
      </w:r>
      <w:r w:rsidR="00B95D1A" w:rsidRPr="00363732">
        <w:rPr>
          <w:rFonts w:cs="Arial"/>
          <w:b/>
          <w:sz w:val="22"/>
          <w:szCs w:val="22"/>
          <w:u w:val="single"/>
        </w:rPr>
        <w:t xml:space="preserve">or the relevant </w:t>
      </w:r>
      <w:r w:rsidR="000141D1">
        <w:rPr>
          <w:rFonts w:cs="Arial"/>
          <w:b/>
          <w:sz w:val="22"/>
          <w:szCs w:val="22"/>
          <w:u w:val="single"/>
        </w:rPr>
        <w:t>ICB</w:t>
      </w:r>
      <w:r w:rsidR="00B95D1A" w:rsidRPr="00363732">
        <w:rPr>
          <w:rFonts w:cs="Arial"/>
          <w:b/>
          <w:sz w:val="22"/>
          <w:szCs w:val="22"/>
          <w:u w:val="single"/>
        </w:rPr>
        <w:t xml:space="preserve"> team </w:t>
      </w:r>
      <w:r w:rsidR="00CF4104" w:rsidRPr="00363732">
        <w:rPr>
          <w:rFonts w:cs="Arial"/>
          <w:b/>
          <w:sz w:val="22"/>
          <w:szCs w:val="22"/>
          <w:u w:val="single"/>
        </w:rPr>
        <w:t>as directed below</w:t>
      </w:r>
      <w:r w:rsidR="000141D1">
        <w:rPr>
          <w:rFonts w:cs="Arial"/>
          <w:b/>
          <w:sz w:val="22"/>
          <w:szCs w:val="22"/>
          <w:u w:val="single"/>
        </w:rPr>
        <w:t>:</w:t>
      </w:r>
    </w:p>
    <w:p w14:paraId="17137F2A" w14:textId="77777777" w:rsidR="00485898" w:rsidRPr="00363732" w:rsidRDefault="00485898" w:rsidP="00336AC6">
      <w:pPr>
        <w:rPr>
          <w:rFonts w:cs="Arial"/>
          <w:sz w:val="22"/>
          <w:szCs w:val="22"/>
          <w:u w:val="single"/>
        </w:rPr>
      </w:pPr>
    </w:p>
    <w:p w14:paraId="62022242" w14:textId="77777777" w:rsidR="00485898" w:rsidRPr="00363732" w:rsidRDefault="00485898" w:rsidP="00336AC6">
      <w:pPr>
        <w:rPr>
          <w:rFonts w:cs="Arial"/>
          <w:b/>
          <w:sz w:val="22"/>
          <w:szCs w:val="22"/>
          <w:u w:val="single"/>
        </w:rPr>
      </w:pPr>
      <w:r w:rsidRPr="00363732">
        <w:rPr>
          <w:rFonts w:cs="Arial"/>
          <w:b/>
          <w:sz w:val="22"/>
          <w:szCs w:val="22"/>
          <w:u w:val="single"/>
        </w:rPr>
        <w:t>Nottinghamshire County Council</w:t>
      </w:r>
    </w:p>
    <w:p w14:paraId="06E91A11" w14:textId="69F95829" w:rsidR="00F775B0" w:rsidRPr="00485898" w:rsidRDefault="00F775B0" w:rsidP="00336AC6">
      <w:pPr>
        <w:rPr>
          <w:color w:val="1F497D"/>
          <w:sz w:val="20"/>
          <w:szCs w:val="20"/>
        </w:rPr>
      </w:pPr>
      <w:r w:rsidRPr="00363732">
        <w:rPr>
          <w:rFonts w:cs="Arial"/>
          <w:sz w:val="22"/>
          <w:szCs w:val="22"/>
        </w:rPr>
        <w:t>If the concern relates to a service</w:t>
      </w:r>
      <w:r w:rsidR="00485898" w:rsidRPr="00363732">
        <w:rPr>
          <w:rFonts w:cs="Arial"/>
          <w:sz w:val="22"/>
          <w:szCs w:val="22"/>
        </w:rPr>
        <w:t xml:space="preserve"> for </w:t>
      </w:r>
      <w:r w:rsidR="001F588E" w:rsidRPr="00363732">
        <w:rPr>
          <w:rFonts w:cs="Arial"/>
          <w:sz w:val="22"/>
          <w:szCs w:val="22"/>
        </w:rPr>
        <w:t>e.g.,</w:t>
      </w:r>
      <w:r w:rsidR="00485898" w:rsidRPr="00363732">
        <w:rPr>
          <w:rFonts w:cs="Arial"/>
          <w:sz w:val="22"/>
          <w:szCs w:val="22"/>
        </w:rPr>
        <w:t xml:space="preserve"> Homecare, </w:t>
      </w:r>
      <w:r w:rsidR="00250DBF">
        <w:rPr>
          <w:rFonts w:cs="Arial"/>
          <w:sz w:val="22"/>
          <w:szCs w:val="22"/>
        </w:rPr>
        <w:t xml:space="preserve">Ageing or Living Well </w:t>
      </w:r>
      <w:r w:rsidR="00485898" w:rsidRPr="00363732">
        <w:rPr>
          <w:rFonts w:cs="Arial"/>
          <w:sz w:val="22"/>
          <w:szCs w:val="22"/>
        </w:rPr>
        <w:t>residential home / nursing home, Day care, Extra care, Supported Living</w:t>
      </w:r>
      <w:r w:rsidRPr="00363732">
        <w:rPr>
          <w:rFonts w:cs="Arial"/>
          <w:sz w:val="22"/>
          <w:szCs w:val="22"/>
        </w:rPr>
        <w:t xml:space="preserve"> across Nottinghamshire please use the following email address</w:t>
      </w:r>
      <w:r w:rsidR="00CF4104" w:rsidRPr="00363732">
        <w:rPr>
          <w:rFonts w:cs="Arial"/>
          <w:sz w:val="22"/>
          <w:szCs w:val="22"/>
        </w:rPr>
        <w:t xml:space="preserve">: </w:t>
      </w:r>
      <w:hyperlink r:id="rId17" w:history="1">
        <w:r w:rsidR="00250DBF" w:rsidRPr="00B173DC">
          <w:rPr>
            <w:rStyle w:val="Hyperlink"/>
            <w:sz w:val="22"/>
            <w:szCs w:val="22"/>
          </w:rPr>
          <w:t>qmm@nottscc.gov.uk</w:t>
        </w:r>
      </w:hyperlink>
    </w:p>
    <w:p w14:paraId="3799BAB8" w14:textId="77777777" w:rsidR="00485898" w:rsidRPr="00485898" w:rsidRDefault="00485898" w:rsidP="00336AC6">
      <w:pPr>
        <w:rPr>
          <w:b/>
          <w:color w:val="1F497D"/>
          <w:sz w:val="20"/>
          <w:szCs w:val="20"/>
          <w:u w:val="single"/>
        </w:rPr>
      </w:pPr>
    </w:p>
    <w:p w14:paraId="1F9CF5B2" w14:textId="375543BC" w:rsidR="00485898" w:rsidRPr="00363732" w:rsidRDefault="00485898" w:rsidP="00336AC6">
      <w:pPr>
        <w:rPr>
          <w:rFonts w:cs="Arial"/>
          <w:b/>
          <w:sz w:val="22"/>
          <w:szCs w:val="22"/>
          <w:u w:val="single"/>
        </w:rPr>
      </w:pPr>
    </w:p>
    <w:p w14:paraId="4E2B62CA" w14:textId="025182EC" w:rsidR="000141D1" w:rsidRDefault="000141D1" w:rsidP="000141D1">
      <w:pPr>
        <w:rPr>
          <w:rFonts w:ascii="Calibri" w:hAnsi="Calibri"/>
          <w:b/>
          <w:bCs/>
          <w:sz w:val="22"/>
          <w:szCs w:val="22"/>
          <w:u w:val="single"/>
        </w:rPr>
      </w:pPr>
      <w:bookmarkStart w:id="1" w:name="_Hlk143783798"/>
      <w:r w:rsidRPr="43F62D5E">
        <w:rPr>
          <w:b/>
          <w:bCs/>
          <w:u w:val="single"/>
        </w:rPr>
        <w:t xml:space="preserve">Nottingham and Nottinghamshire ICB </w:t>
      </w:r>
    </w:p>
    <w:p w14:paraId="25C947E4" w14:textId="28B4F318" w:rsidR="59EBABC6" w:rsidRDefault="59EBABC6" w:rsidP="43F62D5E">
      <w:pPr>
        <w:rPr>
          <w:rFonts w:eastAsia="Arial" w:cs="Arial"/>
          <w:color w:val="1F497D"/>
        </w:rPr>
      </w:pPr>
      <w:r w:rsidRPr="43F62D5E">
        <w:rPr>
          <w:rFonts w:eastAsia="Arial" w:cs="Arial"/>
        </w:rPr>
        <w:t xml:space="preserve">If this concern relates to a nursing care home / NHS funded placement </w:t>
      </w:r>
      <w:r w:rsidR="00453357">
        <w:rPr>
          <w:rFonts w:eastAsia="Arial" w:cs="Arial"/>
        </w:rPr>
        <w:t>(including home care, supported living</w:t>
      </w:r>
      <w:r w:rsidR="00D15BDE">
        <w:rPr>
          <w:rFonts w:eastAsia="Arial" w:cs="Arial"/>
        </w:rPr>
        <w:t xml:space="preserve">, residential care) </w:t>
      </w:r>
      <w:r w:rsidRPr="43F62D5E">
        <w:rPr>
          <w:rFonts w:eastAsia="Arial" w:cs="Arial"/>
        </w:rPr>
        <w:t xml:space="preserve">located within </w:t>
      </w:r>
      <w:r w:rsidRPr="43F62D5E">
        <w:rPr>
          <w:rFonts w:eastAsia="Arial" w:cs="Arial"/>
          <w:b/>
          <w:bCs/>
        </w:rPr>
        <w:t xml:space="preserve">Nottingham City or Nottinghamshire County (including Bassetlaw) </w:t>
      </w:r>
      <w:r w:rsidRPr="43F62D5E">
        <w:rPr>
          <w:rFonts w:eastAsia="Arial" w:cs="Arial"/>
        </w:rPr>
        <w:t>please also use the following email address:</w:t>
      </w:r>
      <w:r w:rsidRPr="43F62D5E">
        <w:rPr>
          <w:rFonts w:eastAsia="Arial" w:cs="Arial"/>
          <w:color w:val="1F497D"/>
        </w:rPr>
        <w:t xml:space="preserve"> </w:t>
      </w:r>
      <w:hyperlink r:id="rId18">
        <w:r w:rsidRPr="43F62D5E">
          <w:rPr>
            <w:rStyle w:val="Hyperlink"/>
            <w:rFonts w:eastAsia="Arial" w:cs="Arial"/>
          </w:rPr>
          <w:t>nnicb-nn.chhcqualityteam@nhs.net</w:t>
        </w:r>
      </w:hyperlink>
    </w:p>
    <w:bookmarkEnd w:id="1"/>
    <w:p w14:paraId="7F5DFFB4" w14:textId="77777777" w:rsidR="00453357" w:rsidRDefault="00453357" w:rsidP="43F62D5E">
      <w:pPr>
        <w:rPr>
          <w:rFonts w:eastAsia="Arial" w:cs="Arial"/>
        </w:rPr>
      </w:pPr>
    </w:p>
    <w:p w14:paraId="1A2FD028" w14:textId="5427A68F" w:rsidR="59EBABC6" w:rsidRDefault="59EBABC6" w:rsidP="43F62D5E">
      <w:pPr>
        <w:rPr>
          <w:rFonts w:eastAsia="Arial" w:cs="Arial"/>
        </w:rPr>
      </w:pPr>
      <w:r w:rsidRPr="43F62D5E">
        <w:rPr>
          <w:rFonts w:eastAsia="Arial" w:cs="Arial"/>
        </w:rPr>
        <w:t xml:space="preserve">If this concern relates to any other healthcare provider within </w:t>
      </w:r>
      <w:r w:rsidRPr="43F62D5E">
        <w:rPr>
          <w:rFonts w:eastAsia="Arial" w:cs="Arial"/>
          <w:b/>
          <w:bCs/>
        </w:rPr>
        <w:t>Nottingham City or Nottinghamshire County (including Bassetlaw)</w:t>
      </w:r>
      <w:r w:rsidRPr="43F62D5E">
        <w:rPr>
          <w:rFonts w:eastAsia="Arial" w:cs="Arial"/>
        </w:rPr>
        <w:t xml:space="preserve"> please also use the following email address: </w:t>
      </w:r>
      <w:hyperlink r:id="rId19">
        <w:r w:rsidRPr="43F62D5E">
          <w:rPr>
            <w:rStyle w:val="Hyperlink"/>
            <w:rFonts w:eastAsia="Arial" w:cs="Arial"/>
          </w:rPr>
          <w:t>nnicb-nn.patientsafetyconcerns@nhs.net</w:t>
        </w:r>
      </w:hyperlink>
    </w:p>
    <w:p w14:paraId="7FAF13DE" w14:textId="2FE91668" w:rsidR="43F62D5E" w:rsidRDefault="43F62D5E" w:rsidP="43F62D5E">
      <w:pPr>
        <w:rPr>
          <w:b/>
          <w:bCs/>
          <w:u w:val="single"/>
        </w:rPr>
      </w:pPr>
    </w:p>
    <w:p w14:paraId="13F3B04B" w14:textId="77777777" w:rsidR="005D48DA" w:rsidRDefault="005D48DA" w:rsidP="005D48DA">
      <w:pPr>
        <w:rPr>
          <w:color w:val="1F497D"/>
        </w:rPr>
      </w:pPr>
    </w:p>
    <w:p w14:paraId="06BEE43F" w14:textId="77777777" w:rsidR="005D48DA" w:rsidRDefault="005D48DA" w:rsidP="005D48DA">
      <w:pPr>
        <w:rPr>
          <w:color w:val="1F497D"/>
        </w:rPr>
      </w:pPr>
    </w:p>
    <w:p w14:paraId="644704CC" w14:textId="77777777" w:rsidR="001815D4" w:rsidRDefault="001815D4" w:rsidP="00336AC6"/>
    <w:sectPr w:rsidR="001815D4" w:rsidSect="00336AC6">
      <w:type w:val="continuous"/>
      <w:pgSz w:w="11907" w:h="16840" w:code="9"/>
      <w:pgMar w:top="709" w:right="1021" w:bottom="709" w:left="1021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18DAE" w14:textId="77777777" w:rsidR="00D82F1A" w:rsidRDefault="00D82F1A">
      <w:r>
        <w:separator/>
      </w:r>
    </w:p>
  </w:endnote>
  <w:endnote w:type="continuationSeparator" w:id="0">
    <w:p w14:paraId="060DE388" w14:textId="77777777" w:rsidR="00D82F1A" w:rsidRDefault="00D82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AA146" w14:textId="77777777" w:rsidR="00D82F1A" w:rsidRDefault="00D82F1A">
      <w:r>
        <w:separator/>
      </w:r>
    </w:p>
  </w:footnote>
  <w:footnote w:type="continuationSeparator" w:id="0">
    <w:p w14:paraId="3B509127" w14:textId="77777777" w:rsidR="00D82F1A" w:rsidRDefault="00D82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34060" w14:textId="77777777" w:rsidR="00A97A41" w:rsidRDefault="000A074D" w:rsidP="006A533C">
    <w:pPr>
      <w:tabs>
        <w:tab w:val="center" w:pos="4153"/>
        <w:tab w:val="right" w:pos="8306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Q</w:t>
    </w:r>
    <w:r w:rsidRPr="006A533C">
      <w:rPr>
        <w:color w:val="000000"/>
        <w:sz w:val="22"/>
        <w:szCs w:val="22"/>
      </w:rPr>
      <w:t>MM</w:t>
    </w:r>
    <w:r>
      <w:rPr>
        <w:color w:val="000000"/>
        <w:sz w:val="22"/>
        <w:szCs w:val="22"/>
      </w:rPr>
      <w:t>T/QMO/NHS/Referral</w:t>
    </w:r>
  </w:p>
  <w:p w14:paraId="6ABEA8A7" w14:textId="77777777" w:rsidR="001F588E" w:rsidRDefault="00A97A41" w:rsidP="006A533C">
    <w:pPr>
      <w:tabs>
        <w:tab w:val="center" w:pos="4153"/>
        <w:tab w:val="right" w:pos="8306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November 2022</w:t>
    </w:r>
  </w:p>
  <w:p w14:paraId="016969E9" w14:textId="03657950" w:rsidR="000A074D" w:rsidRPr="006A533C" w:rsidRDefault="001F588E" w:rsidP="006A533C">
    <w:pPr>
      <w:tabs>
        <w:tab w:val="center" w:pos="4153"/>
        <w:tab w:val="right" w:pos="8306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(</w:t>
    </w:r>
    <w:proofErr w:type="gramStart"/>
    <w:r>
      <w:rPr>
        <w:color w:val="000000"/>
        <w:sz w:val="22"/>
        <w:szCs w:val="22"/>
      </w:rPr>
      <w:t>revised</w:t>
    </w:r>
    <w:proofErr w:type="gramEnd"/>
    <w:r>
      <w:rPr>
        <w:color w:val="000000"/>
        <w:sz w:val="22"/>
        <w:szCs w:val="22"/>
      </w:rPr>
      <w:t xml:space="preserve"> Aug 23)</w:t>
    </w:r>
    <w:r w:rsidR="000A074D">
      <w:rPr>
        <w:color w:val="000000"/>
        <w:sz w:val="22"/>
        <w:szCs w:val="22"/>
      </w:rPr>
      <w:t xml:space="preserve"> </w:t>
    </w:r>
    <w:r w:rsidR="000A074D" w:rsidRPr="006A533C">
      <w:rPr>
        <w:color w:val="000000"/>
        <w:sz w:val="22"/>
        <w:szCs w:val="22"/>
      </w:rPr>
      <w:t xml:space="preserve"> </w:t>
    </w:r>
  </w:p>
  <w:p w14:paraId="4410CA9D" w14:textId="77777777" w:rsidR="000A074D" w:rsidRPr="006A533C" w:rsidRDefault="000A074D" w:rsidP="006A533C">
    <w:pPr>
      <w:tabs>
        <w:tab w:val="center" w:pos="4153"/>
        <w:tab w:val="right" w:pos="8306"/>
      </w:tabs>
      <w:jc w:val="right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03AEF"/>
    <w:multiLevelType w:val="hybridMultilevel"/>
    <w:tmpl w:val="0B62E936"/>
    <w:lvl w:ilvl="0" w:tplc="F4060A7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7586E"/>
    <w:multiLevelType w:val="hybridMultilevel"/>
    <w:tmpl w:val="5874BF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099003">
    <w:abstractNumId w:val="0"/>
  </w:num>
  <w:num w:numId="2" w16cid:durableId="22041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32"/>
    <w:rsid w:val="000141D1"/>
    <w:rsid w:val="0003653F"/>
    <w:rsid w:val="000A074D"/>
    <w:rsid w:val="000B4FD0"/>
    <w:rsid w:val="000B71CA"/>
    <w:rsid w:val="000D000C"/>
    <w:rsid w:val="000E1CF1"/>
    <w:rsid w:val="00102492"/>
    <w:rsid w:val="00133D64"/>
    <w:rsid w:val="00150FAD"/>
    <w:rsid w:val="00174177"/>
    <w:rsid w:val="001815D4"/>
    <w:rsid w:val="001A112F"/>
    <w:rsid w:val="001A6CA6"/>
    <w:rsid w:val="001D3D57"/>
    <w:rsid w:val="001E26BA"/>
    <w:rsid w:val="001F588E"/>
    <w:rsid w:val="00250DBF"/>
    <w:rsid w:val="002D6736"/>
    <w:rsid w:val="002D6E48"/>
    <w:rsid w:val="00336AC6"/>
    <w:rsid w:val="00340DB6"/>
    <w:rsid w:val="00361260"/>
    <w:rsid w:val="00363732"/>
    <w:rsid w:val="00365E0F"/>
    <w:rsid w:val="00373DEF"/>
    <w:rsid w:val="003834CA"/>
    <w:rsid w:val="00393A30"/>
    <w:rsid w:val="00410453"/>
    <w:rsid w:val="00422512"/>
    <w:rsid w:val="00453357"/>
    <w:rsid w:val="00453E47"/>
    <w:rsid w:val="0045677A"/>
    <w:rsid w:val="004577A2"/>
    <w:rsid w:val="00463A85"/>
    <w:rsid w:val="00481313"/>
    <w:rsid w:val="00485898"/>
    <w:rsid w:val="00492655"/>
    <w:rsid w:val="004F60BC"/>
    <w:rsid w:val="005148BF"/>
    <w:rsid w:val="005720DB"/>
    <w:rsid w:val="005C2705"/>
    <w:rsid w:val="005D1DB6"/>
    <w:rsid w:val="005D48DA"/>
    <w:rsid w:val="005D60F7"/>
    <w:rsid w:val="005F2BDC"/>
    <w:rsid w:val="005F4782"/>
    <w:rsid w:val="00624425"/>
    <w:rsid w:val="00635076"/>
    <w:rsid w:val="00665D0B"/>
    <w:rsid w:val="0068640B"/>
    <w:rsid w:val="0068774F"/>
    <w:rsid w:val="006A533C"/>
    <w:rsid w:val="00701FF8"/>
    <w:rsid w:val="00772D5B"/>
    <w:rsid w:val="00777909"/>
    <w:rsid w:val="007A542F"/>
    <w:rsid w:val="007E4631"/>
    <w:rsid w:val="008207C2"/>
    <w:rsid w:val="008432EE"/>
    <w:rsid w:val="00881E4D"/>
    <w:rsid w:val="008A2F7A"/>
    <w:rsid w:val="008B5FD0"/>
    <w:rsid w:val="008D56A8"/>
    <w:rsid w:val="00903635"/>
    <w:rsid w:val="0092686E"/>
    <w:rsid w:val="0092713E"/>
    <w:rsid w:val="00931B38"/>
    <w:rsid w:val="00945565"/>
    <w:rsid w:val="00974CEA"/>
    <w:rsid w:val="009806D2"/>
    <w:rsid w:val="00991AEE"/>
    <w:rsid w:val="009B5CA9"/>
    <w:rsid w:val="009C4481"/>
    <w:rsid w:val="00A2284C"/>
    <w:rsid w:val="00A37F7E"/>
    <w:rsid w:val="00A97A41"/>
    <w:rsid w:val="00AD0513"/>
    <w:rsid w:val="00B06B6B"/>
    <w:rsid w:val="00B56EDA"/>
    <w:rsid w:val="00B94742"/>
    <w:rsid w:val="00B95D1A"/>
    <w:rsid w:val="00BF0815"/>
    <w:rsid w:val="00C25399"/>
    <w:rsid w:val="00C2561A"/>
    <w:rsid w:val="00C278E4"/>
    <w:rsid w:val="00C30290"/>
    <w:rsid w:val="00C44F28"/>
    <w:rsid w:val="00C45D12"/>
    <w:rsid w:val="00C50ADA"/>
    <w:rsid w:val="00C81FD6"/>
    <w:rsid w:val="00CA1981"/>
    <w:rsid w:val="00CF4104"/>
    <w:rsid w:val="00D15BDE"/>
    <w:rsid w:val="00D20032"/>
    <w:rsid w:val="00D56A57"/>
    <w:rsid w:val="00D67DE7"/>
    <w:rsid w:val="00D82F1A"/>
    <w:rsid w:val="00D97714"/>
    <w:rsid w:val="00DA5EAB"/>
    <w:rsid w:val="00DB0392"/>
    <w:rsid w:val="00DB0BA3"/>
    <w:rsid w:val="00DE4FF1"/>
    <w:rsid w:val="00E228D1"/>
    <w:rsid w:val="00E516C2"/>
    <w:rsid w:val="00E72862"/>
    <w:rsid w:val="00E94A35"/>
    <w:rsid w:val="00F27B6A"/>
    <w:rsid w:val="00F30D93"/>
    <w:rsid w:val="00F35024"/>
    <w:rsid w:val="00F44610"/>
    <w:rsid w:val="00F45CE7"/>
    <w:rsid w:val="00F5045E"/>
    <w:rsid w:val="00F544D1"/>
    <w:rsid w:val="00F775B0"/>
    <w:rsid w:val="00F853A0"/>
    <w:rsid w:val="22DD77EA"/>
    <w:rsid w:val="324B8E46"/>
    <w:rsid w:val="43F62D5E"/>
    <w:rsid w:val="59EBA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1"/>
    <o:shapelayout v:ext="edit">
      <o:idmap v:ext="edit" data="2"/>
    </o:shapelayout>
  </w:shapeDefaults>
  <w:decimalSymbol w:val="."/>
  <w:listSeparator w:val=","/>
  <w14:docId w14:val="4ACE7E2D"/>
  <w15:chartTrackingRefBased/>
  <w15:docId w15:val="{C129D44E-B933-4971-A706-5346DAED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93A30"/>
    <w:pPr>
      <w:tabs>
        <w:tab w:val="center" w:pos="4153"/>
        <w:tab w:val="right" w:pos="8306"/>
      </w:tabs>
    </w:pPr>
  </w:style>
  <w:style w:type="character" w:styleId="Hyperlink">
    <w:name w:val="Hyperlink"/>
    <w:rsid w:val="00336AC6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6877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0DB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D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https://nhs-notts-icb.staging.ginger-root.co.uk/wp-content/uploads/sites/2/2022/04/logo-nottingham-ccg-x2-1.png" TargetMode="External"/><Relationship Id="rId18" Type="http://schemas.openxmlformats.org/officeDocument/2006/relationships/hyperlink" Target="mailto:nnicb-nn.chhcqualityteam@nhs.ne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qmm@nottscc.gov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ottinghamcity.gov.uk/information-for-residents/health-and-social-care/adult-social-care/adult-safeguarding/are-you-worried-about-an-adult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nottinghamshire.gov.uk/care/safeguarding/reporting-abuse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nnicb-nn.patientsafetyconcerns@nhs.n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2baf10-fb74-43e7-a5a6-f7b8eb06f77a">
      <Terms xmlns="http://schemas.microsoft.com/office/infopath/2007/PartnerControls"/>
    </lcf76f155ced4ddcb4097134ff3c332f>
    <TaxCatchAll xmlns="88cc1ac3-d661-4513-9676-173c55b04f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BF78D401BAAE4BAF2BD3A3CCF95A35" ma:contentTypeVersion="13" ma:contentTypeDescription="Create a new document." ma:contentTypeScope="" ma:versionID="cd5b98e6b3a45b75fcd6eb1cd37b073a">
  <xsd:schema xmlns:xsd="http://www.w3.org/2001/XMLSchema" xmlns:xs="http://www.w3.org/2001/XMLSchema" xmlns:p="http://schemas.microsoft.com/office/2006/metadata/properties" xmlns:ns2="df2baf10-fb74-43e7-a5a6-f7b8eb06f77a" xmlns:ns3="a96d1f91-2e87-41c8-851f-7982ea587c59" xmlns:ns4="88cc1ac3-d661-4513-9676-173c55b04fe2" targetNamespace="http://schemas.microsoft.com/office/2006/metadata/properties" ma:root="true" ma:fieldsID="40831d47efa2a62f2ba73ec671810528" ns2:_="" ns3:_="" ns4:_="">
    <xsd:import namespace="df2baf10-fb74-43e7-a5a6-f7b8eb06f77a"/>
    <xsd:import namespace="a96d1f91-2e87-41c8-851f-7982ea587c59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baf10-fb74-43e7-a5a6-f7b8eb06f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d1f91-2e87-41c8-851f-7982ea587c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829ba9-1c5c-48f7-ace1-fdcb55b7ffa5}" ma:internalName="TaxCatchAll" ma:showField="CatchAllData" ma:web="a96d1f91-2e87-41c8-851f-7982ea587c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0B59D-C0BE-4A21-A54B-E9C188F00E88}">
  <ds:schemaRefs>
    <ds:schemaRef ds:uri="http://schemas.microsoft.com/office/2006/metadata/properties"/>
    <ds:schemaRef ds:uri="http://schemas.microsoft.com/office/infopath/2007/PartnerControls"/>
    <ds:schemaRef ds:uri="df2baf10-fb74-43e7-a5a6-f7b8eb06f77a"/>
    <ds:schemaRef ds:uri="88cc1ac3-d661-4513-9676-173c55b04fe2"/>
  </ds:schemaRefs>
</ds:datastoreItem>
</file>

<file path=customXml/itemProps2.xml><?xml version="1.0" encoding="utf-8"?>
<ds:datastoreItem xmlns:ds="http://schemas.openxmlformats.org/officeDocument/2006/customXml" ds:itemID="{10A4B63D-3A34-47DD-B7C6-3A07B2FF3B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9617B-CC1D-4467-B955-FA5ABD0BB1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2baf10-fb74-43e7-a5a6-f7b8eb06f77a"/>
    <ds:schemaRef ds:uri="a96d1f91-2e87-41c8-851f-7982ea587c59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CB138-2FFA-4AEF-B6EB-7368BF5C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9</TotalTime>
  <Pages>2</Pages>
  <Words>342</Words>
  <Characters>3533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Nottinghamshire County Council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Parker</dc:creator>
  <cp:keywords/>
  <cp:lastModifiedBy>GUNDEL, Liz (NHS NOTTINGHAM AND NOTTINGHAMSHIRE ICB - 52R)</cp:lastModifiedBy>
  <cp:revision>4</cp:revision>
  <cp:lastPrinted>2012-10-02T08:09:00Z</cp:lastPrinted>
  <dcterms:created xsi:type="dcterms:W3CDTF">2023-08-25T14:29:00Z</dcterms:created>
  <dcterms:modified xsi:type="dcterms:W3CDTF">2023-08-25T14:34:00Z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0x010100B5BF78D401BAAE4BAF2BD3A3CCF95A35</vt:lpwstr>
  </property>
  <property fmtid="{D5CDD505-2E9C-101B-9397-08002B2CF9AE}" pid="3" name="MediaServiceImageTags">
    <vt:lpwstr/>
  </property>
</Properties>
</file>