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Look w:val="01E0" w:firstRow="1" w:lastRow="1" w:firstColumn="1" w:lastColumn="1" w:noHBand="0" w:noVBand="0"/>
      </w:tblPr>
      <w:tblGrid>
        <w:gridCol w:w="4866"/>
        <w:gridCol w:w="1541"/>
        <w:gridCol w:w="3791"/>
      </w:tblGrid>
      <w:tr w:rsidR="00E516C2" w14:paraId="37621942" w14:textId="77777777" w:rsidTr="00260190">
        <w:tc>
          <w:tcPr>
            <w:tcW w:w="4863" w:type="dxa"/>
            <w:shd w:val="clear" w:color="auto" w:fill="auto"/>
          </w:tcPr>
          <w:p w14:paraId="1BCF74DD" w14:textId="77777777" w:rsidR="00E516C2" w:rsidRDefault="002D2E5B" w:rsidP="00133D64">
            <w:r>
              <w:rPr>
                <w:noProof/>
              </w:rPr>
              <w:drawing>
                <wp:inline distT="0" distB="0" distL="0" distR="0" wp14:anchorId="7920A4FE" wp14:editId="7466A8D2">
                  <wp:extent cx="2952750" cy="495300"/>
                  <wp:effectExtent l="0" t="0" r="0" b="0"/>
                  <wp:docPr id="1" name="Picture 1"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bla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495300"/>
                          </a:xfrm>
                          <a:prstGeom prst="rect">
                            <a:avLst/>
                          </a:prstGeom>
                          <a:noFill/>
                          <a:ln>
                            <a:noFill/>
                          </a:ln>
                        </pic:spPr>
                      </pic:pic>
                    </a:graphicData>
                  </a:graphic>
                </wp:inline>
              </w:drawing>
            </w:r>
          </w:p>
        </w:tc>
        <w:tc>
          <w:tcPr>
            <w:tcW w:w="1624" w:type="dxa"/>
            <w:shd w:val="clear" w:color="auto" w:fill="auto"/>
          </w:tcPr>
          <w:p w14:paraId="00C2FAB6" w14:textId="77777777" w:rsidR="00E516C2" w:rsidRDefault="00E516C2" w:rsidP="00133D64"/>
        </w:tc>
        <w:tc>
          <w:tcPr>
            <w:tcW w:w="3927" w:type="dxa"/>
            <w:shd w:val="clear" w:color="auto" w:fill="auto"/>
          </w:tcPr>
          <w:p w14:paraId="5318C2FA" w14:textId="77777777" w:rsidR="00673DF7" w:rsidRPr="00260190" w:rsidRDefault="00673DF7" w:rsidP="00260190">
            <w:pPr>
              <w:pStyle w:val="Header"/>
              <w:rPr>
                <w:rFonts w:cs="Arial"/>
                <w:b/>
                <w:szCs w:val="20"/>
              </w:rPr>
            </w:pPr>
            <w:r w:rsidRPr="00260190">
              <w:rPr>
                <w:rFonts w:cs="Arial"/>
                <w:b/>
                <w:szCs w:val="20"/>
              </w:rPr>
              <w:t xml:space="preserve">ACM/55/3RD PARTY </w:t>
            </w:r>
            <w:r w:rsidR="004B4552">
              <w:rPr>
                <w:rFonts w:cs="Arial"/>
                <w:b/>
                <w:szCs w:val="20"/>
              </w:rPr>
              <w:t>CONTRACT</w:t>
            </w:r>
            <w:r w:rsidRPr="00260190">
              <w:rPr>
                <w:rFonts w:cs="Arial"/>
                <w:b/>
                <w:szCs w:val="20"/>
              </w:rPr>
              <w:t xml:space="preserve"> </w:t>
            </w:r>
          </w:p>
          <w:p w14:paraId="77FCC6C3" w14:textId="77777777" w:rsidR="00E516C2" w:rsidRPr="00260190" w:rsidRDefault="00796BEB" w:rsidP="00914917">
            <w:pPr>
              <w:tabs>
                <w:tab w:val="center" w:pos="4153"/>
                <w:tab w:val="right" w:pos="8306"/>
              </w:tabs>
              <w:jc w:val="right"/>
              <w:rPr>
                <w:rFonts w:cs="Arial"/>
                <w:sz w:val="22"/>
                <w:szCs w:val="22"/>
              </w:rPr>
            </w:pPr>
            <w:r>
              <w:t>April 201</w:t>
            </w:r>
            <w:r w:rsidR="006509D2">
              <w:t>9</w:t>
            </w:r>
          </w:p>
        </w:tc>
      </w:tr>
    </w:tbl>
    <w:p w14:paraId="496FBA8A" w14:textId="77777777" w:rsidR="00393A30" w:rsidRDefault="00393A30"/>
    <w:tbl>
      <w:tblPr>
        <w:tblW w:w="11907"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10773"/>
        <w:gridCol w:w="567"/>
      </w:tblGrid>
      <w:tr w:rsidR="00393A30" w14:paraId="0980EEC7" w14:textId="77777777" w:rsidTr="00260190">
        <w:trPr>
          <w:trHeight w:val="284"/>
        </w:trPr>
        <w:tc>
          <w:tcPr>
            <w:tcW w:w="567" w:type="dxa"/>
            <w:shd w:val="clear" w:color="auto" w:fill="000000"/>
            <w:tcMar>
              <w:top w:w="113" w:type="dxa"/>
              <w:left w:w="0" w:type="dxa"/>
              <w:bottom w:w="113" w:type="dxa"/>
              <w:right w:w="0" w:type="dxa"/>
            </w:tcMar>
            <w:vAlign w:val="center"/>
          </w:tcPr>
          <w:p w14:paraId="5E54177F" w14:textId="77777777" w:rsidR="00393A30" w:rsidRDefault="00393A30" w:rsidP="00260190">
            <w:pPr>
              <w:ind w:left="-391" w:firstLine="138"/>
            </w:pPr>
          </w:p>
        </w:tc>
        <w:tc>
          <w:tcPr>
            <w:tcW w:w="10773" w:type="dxa"/>
            <w:shd w:val="clear" w:color="auto" w:fill="000000"/>
            <w:tcMar>
              <w:top w:w="113" w:type="dxa"/>
              <w:left w:w="0" w:type="dxa"/>
              <w:bottom w:w="113" w:type="dxa"/>
              <w:right w:w="0" w:type="dxa"/>
            </w:tcMar>
            <w:vAlign w:val="center"/>
          </w:tcPr>
          <w:p w14:paraId="5B165B65" w14:textId="77777777" w:rsidR="00393A30" w:rsidRPr="00260190" w:rsidRDefault="00673DF7" w:rsidP="00ED6935">
            <w:pPr>
              <w:rPr>
                <w:b/>
                <w:color w:val="FFFFFF"/>
                <w:sz w:val="32"/>
                <w:szCs w:val="32"/>
              </w:rPr>
            </w:pPr>
            <w:r w:rsidRPr="00260190">
              <w:rPr>
                <w:b/>
                <w:color w:val="FFFFFF"/>
                <w:sz w:val="32"/>
                <w:szCs w:val="32"/>
              </w:rPr>
              <w:t xml:space="preserve">THIRD PARTY FINANCIAL </w:t>
            </w:r>
            <w:r w:rsidR="00ED6935">
              <w:rPr>
                <w:b/>
                <w:color w:val="FFFFFF"/>
                <w:sz w:val="32"/>
                <w:szCs w:val="32"/>
              </w:rPr>
              <w:t>CONTRACT</w:t>
            </w:r>
          </w:p>
        </w:tc>
        <w:tc>
          <w:tcPr>
            <w:tcW w:w="567" w:type="dxa"/>
            <w:shd w:val="clear" w:color="auto" w:fill="000000"/>
            <w:tcMar>
              <w:top w:w="113" w:type="dxa"/>
              <w:left w:w="0" w:type="dxa"/>
              <w:bottom w:w="113" w:type="dxa"/>
              <w:right w:w="0" w:type="dxa"/>
            </w:tcMar>
            <w:vAlign w:val="center"/>
          </w:tcPr>
          <w:p w14:paraId="03BD1FFD" w14:textId="77777777" w:rsidR="00393A30" w:rsidRDefault="00393A30" w:rsidP="00393A30"/>
        </w:tc>
      </w:tr>
    </w:tbl>
    <w:p w14:paraId="3254EECF" w14:textId="77777777" w:rsidR="00673DF7" w:rsidRPr="00673DF7" w:rsidRDefault="00673DF7" w:rsidP="00673DF7">
      <w:pPr>
        <w:rPr>
          <w:b/>
        </w:rPr>
      </w:pPr>
      <w:r w:rsidRPr="00673DF7">
        <w:rPr>
          <w:b/>
        </w:rPr>
        <w:t>Before signing this agreement, you should read these notes carefully and discuss any queries you have with the Care Manager.</w:t>
      </w:r>
    </w:p>
    <w:p w14:paraId="7F5A3C9C" w14:textId="77777777" w:rsidR="00673DF7" w:rsidRPr="00673DF7" w:rsidRDefault="00673DF7" w:rsidP="00673DF7"/>
    <w:p w14:paraId="43D41C77" w14:textId="77777777" w:rsidR="00673DF7" w:rsidRPr="00673DF7" w:rsidRDefault="00673DF7" w:rsidP="00673DF7">
      <w:r w:rsidRPr="00673DF7">
        <w:t>You have agreed to pay a third party contribution towards the cost of accommodation for:</w:t>
      </w:r>
    </w:p>
    <w:p w14:paraId="3B54DB5F" w14:textId="77777777" w:rsidR="00673DF7" w:rsidRPr="00673DF7" w:rsidRDefault="00673DF7" w:rsidP="00673DF7"/>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0"/>
        <w:gridCol w:w="2236"/>
        <w:gridCol w:w="2239"/>
        <w:gridCol w:w="1403"/>
        <w:gridCol w:w="2654"/>
      </w:tblGrid>
      <w:tr w:rsidR="00673DF7" w:rsidRPr="00673DF7" w14:paraId="79D5ECF9" w14:textId="77777777" w:rsidTr="00260190">
        <w:trPr>
          <w:trHeight w:val="397"/>
        </w:trPr>
        <w:tc>
          <w:tcPr>
            <w:tcW w:w="1702" w:type="dxa"/>
            <w:vMerge w:val="restart"/>
            <w:shd w:val="clear" w:color="auto" w:fill="auto"/>
            <w:vAlign w:val="center"/>
          </w:tcPr>
          <w:p w14:paraId="417092B2" w14:textId="77777777" w:rsidR="00673DF7" w:rsidRPr="00260190" w:rsidRDefault="00673DF7" w:rsidP="00673DF7">
            <w:pPr>
              <w:rPr>
                <w:sz w:val="20"/>
                <w:szCs w:val="20"/>
              </w:rPr>
            </w:pPr>
            <w:r w:rsidRPr="00260190">
              <w:rPr>
                <w:sz w:val="20"/>
                <w:szCs w:val="20"/>
              </w:rPr>
              <w:t>Client name:</w:t>
            </w:r>
          </w:p>
          <w:p w14:paraId="16B87F92" w14:textId="77777777" w:rsidR="00673DF7" w:rsidRPr="00260190" w:rsidRDefault="00673DF7" w:rsidP="00673DF7">
            <w:pPr>
              <w:rPr>
                <w:sz w:val="20"/>
                <w:szCs w:val="20"/>
              </w:rPr>
            </w:pPr>
          </w:p>
        </w:tc>
        <w:tc>
          <w:tcPr>
            <w:tcW w:w="2268" w:type="dxa"/>
            <w:vMerge w:val="restart"/>
            <w:shd w:val="clear" w:color="auto" w:fill="auto"/>
            <w:vAlign w:val="center"/>
          </w:tcPr>
          <w:p w14:paraId="3F02D3C3" w14:textId="77777777" w:rsidR="00673DF7" w:rsidRPr="00260190" w:rsidRDefault="00673DF7" w:rsidP="00673DF7">
            <w:pPr>
              <w:rPr>
                <w:sz w:val="20"/>
                <w:szCs w:val="20"/>
              </w:rPr>
            </w:pPr>
            <w:r w:rsidRPr="00260190">
              <w:rPr>
                <w:sz w:val="20"/>
                <w:szCs w:val="20"/>
              </w:rPr>
              <w:fldChar w:fldCharType="begin">
                <w:ffData>
                  <w:name w:val="Text2"/>
                  <w:enabled/>
                  <w:calcOnExit w:val="0"/>
                  <w:textInput/>
                </w:ffData>
              </w:fldChar>
            </w:r>
            <w:bookmarkStart w:id="0" w:name="Text2"/>
            <w:r w:rsidRPr="00260190">
              <w:rPr>
                <w:sz w:val="20"/>
                <w:szCs w:val="20"/>
              </w:rPr>
              <w:instrText xml:space="preserve"> FORMTEXT </w:instrText>
            </w:r>
            <w:r w:rsidRPr="00260190">
              <w:rPr>
                <w:sz w:val="20"/>
                <w:szCs w:val="20"/>
              </w:rPr>
            </w:r>
            <w:r w:rsidRPr="00260190">
              <w:rPr>
                <w:sz w:val="20"/>
                <w:szCs w:val="20"/>
              </w:rPr>
              <w:fldChar w:fldCharType="separate"/>
            </w:r>
            <w:r w:rsidRPr="00260190">
              <w:rPr>
                <w:sz w:val="20"/>
                <w:szCs w:val="20"/>
              </w:rPr>
              <w:t> </w:t>
            </w:r>
            <w:r w:rsidRPr="00260190">
              <w:rPr>
                <w:sz w:val="20"/>
                <w:szCs w:val="20"/>
              </w:rPr>
              <w:t> </w:t>
            </w:r>
            <w:r w:rsidRPr="00260190">
              <w:rPr>
                <w:sz w:val="20"/>
                <w:szCs w:val="20"/>
              </w:rPr>
              <w:t> </w:t>
            </w:r>
            <w:r w:rsidRPr="00260190">
              <w:rPr>
                <w:sz w:val="20"/>
                <w:szCs w:val="20"/>
              </w:rPr>
              <w:t> </w:t>
            </w:r>
            <w:r w:rsidRPr="00260190">
              <w:rPr>
                <w:sz w:val="20"/>
                <w:szCs w:val="20"/>
              </w:rPr>
              <w:t> </w:t>
            </w:r>
            <w:r w:rsidRPr="00260190">
              <w:rPr>
                <w:sz w:val="20"/>
                <w:szCs w:val="20"/>
              </w:rPr>
              <w:fldChar w:fldCharType="end"/>
            </w:r>
            <w:bookmarkEnd w:id="0"/>
          </w:p>
          <w:p w14:paraId="6A82C3DE" w14:textId="77777777" w:rsidR="00673DF7" w:rsidRPr="00260190" w:rsidRDefault="00673DF7" w:rsidP="00673DF7">
            <w:pPr>
              <w:rPr>
                <w:sz w:val="20"/>
                <w:szCs w:val="20"/>
              </w:rPr>
            </w:pPr>
          </w:p>
        </w:tc>
        <w:tc>
          <w:tcPr>
            <w:tcW w:w="2268" w:type="dxa"/>
            <w:tcBorders>
              <w:top w:val="nil"/>
              <w:bottom w:val="nil"/>
            </w:tcBorders>
            <w:shd w:val="clear" w:color="auto" w:fill="auto"/>
          </w:tcPr>
          <w:p w14:paraId="35A1084C" w14:textId="77777777" w:rsidR="00673DF7" w:rsidRPr="00260190" w:rsidRDefault="00673DF7" w:rsidP="00673DF7">
            <w:pPr>
              <w:rPr>
                <w:sz w:val="20"/>
                <w:szCs w:val="20"/>
              </w:rPr>
            </w:pPr>
          </w:p>
        </w:tc>
        <w:tc>
          <w:tcPr>
            <w:tcW w:w="1417" w:type="dxa"/>
            <w:vMerge w:val="restart"/>
            <w:shd w:val="clear" w:color="auto" w:fill="auto"/>
            <w:vAlign w:val="center"/>
          </w:tcPr>
          <w:p w14:paraId="7DC80D9E" w14:textId="77777777" w:rsidR="00673DF7" w:rsidRPr="00260190" w:rsidRDefault="00673DF7" w:rsidP="00673DF7">
            <w:pPr>
              <w:rPr>
                <w:sz w:val="20"/>
                <w:szCs w:val="20"/>
              </w:rPr>
            </w:pPr>
            <w:r w:rsidRPr="00260190">
              <w:rPr>
                <w:sz w:val="20"/>
                <w:szCs w:val="20"/>
              </w:rPr>
              <w:t>Home name:</w:t>
            </w:r>
          </w:p>
          <w:p w14:paraId="7EBF6792" w14:textId="77777777" w:rsidR="00673DF7" w:rsidRPr="00260190" w:rsidRDefault="00673DF7" w:rsidP="00673DF7">
            <w:pPr>
              <w:rPr>
                <w:sz w:val="20"/>
                <w:szCs w:val="20"/>
              </w:rPr>
            </w:pPr>
          </w:p>
          <w:p w14:paraId="0FF551F0" w14:textId="77777777" w:rsidR="00673DF7" w:rsidRPr="00260190" w:rsidRDefault="00673DF7" w:rsidP="00673DF7">
            <w:pPr>
              <w:rPr>
                <w:sz w:val="20"/>
                <w:szCs w:val="20"/>
              </w:rPr>
            </w:pPr>
          </w:p>
          <w:p w14:paraId="51552E71" w14:textId="77777777" w:rsidR="00673DF7" w:rsidRPr="00260190" w:rsidRDefault="00673DF7" w:rsidP="00673DF7">
            <w:pPr>
              <w:rPr>
                <w:sz w:val="20"/>
                <w:szCs w:val="20"/>
              </w:rPr>
            </w:pPr>
          </w:p>
          <w:p w14:paraId="4BE37F1D" w14:textId="77777777" w:rsidR="00673DF7" w:rsidRPr="00260190" w:rsidRDefault="00673DF7" w:rsidP="00673DF7">
            <w:pPr>
              <w:rPr>
                <w:sz w:val="20"/>
                <w:szCs w:val="20"/>
              </w:rPr>
            </w:pPr>
          </w:p>
        </w:tc>
        <w:tc>
          <w:tcPr>
            <w:tcW w:w="2693" w:type="dxa"/>
            <w:vMerge w:val="restart"/>
            <w:shd w:val="clear" w:color="auto" w:fill="auto"/>
            <w:vAlign w:val="center"/>
          </w:tcPr>
          <w:p w14:paraId="7190621C" w14:textId="77777777" w:rsidR="00673DF7" w:rsidRPr="00673DF7" w:rsidRDefault="00673DF7" w:rsidP="00673DF7">
            <w:r w:rsidRPr="00673DF7">
              <w:fldChar w:fldCharType="begin">
                <w:ffData>
                  <w:name w:val="Text1"/>
                  <w:enabled/>
                  <w:calcOnExit w:val="0"/>
                  <w:textInput/>
                </w:ffData>
              </w:fldChar>
            </w:r>
            <w:bookmarkStart w:id="1" w:name="Text1"/>
            <w:r w:rsidRPr="00673DF7">
              <w:instrText xml:space="preserve"> FORMTEXT </w:instrText>
            </w:r>
            <w:r w:rsidRPr="00673DF7">
              <w:fldChar w:fldCharType="separate"/>
            </w:r>
            <w:r w:rsidRPr="00673DF7">
              <w:t> </w:t>
            </w:r>
            <w:r w:rsidRPr="00673DF7">
              <w:t> </w:t>
            </w:r>
            <w:r w:rsidRPr="00673DF7">
              <w:t> </w:t>
            </w:r>
            <w:r w:rsidRPr="00673DF7">
              <w:t> </w:t>
            </w:r>
            <w:r w:rsidRPr="00673DF7">
              <w:t> </w:t>
            </w:r>
            <w:r w:rsidRPr="00673DF7">
              <w:fldChar w:fldCharType="end"/>
            </w:r>
            <w:bookmarkEnd w:id="1"/>
          </w:p>
          <w:p w14:paraId="4B10BF90" w14:textId="77777777" w:rsidR="00673DF7" w:rsidRPr="00673DF7" w:rsidRDefault="00673DF7" w:rsidP="00673DF7"/>
          <w:p w14:paraId="5C91C6A9" w14:textId="77777777" w:rsidR="00673DF7" w:rsidRPr="00673DF7" w:rsidRDefault="00673DF7" w:rsidP="00673DF7"/>
          <w:p w14:paraId="5F7F28F2" w14:textId="77777777" w:rsidR="00673DF7" w:rsidRPr="00673DF7" w:rsidRDefault="00673DF7" w:rsidP="00673DF7"/>
          <w:p w14:paraId="2C52A6CE" w14:textId="77777777" w:rsidR="00673DF7" w:rsidRPr="00673DF7" w:rsidRDefault="00673DF7" w:rsidP="00673DF7"/>
        </w:tc>
      </w:tr>
      <w:tr w:rsidR="00673DF7" w:rsidRPr="00673DF7" w14:paraId="68DAA187" w14:textId="77777777" w:rsidTr="000B72CF">
        <w:trPr>
          <w:trHeight w:val="163"/>
        </w:trPr>
        <w:tc>
          <w:tcPr>
            <w:tcW w:w="1702" w:type="dxa"/>
            <w:vMerge/>
            <w:tcBorders>
              <w:bottom w:val="single" w:sz="4" w:space="0" w:color="auto"/>
            </w:tcBorders>
            <w:shd w:val="clear" w:color="auto" w:fill="auto"/>
            <w:vAlign w:val="center"/>
          </w:tcPr>
          <w:p w14:paraId="1EF0F8E1" w14:textId="77777777" w:rsidR="00673DF7" w:rsidRPr="00260190" w:rsidRDefault="00673DF7" w:rsidP="00673DF7">
            <w:pPr>
              <w:rPr>
                <w:sz w:val="20"/>
                <w:szCs w:val="20"/>
              </w:rPr>
            </w:pPr>
          </w:p>
        </w:tc>
        <w:tc>
          <w:tcPr>
            <w:tcW w:w="2268" w:type="dxa"/>
            <w:vMerge/>
            <w:tcBorders>
              <w:bottom w:val="single" w:sz="4" w:space="0" w:color="auto"/>
            </w:tcBorders>
            <w:shd w:val="clear" w:color="auto" w:fill="auto"/>
            <w:vAlign w:val="center"/>
          </w:tcPr>
          <w:p w14:paraId="1D88A349" w14:textId="77777777" w:rsidR="00673DF7" w:rsidRPr="00260190" w:rsidRDefault="00673DF7" w:rsidP="00673DF7">
            <w:pPr>
              <w:rPr>
                <w:sz w:val="20"/>
                <w:szCs w:val="20"/>
              </w:rPr>
            </w:pPr>
          </w:p>
        </w:tc>
        <w:tc>
          <w:tcPr>
            <w:tcW w:w="2268" w:type="dxa"/>
            <w:tcBorders>
              <w:top w:val="nil"/>
              <w:bottom w:val="nil"/>
            </w:tcBorders>
            <w:shd w:val="clear" w:color="auto" w:fill="auto"/>
            <w:vAlign w:val="center"/>
          </w:tcPr>
          <w:p w14:paraId="1DECEF4E" w14:textId="77777777" w:rsidR="00673DF7" w:rsidRPr="00260190" w:rsidRDefault="00673DF7" w:rsidP="00673DF7">
            <w:pPr>
              <w:rPr>
                <w:sz w:val="20"/>
                <w:szCs w:val="20"/>
              </w:rPr>
            </w:pPr>
            <w:r w:rsidRPr="00260190">
              <w:rPr>
                <w:sz w:val="20"/>
                <w:szCs w:val="20"/>
              </w:rPr>
              <w:t>who is resident in:</w:t>
            </w:r>
          </w:p>
        </w:tc>
        <w:tc>
          <w:tcPr>
            <w:tcW w:w="1417" w:type="dxa"/>
            <w:vMerge/>
            <w:shd w:val="clear" w:color="auto" w:fill="auto"/>
            <w:vAlign w:val="center"/>
          </w:tcPr>
          <w:p w14:paraId="25A53743" w14:textId="77777777" w:rsidR="00673DF7" w:rsidRPr="00260190" w:rsidRDefault="00673DF7" w:rsidP="00673DF7">
            <w:pPr>
              <w:rPr>
                <w:sz w:val="20"/>
                <w:szCs w:val="20"/>
              </w:rPr>
            </w:pPr>
          </w:p>
        </w:tc>
        <w:tc>
          <w:tcPr>
            <w:tcW w:w="2693" w:type="dxa"/>
            <w:vMerge/>
            <w:shd w:val="clear" w:color="auto" w:fill="auto"/>
            <w:vAlign w:val="center"/>
          </w:tcPr>
          <w:p w14:paraId="4E45DA75" w14:textId="77777777" w:rsidR="00673DF7" w:rsidRPr="00673DF7" w:rsidRDefault="00673DF7" w:rsidP="00673DF7"/>
        </w:tc>
      </w:tr>
      <w:tr w:rsidR="00673DF7" w:rsidRPr="00673DF7" w14:paraId="47224C30" w14:textId="77777777" w:rsidTr="00260190">
        <w:trPr>
          <w:trHeight w:val="397"/>
        </w:trPr>
        <w:tc>
          <w:tcPr>
            <w:tcW w:w="1702" w:type="dxa"/>
            <w:vMerge w:val="restart"/>
            <w:shd w:val="clear" w:color="auto" w:fill="auto"/>
            <w:vAlign w:val="center"/>
          </w:tcPr>
          <w:p w14:paraId="2673AEE2" w14:textId="77777777" w:rsidR="00673DF7" w:rsidRPr="00260190" w:rsidRDefault="00673DF7" w:rsidP="00673DF7">
            <w:pPr>
              <w:rPr>
                <w:sz w:val="20"/>
                <w:szCs w:val="20"/>
              </w:rPr>
            </w:pPr>
            <w:r w:rsidRPr="00260190">
              <w:rPr>
                <w:sz w:val="20"/>
                <w:szCs w:val="20"/>
              </w:rPr>
              <w:t>Client reference:</w:t>
            </w:r>
          </w:p>
          <w:p w14:paraId="3F08CABA" w14:textId="77777777" w:rsidR="00673DF7" w:rsidRPr="00260190" w:rsidRDefault="00673DF7" w:rsidP="00673DF7">
            <w:pPr>
              <w:rPr>
                <w:sz w:val="20"/>
                <w:szCs w:val="20"/>
              </w:rPr>
            </w:pPr>
          </w:p>
        </w:tc>
        <w:tc>
          <w:tcPr>
            <w:tcW w:w="2268" w:type="dxa"/>
            <w:vMerge w:val="restart"/>
            <w:shd w:val="clear" w:color="auto" w:fill="auto"/>
            <w:vAlign w:val="center"/>
          </w:tcPr>
          <w:p w14:paraId="4F560501" w14:textId="77777777" w:rsidR="00673DF7" w:rsidRPr="00260190" w:rsidRDefault="00673DF7" w:rsidP="00673DF7">
            <w:pPr>
              <w:rPr>
                <w:sz w:val="20"/>
                <w:szCs w:val="20"/>
              </w:rPr>
            </w:pPr>
            <w:r w:rsidRPr="00260190">
              <w:rPr>
                <w:sz w:val="20"/>
                <w:szCs w:val="20"/>
              </w:rPr>
              <w:fldChar w:fldCharType="begin">
                <w:ffData>
                  <w:name w:val="Text3"/>
                  <w:enabled/>
                  <w:calcOnExit w:val="0"/>
                  <w:textInput/>
                </w:ffData>
              </w:fldChar>
            </w:r>
            <w:bookmarkStart w:id="2" w:name="Text3"/>
            <w:r w:rsidRPr="00260190">
              <w:rPr>
                <w:sz w:val="20"/>
                <w:szCs w:val="20"/>
              </w:rPr>
              <w:instrText xml:space="preserve"> FORMTEXT </w:instrText>
            </w:r>
            <w:r w:rsidRPr="00260190">
              <w:rPr>
                <w:sz w:val="20"/>
                <w:szCs w:val="20"/>
              </w:rPr>
            </w:r>
            <w:r w:rsidRPr="00260190">
              <w:rPr>
                <w:sz w:val="20"/>
                <w:szCs w:val="20"/>
              </w:rPr>
              <w:fldChar w:fldCharType="separate"/>
            </w:r>
            <w:r w:rsidRPr="00260190">
              <w:rPr>
                <w:sz w:val="20"/>
                <w:szCs w:val="20"/>
              </w:rPr>
              <w:t> </w:t>
            </w:r>
            <w:r w:rsidRPr="00260190">
              <w:rPr>
                <w:sz w:val="20"/>
                <w:szCs w:val="20"/>
              </w:rPr>
              <w:t> </w:t>
            </w:r>
            <w:r w:rsidRPr="00260190">
              <w:rPr>
                <w:sz w:val="20"/>
                <w:szCs w:val="20"/>
              </w:rPr>
              <w:t> </w:t>
            </w:r>
            <w:r w:rsidRPr="00260190">
              <w:rPr>
                <w:sz w:val="20"/>
                <w:szCs w:val="20"/>
              </w:rPr>
              <w:t> </w:t>
            </w:r>
            <w:r w:rsidRPr="00260190">
              <w:rPr>
                <w:sz w:val="20"/>
                <w:szCs w:val="20"/>
              </w:rPr>
              <w:t> </w:t>
            </w:r>
            <w:r w:rsidRPr="00260190">
              <w:rPr>
                <w:sz w:val="20"/>
                <w:szCs w:val="20"/>
              </w:rPr>
              <w:fldChar w:fldCharType="end"/>
            </w:r>
            <w:bookmarkEnd w:id="2"/>
          </w:p>
          <w:p w14:paraId="320AE37C" w14:textId="77777777" w:rsidR="00673DF7" w:rsidRPr="00260190" w:rsidRDefault="00673DF7" w:rsidP="00673DF7">
            <w:pPr>
              <w:rPr>
                <w:sz w:val="20"/>
                <w:szCs w:val="20"/>
              </w:rPr>
            </w:pPr>
          </w:p>
        </w:tc>
        <w:tc>
          <w:tcPr>
            <w:tcW w:w="2268" w:type="dxa"/>
            <w:tcBorders>
              <w:top w:val="nil"/>
              <w:bottom w:val="nil"/>
            </w:tcBorders>
            <w:shd w:val="clear" w:color="auto" w:fill="auto"/>
            <w:vAlign w:val="center"/>
          </w:tcPr>
          <w:p w14:paraId="66C5EA01" w14:textId="77777777" w:rsidR="00673DF7" w:rsidRPr="00260190" w:rsidRDefault="00673DF7" w:rsidP="00673DF7">
            <w:pPr>
              <w:rPr>
                <w:sz w:val="20"/>
                <w:szCs w:val="20"/>
              </w:rPr>
            </w:pPr>
          </w:p>
        </w:tc>
        <w:tc>
          <w:tcPr>
            <w:tcW w:w="1417" w:type="dxa"/>
            <w:vMerge/>
            <w:shd w:val="clear" w:color="auto" w:fill="auto"/>
            <w:vAlign w:val="center"/>
          </w:tcPr>
          <w:p w14:paraId="51AF2006" w14:textId="77777777" w:rsidR="00673DF7" w:rsidRPr="00260190" w:rsidRDefault="00673DF7" w:rsidP="00673DF7">
            <w:pPr>
              <w:rPr>
                <w:sz w:val="20"/>
                <w:szCs w:val="20"/>
              </w:rPr>
            </w:pPr>
          </w:p>
        </w:tc>
        <w:tc>
          <w:tcPr>
            <w:tcW w:w="2693" w:type="dxa"/>
            <w:vMerge/>
            <w:shd w:val="clear" w:color="auto" w:fill="auto"/>
            <w:vAlign w:val="center"/>
          </w:tcPr>
          <w:p w14:paraId="466C6317" w14:textId="77777777" w:rsidR="00673DF7" w:rsidRPr="00673DF7" w:rsidRDefault="00673DF7" w:rsidP="00673DF7"/>
        </w:tc>
      </w:tr>
      <w:tr w:rsidR="00673DF7" w:rsidRPr="00673DF7" w14:paraId="67784AA9" w14:textId="77777777" w:rsidTr="000B72CF">
        <w:trPr>
          <w:trHeight w:val="229"/>
        </w:trPr>
        <w:tc>
          <w:tcPr>
            <w:tcW w:w="1702" w:type="dxa"/>
            <w:vMerge/>
            <w:shd w:val="clear" w:color="auto" w:fill="auto"/>
            <w:vAlign w:val="center"/>
          </w:tcPr>
          <w:p w14:paraId="09D19752" w14:textId="77777777" w:rsidR="00673DF7" w:rsidRPr="00673DF7" w:rsidRDefault="00673DF7" w:rsidP="00673DF7"/>
        </w:tc>
        <w:tc>
          <w:tcPr>
            <w:tcW w:w="2268" w:type="dxa"/>
            <w:vMerge/>
            <w:shd w:val="clear" w:color="auto" w:fill="auto"/>
            <w:vAlign w:val="center"/>
          </w:tcPr>
          <w:p w14:paraId="48A6DC03" w14:textId="77777777" w:rsidR="00673DF7" w:rsidRPr="00673DF7" w:rsidRDefault="00673DF7" w:rsidP="00673DF7"/>
        </w:tc>
        <w:tc>
          <w:tcPr>
            <w:tcW w:w="2268" w:type="dxa"/>
            <w:tcBorders>
              <w:top w:val="nil"/>
              <w:bottom w:val="nil"/>
            </w:tcBorders>
            <w:shd w:val="clear" w:color="auto" w:fill="auto"/>
            <w:vAlign w:val="center"/>
          </w:tcPr>
          <w:p w14:paraId="445333E9" w14:textId="77777777" w:rsidR="00673DF7" w:rsidRPr="00673DF7" w:rsidRDefault="00673DF7" w:rsidP="00673DF7"/>
        </w:tc>
        <w:tc>
          <w:tcPr>
            <w:tcW w:w="1417" w:type="dxa"/>
            <w:vMerge/>
            <w:shd w:val="clear" w:color="auto" w:fill="auto"/>
            <w:vAlign w:val="center"/>
          </w:tcPr>
          <w:p w14:paraId="46FB3CCC" w14:textId="77777777" w:rsidR="00673DF7" w:rsidRPr="00673DF7" w:rsidRDefault="00673DF7" w:rsidP="00673DF7"/>
        </w:tc>
        <w:tc>
          <w:tcPr>
            <w:tcW w:w="2693" w:type="dxa"/>
            <w:vMerge/>
            <w:shd w:val="clear" w:color="auto" w:fill="auto"/>
            <w:vAlign w:val="center"/>
          </w:tcPr>
          <w:p w14:paraId="2F583F11" w14:textId="77777777" w:rsidR="00673DF7" w:rsidRPr="00673DF7" w:rsidRDefault="00673DF7" w:rsidP="00673DF7"/>
        </w:tc>
      </w:tr>
    </w:tbl>
    <w:p w14:paraId="0CD52D49" w14:textId="77777777" w:rsidR="00673DF7" w:rsidRPr="00673DF7" w:rsidRDefault="00673DF7" w:rsidP="00673DF7"/>
    <w:p w14:paraId="6936EE9B" w14:textId="77777777" w:rsidR="00673DF7" w:rsidRPr="00673DF7" w:rsidRDefault="00673DF7" w:rsidP="00673DF7">
      <w:pPr>
        <w:numPr>
          <w:ilvl w:val="0"/>
          <w:numId w:val="1"/>
        </w:numPr>
      </w:pPr>
      <w:r w:rsidRPr="00673DF7">
        <w:t>A third party payment is required because the cost of the home that has been chosen</w:t>
      </w:r>
      <w:r w:rsidR="00A66725">
        <w:t xml:space="preserve"> </w:t>
      </w:r>
      <w:r w:rsidRPr="00673DF7">
        <w:t>is higher than the funding level that Nottinghamshire County Council considers is necessary/prepared to pay for this type of care.</w:t>
      </w:r>
    </w:p>
    <w:p w14:paraId="7B6CAD23" w14:textId="77777777" w:rsidR="00673DF7" w:rsidRPr="00673DF7" w:rsidRDefault="00673DF7" w:rsidP="00673DF7"/>
    <w:p w14:paraId="133B0916" w14:textId="77777777" w:rsidR="00673DF7" w:rsidRPr="00673DF7" w:rsidRDefault="00673DF7" w:rsidP="00673DF7">
      <w:pPr>
        <w:numPr>
          <w:ilvl w:val="0"/>
          <w:numId w:val="1"/>
        </w:numPr>
      </w:pPr>
      <w:r w:rsidRPr="00673DF7">
        <w:t>A third party amount is payable</w:t>
      </w:r>
      <w:r w:rsidR="00DE3706">
        <w:t>, by you the 3</w:t>
      </w:r>
      <w:r w:rsidR="00DE3706" w:rsidRPr="00DE3706">
        <w:rPr>
          <w:vertAlign w:val="superscript"/>
        </w:rPr>
        <w:t>rd</w:t>
      </w:r>
      <w:r w:rsidR="00DE3706">
        <w:t xml:space="preserve"> party payee as signed, and dated below,</w:t>
      </w:r>
      <w:r w:rsidRPr="00673DF7">
        <w:t xml:space="preserve"> in addition to the amount that the resident has been assessed to contribute towards the cost of care.</w:t>
      </w:r>
    </w:p>
    <w:p w14:paraId="5AD83DB9" w14:textId="77777777" w:rsidR="00673DF7" w:rsidRPr="00673DF7" w:rsidRDefault="00673DF7" w:rsidP="00673DF7"/>
    <w:p w14:paraId="34C4CCE8" w14:textId="77777777" w:rsidR="00673DF7" w:rsidRPr="00673DF7" w:rsidRDefault="00673DF7" w:rsidP="00673DF7">
      <w:pPr>
        <w:numPr>
          <w:ilvl w:val="0"/>
          <w:numId w:val="1"/>
        </w:numPr>
      </w:pPr>
      <w:r w:rsidRPr="00673DF7">
        <w:t>You must ensure that you are able to afford your agreed contribution throughout the r</w:t>
      </w:r>
      <w:r w:rsidR="00393DD7">
        <w:t>esident’s stay in the care home, as it is your responsibility to pay for the third party contribution. If the contribution is not paid, recovery action will be undertaken.</w:t>
      </w:r>
    </w:p>
    <w:p w14:paraId="7CF5ACEE" w14:textId="77777777" w:rsidR="00673DF7" w:rsidRPr="00673DF7" w:rsidRDefault="00673DF7" w:rsidP="00673DF7"/>
    <w:p w14:paraId="77F81FB1" w14:textId="77777777" w:rsidR="00673DF7" w:rsidRPr="00673DF7" w:rsidRDefault="00673DF7" w:rsidP="00673DF7">
      <w:pPr>
        <w:numPr>
          <w:ilvl w:val="0"/>
          <w:numId w:val="1"/>
        </w:numPr>
      </w:pPr>
      <w:r w:rsidRPr="00673DF7">
        <w:t xml:space="preserve">It is likely that the care home will seek to increase the resident’s fee at least annually and this will affect your third party contribution. We will write to you if this happens and ask you to sign a new </w:t>
      </w:r>
      <w:r w:rsidR="00ED6935">
        <w:t>Contract.</w:t>
      </w:r>
    </w:p>
    <w:p w14:paraId="04E4C59C" w14:textId="77777777" w:rsidR="00673DF7" w:rsidRPr="00673DF7" w:rsidRDefault="00673DF7" w:rsidP="00673DF7"/>
    <w:p w14:paraId="577DB255" w14:textId="77777777" w:rsidR="00673DF7" w:rsidRPr="00673DF7" w:rsidRDefault="00673DF7" w:rsidP="00673DF7">
      <w:pPr>
        <w:numPr>
          <w:ilvl w:val="0"/>
          <w:numId w:val="1"/>
        </w:numPr>
      </w:pPr>
      <w:r w:rsidRPr="00673DF7">
        <w:t>The Department of Health instructs councils that residents should not use either their disregarded capital or Personal Expenses Allowance to pay a top up. The only exceptions are residents who are being funded during the 12 week disregard period or financially assisted under the Deferred Payments Scheme.</w:t>
      </w:r>
    </w:p>
    <w:p w14:paraId="0C2F5DB8" w14:textId="77777777" w:rsidR="00673DF7" w:rsidRPr="00673DF7" w:rsidRDefault="00673DF7" w:rsidP="00673DF7"/>
    <w:p w14:paraId="102B1278" w14:textId="77777777" w:rsidR="00673DF7" w:rsidRPr="00673DF7" w:rsidRDefault="00B9474D" w:rsidP="00673DF7">
      <w:pPr>
        <w:numPr>
          <w:ilvl w:val="0"/>
          <w:numId w:val="1"/>
        </w:numPr>
      </w:pPr>
      <w:r>
        <w:t>If your circumstances change and you</w:t>
      </w:r>
      <w:r w:rsidR="00673DF7" w:rsidRPr="00673DF7">
        <w:t xml:space="preserve"> can no longer afford to pay </w:t>
      </w:r>
      <w:r>
        <w:t>the top up</w:t>
      </w:r>
      <w:r w:rsidR="00673DF7" w:rsidRPr="00673DF7">
        <w:t xml:space="preserve"> you should speak to the </w:t>
      </w:r>
      <w:r w:rsidR="00DE3706">
        <w:t>Care Worker</w:t>
      </w:r>
      <w:r w:rsidR="00ED6935">
        <w:t xml:space="preserve"> involved in the setting up of the contract, </w:t>
      </w:r>
      <w:r w:rsidR="00673DF7" w:rsidRPr="00673DF7">
        <w:t xml:space="preserve">as soon as possible. </w:t>
      </w:r>
      <w:r w:rsidR="00ED6935">
        <w:t xml:space="preserve">Alternatively you may contact the Customer Contact Centre on 0300 500 80 80 who </w:t>
      </w:r>
      <w:r w:rsidR="00DE3706">
        <w:t>can</w:t>
      </w:r>
      <w:r w:rsidR="00ED6935">
        <w:t xml:space="preserve"> make a referral.</w:t>
      </w:r>
      <w:r w:rsidR="004B4552">
        <w:t xml:space="preserve"> </w:t>
      </w:r>
      <w:r w:rsidR="00673DF7" w:rsidRPr="00673DF7">
        <w:t xml:space="preserve">It may be necessary to move the resident to another home in these circumstances. </w:t>
      </w:r>
    </w:p>
    <w:p w14:paraId="5F704907" w14:textId="77777777" w:rsidR="00673DF7" w:rsidRPr="00673DF7" w:rsidRDefault="00673DF7" w:rsidP="00673DF7"/>
    <w:p w14:paraId="71AE7DA9" w14:textId="77777777" w:rsidR="00673DF7" w:rsidRPr="00673DF7" w:rsidRDefault="00673DF7" w:rsidP="00673DF7">
      <w:pPr>
        <w:numPr>
          <w:ilvl w:val="0"/>
          <w:numId w:val="1"/>
        </w:numPr>
      </w:pPr>
      <w:r w:rsidRPr="00673DF7">
        <w:t xml:space="preserve">Nottinghamshire County Council pays the gross fee </w:t>
      </w:r>
      <w:r w:rsidR="00B9474D">
        <w:t xml:space="preserve">including the top up </w:t>
      </w:r>
      <w:r w:rsidRPr="00673DF7">
        <w:t>to the care home. The only amounts you and/or the resident should have to pay directly to the home are those in respect of the resident’s personal expenses not covered in the care plan, for example chiropody, hairdressing or newspapers.</w:t>
      </w:r>
      <w:r w:rsidR="00C46DF1">
        <w:t xml:space="preserve"> </w:t>
      </w:r>
    </w:p>
    <w:p w14:paraId="4E17C0B8" w14:textId="77777777" w:rsidR="00673DF7" w:rsidRPr="00673DF7" w:rsidRDefault="00673DF7" w:rsidP="00673DF7"/>
    <w:p w14:paraId="0049244C" w14:textId="77777777" w:rsidR="00673DF7" w:rsidRDefault="00673DF7" w:rsidP="00673DF7">
      <w:pPr>
        <w:numPr>
          <w:ilvl w:val="0"/>
          <w:numId w:val="1"/>
        </w:numPr>
      </w:pPr>
      <w:r w:rsidRPr="00673DF7">
        <w:t>If the care home requests any other form of payment, you should contact Adult Care Financial Services, who will advise you how to proceed.</w:t>
      </w:r>
    </w:p>
    <w:p w14:paraId="110215BC" w14:textId="77777777" w:rsidR="00393DD7" w:rsidRDefault="00393DD7" w:rsidP="00393DD7">
      <w:pPr>
        <w:pStyle w:val="ListParagraph"/>
      </w:pPr>
    </w:p>
    <w:p w14:paraId="18088187" w14:textId="77777777" w:rsidR="00393DD7" w:rsidRDefault="00673DF7" w:rsidP="00393DD7">
      <w:pPr>
        <w:numPr>
          <w:ilvl w:val="0"/>
          <w:numId w:val="1"/>
        </w:numPr>
      </w:pPr>
      <w:r w:rsidRPr="00673DF7">
        <w:t>You may wish to take independent legal or financial advice before entering into this</w:t>
      </w:r>
      <w:r w:rsidR="00ED6935">
        <w:t xml:space="preserve"> Contract.</w:t>
      </w:r>
    </w:p>
    <w:p w14:paraId="195DCAAE" w14:textId="77777777" w:rsidR="00DE3706" w:rsidRDefault="00DE3706" w:rsidP="00DE3706">
      <w:pPr>
        <w:ind w:left="284"/>
      </w:pPr>
    </w:p>
    <w:p w14:paraId="3E352872" w14:textId="77777777" w:rsidR="00DE3706" w:rsidRDefault="00DE3706" w:rsidP="00393DD7">
      <w:pPr>
        <w:numPr>
          <w:ilvl w:val="0"/>
          <w:numId w:val="1"/>
        </w:numPr>
      </w:pPr>
      <w:r>
        <w:t xml:space="preserve">If the third party top up fees are not paid, Nottinghamshire County Council are entitled to take legal action to recover any unpaid sums. This action may include obtaining a Charging Order over Property Assets, Attachments of Earnings, or to obtain a Warrant of Execution. </w:t>
      </w:r>
    </w:p>
    <w:p w14:paraId="185D6208" w14:textId="77777777" w:rsidR="00DD172E" w:rsidRDefault="00DD172E" w:rsidP="00DD172E">
      <w:pPr>
        <w:ind w:left="284"/>
      </w:pPr>
    </w:p>
    <w:p w14:paraId="518696EF" w14:textId="77777777" w:rsidR="00B9474D" w:rsidRDefault="00B9474D" w:rsidP="00393DD7">
      <w:pPr>
        <w:numPr>
          <w:ilvl w:val="0"/>
          <w:numId w:val="1"/>
        </w:numPr>
      </w:pPr>
      <w:r>
        <w:t xml:space="preserve">Nottinghamshire County Council will pay </w:t>
      </w:r>
      <w:r w:rsidR="006509D2">
        <w:t>(name of care home)</w:t>
      </w:r>
      <w:r>
        <w:t xml:space="preserve"> £</w:t>
      </w:r>
      <w:proofErr w:type="spellStart"/>
      <w:r>
        <w:t>xx.xx</w:t>
      </w:r>
      <w:proofErr w:type="spellEnd"/>
      <w:r>
        <w:t xml:space="preserve"> every four weeks</w:t>
      </w:r>
      <w:r w:rsidR="006509D2">
        <w:t>. This includes the top up amount of £</w:t>
      </w:r>
      <w:proofErr w:type="spellStart"/>
      <w:r w:rsidR="006509D2">
        <w:t>xx.xx</w:t>
      </w:r>
      <w:proofErr w:type="spellEnd"/>
    </w:p>
    <w:p w14:paraId="33593A59" w14:textId="77777777" w:rsidR="00393DD7" w:rsidRPr="00673DF7" w:rsidRDefault="00393DD7" w:rsidP="00393DD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1134"/>
        <w:gridCol w:w="1559"/>
        <w:gridCol w:w="1559"/>
        <w:gridCol w:w="1347"/>
        <w:gridCol w:w="955"/>
        <w:gridCol w:w="2092"/>
      </w:tblGrid>
      <w:tr w:rsidR="00393DD7" w:rsidRPr="00673DF7" w14:paraId="4DDC5260" w14:textId="77777777" w:rsidTr="007432B6">
        <w:trPr>
          <w:trHeight w:val="397"/>
        </w:trPr>
        <w:tc>
          <w:tcPr>
            <w:tcW w:w="1668" w:type="dxa"/>
            <w:tcBorders>
              <w:top w:val="nil"/>
              <w:left w:val="nil"/>
              <w:bottom w:val="nil"/>
            </w:tcBorders>
            <w:shd w:val="clear" w:color="auto" w:fill="auto"/>
            <w:vAlign w:val="center"/>
          </w:tcPr>
          <w:p w14:paraId="012034EA" w14:textId="77777777" w:rsidR="00393DD7" w:rsidRPr="00673DF7" w:rsidRDefault="00393DD7" w:rsidP="007432B6">
            <w:r w:rsidRPr="00673DF7">
              <w:t>I agree to pay:</w:t>
            </w:r>
          </w:p>
        </w:tc>
        <w:tc>
          <w:tcPr>
            <w:tcW w:w="1134" w:type="dxa"/>
            <w:tcBorders>
              <w:bottom w:val="single" w:sz="4" w:space="0" w:color="auto"/>
            </w:tcBorders>
            <w:shd w:val="clear" w:color="auto" w:fill="auto"/>
            <w:vAlign w:val="center"/>
          </w:tcPr>
          <w:p w14:paraId="4B9A9A8C" w14:textId="77777777" w:rsidR="00393DD7" w:rsidRPr="00673DF7" w:rsidRDefault="00393DD7" w:rsidP="007432B6">
            <w:r w:rsidRPr="00673DF7">
              <w:t>Amount:</w:t>
            </w:r>
          </w:p>
        </w:tc>
        <w:tc>
          <w:tcPr>
            <w:tcW w:w="1559" w:type="dxa"/>
            <w:tcBorders>
              <w:bottom w:val="single" w:sz="4" w:space="0" w:color="auto"/>
            </w:tcBorders>
            <w:shd w:val="clear" w:color="auto" w:fill="auto"/>
            <w:vAlign w:val="center"/>
          </w:tcPr>
          <w:p w14:paraId="0527C6C7" w14:textId="77777777" w:rsidR="00393DD7" w:rsidRPr="00673DF7" w:rsidRDefault="00393DD7" w:rsidP="007432B6">
            <w:r w:rsidRPr="00673DF7">
              <w:t>£</w:t>
            </w:r>
            <w:r w:rsidRPr="00673DF7">
              <w:fldChar w:fldCharType="begin">
                <w:ffData>
                  <w:name w:val="Text6"/>
                  <w:enabled/>
                  <w:calcOnExit w:val="0"/>
                  <w:textInput/>
                </w:ffData>
              </w:fldChar>
            </w:r>
            <w:r w:rsidRPr="00673DF7">
              <w:instrText xml:space="preserve"> FORMTEXT </w:instrText>
            </w:r>
            <w:r w:rsidRPr="00673DF7">
              <w:fldChar w:fldCharType="separate"/>
            </w:r>
            <w:r w:rsidRPr="00673DF7">
              <w:t> </w:t>
            </w:r>
            <w:r w:rsidRPr="00673DF7">
              <w:t> </w:t>
            </w:r>
            <w:r w:rsidRPr="00673DF7">
              <w:t> </w:t>
            </w:r>
            <w:r w:rsidRPr="00673DF7">
              <w:t> </w:t>
            </w:r>
            <w:r w:rsidRPr="00673DF7">
              <w:t> </w:t>
            </w:r>
            <w:r w:rsidRPr="00673DF7">
              <w:fldChar w:fldCharType="end"/>
            </w:r>
          </w:p>
        </w:tc>
        <w:tc>
          <w:tcPr>
            <w:tcW w:w="2906" w:type="dxa"/>
            <w:gridSpan w:val="2"/>
            <w:tcBorders>
              <w:top w:val="nil"/>
              <w:bottom w:val="nil"/>
            </w:tcBorders>
            <w:shd w:val="clear" w:color="auto" w:fill="auto"/>
            <w:vAlign w:val="center"/>
          </w:tcPr>
          <w:p w14:paraId="62017E08" w14:textId="77777777" w:rsidR="00393DD7" w:rsidRPr="00673DF7" w:rsidRDefault="00393DD7" w:rsidP="007432B6">
            <w:r w:rsidRPr="00673DF7">
              <w:t>per week, with effect from:</w:t>
            </w:r>
          </w:p>
        </w:tc>
        <w:tc>
          <w:tcPr>
            <w:tcW w:w="955" w:type="dxa"/>
            <w:shd w:val="clear" w:color="auto" w:fill="auto"/>
            <w:vAlign w:val="center"/>
          </w:tcPr>
          <w:p w14:paraId="6E4CEC85" w14:textId="77777777" w:rsidR="00393DD7" w:rsidRPr="00673DF7" w:rsidRDefault="00393DD7" w:rsidP="007432B6">
            <w:r w:rsidRPr="00673DF7">
              <w:t>Date:</w:t>
            </w:r>
          </w:p>
        </w:tc>
        <w:tc>
          <w:tcPr>
            <w:tcW w:w="2092" w:type="dxa"/>
            <w:shd w:val="clear" w:color="auto" w:fill="auto"/>
            <w:vAlign w:val="center"/>
          </w:tcPr>
          <w:p w14:paraId="181A8E93" w14:textId="77777777" w:rsidR="00393DD7" w:rsidRPr="00673DF7" w:rsidRDefault="00393DD7" w:rsidP="007432B6">
            <w:r w:rsidRPr="00673DF7">
              <w:fldChar w:fldCharType="begin">
                <w:ffData>
                  <w:name w:val="Text5"/>
                  <w:enabled/>
                  <w:calcOnExit w:val="0"/>
                  <w:textInput>
                    <w:type w:val="date"/>
                    <w:format w:val="dd/MM/yyyy"/>
                  </w:textInput>
                </w:ffData>
              </w:fldChar>
            </w:r>
            <w:r w:rsidRPr="00673DF7">
              <w:instrText xml:space="preserve"> FORMTEXT </w:instrText>
            </w:r>
            <w:r w:rsidRPr="00673DF7">
              <w:fldChar w:fldCharType="separate"/>
            </w:r>
            <w:r w:rsidRPr="00673DF7">
              <w:t> </w:t>
            </w:r>
            <w:r w:rsidRPr="00673DF7">
              <w:t> </w:t>
            </w:r>
            <w:r w:rsidRPr="00673DF7">
              <w:t> </w:t>
            </w:r>
            <w:r w:rsidRPr="00673DF7">
              <w:t> </w:t>
            </w:r>
            <w:r w:rsidRPr="00673DF7">
              <w:t> </w:t>
            </w:r>
            <w:r w:rsidRPr="00673DF7">
              <w:fldChar w:fldCharType="end"/>
            </w:r>
          </w:p>
        </w:tc>
      </w:tr>
      <w:tr w:rsidR="00393DD7" w:rsidRPr="00673DF7" w14:paraId="7EFB0B28" w14:textId="77777777" w:rsidTr="007432B6">
        <w:trPr>
          <w:trHeight w:val="284"/>
        </w:trPr>
        <w:tc>
          <w:tcPr>
            <w:tcW w:w="1668" w:type="dxa"/>
            <w:tcBorders>
              <w:top w:val="nil"/>
              <w:left w:val="nil"/>
              <w:bottom w:val="nil"/>
              <w:right w:val="nil"/>
            </w:tcBorders>
            <w:shd w:val="clear" w:color="auto" w:fill="auto"/>
            <w:vAlign w:val="center"/>
          </w:tcPr>
          <w:p w14:paraId="185116D4" w14:textId="77777777" w:rsidR="00393DD7" w:rsidRPr="00673DF7" w:rsidRDefault="00393DD7" w:rsidP="007432B6"/>
        </w:tc>
        <w:tc>
          <w:tcPr>
            <w:tcW w:w="1134" w:type="dxa"/>
            <w:tcBorders>
              <w:left w:val="nil"/>
              <w:bottom w:val="nil"/>
              <w:right w:val="nil"/>
            </w:tcBorders>
            <w:shd w:val="clear" w:color="auto" w:fill="auto"/>
            <w:vAlign w:val="center"/>
          </w:tcPr>
          <w:p w14:paraId="79E57058" w14:textId="77777777" w:rsidR="00393DD7" w:rsidRPr="00673DF7" w:rsidRDefault="00393DD7" w:rsidP="007432B6"/>
        </w:tc>
        <w:tc>
          <w:tcPr>
            <w:tcW w:w="1559" w:type="dxa"/>
            <w:tcBorders>
              <w:left w:val="nil"/>
              <w:bottom w:val="nil"/>
              <w:right w:val="nil"/>
            </w:tcBorders>
            <w:shd w:val="clear" w:color="auto" w:fill="auto"/>
            <w:vAlign w:val="center"/>
          </w:tcPr>
          <w:p w14:paraId="7213DC0C" w14:textId="77777777" w:rsidR="00393DD7" w:rsidRPr="00673DF7" w:rsidRDefault="00393DD7" w:rsidP="007432B6"/>
        </w:tc>
        <w:tc>
          <w:tcPr>
            <w:tcW w:w="2906" w:type="dxa"/>
            <w:gridSpan w:val="2"/>
            <w:tcBorders>
              <w:top w:val="nil"/>
              <w:left w:val="nil"/>
              <w:bottom w:val="single" w:sz="4" w:space="0" w:color="auto"/>
              <w:right w:val="nil"/>
            </w:tcBorders>
            <w:shd w:val="clear" w:color="auto" w:fill="auto"/>
            <w:vAlign w:val="center"/>
          </w:tcPr>
          <w:p w14:paraId="7EEDB0C4" w14:textId="77777777" w:rsidR="00393DD7" w:rsidRPr="00673DF7" w:rsidRDefault="00393DD7" w:rsidP="007432B6"/>
        </w:tc>
        <w:tc>
          <w:tcPr>
            <w:tcW w:w="955" w:type="dxa"/>
            <w:tcBorders>
              <w:left w:val="nil"/>
              <w:bottom w:val="single" w:sz="4" w:space="0" w:color="auto"/>
              <w:right w:val="nil"/>
            </w:tcBorders>
            <w:shd w:val="clear" w:color="auto" w:fill="auto"/>
            <w:vAlign w:val="center"/>
          </w:tcPr>
          <w:p w14:paraId="7FA34B81" w14:textId="77777777" w:rsidR="00393DD7" w:rsidRPr="00673DF7" w:rsidRDefault="00393DD7" w:rsidP="007432B6"/>
        </w:tc>
        <w:tc>
          <w:tcPr>
            <w:tcW w:w="2092" w:type="dxa"/>
            <w:tcBorders>
              <w:left w:val="nil"/>
              <w:bottom w:val="single" w:sz="4" w:space="0" w:color="auto"/>
              <w:right w:val="nil"/>
            </w:tcBorders>
            <w:shd w:val="clear" w:color="auto" w:fill="auto"/>
            <w:vAlign w:val="center"/>
          </w:tcPr>
          <w:p w14:paraId="3694A141" w14:textId="77777777" w:rsidR="00393DD7" w:rsidRPr="00673DF7" w:rsidRDefault="00393DD7" w:rsidP="007432B6"/>
        </w:tc>
      </w:tr>
      <w:tr w:rsidR="00393DD7" w:rsidRPr="00673DF7" w14:paraId="1FB20F4D" w14:textId="77777777" w:rsidTr="007432B6">
        <w:trPr>
          <w:trHeight w:val="397"/>
        </w:trPr>
        <w:tc>
          <w:tcPr>
            <w:tcW w:w="4361" w:type="dxa"/>
            <w:gridSpan w:val="3"/>
            <w:tcBorders>
              <w:top w:val="nil"/>
              <w:left w:val="nil"/>
              <w:bottom w:val="nil"/>
            </w:tcBorders>
            <w:shd w:val="clear" w:color="auto" w:fill="auto"/>
            <w:vAlign w:val="center"/>
          </w:tcPr>
          <w:p w14:paraId="7FE807D8" w14:textId="77777777" w:rsidR="00393DD7" w:rsidRPr="00673DF7" w:rsidRDefault="00393DD7" w:rsidP="007432B6">
            <w:r w:rsidRPr="00673DF7">
              <w:t>towards to the cost of accommodation for:</w:t>
            </w:r>
          </w:p>
        </w:tc>
        <w:tc>
          <w:tcPr>
            <w:tcW w:w="1559" w:type="dxa"/>
            <w:tcBorders>
              <w:top w:val="single" w:sz="4" w:space="0" w:color="auto"/>
              <w:bottom w:val="single" w:sz="4" w:space="0" w:color="auto"/>
            </w:tcBorders>
            <w:shd w:val="clear" w:color="auto" w:fill="auto"/>
            <w:vAlign w:val="center"/>
          </w:tcPr>
          <w:p w14:paraId="0381F5AA" w14:textId="77777777" w:rsidR="00393DD7" w:rsidRPr="00673DF7" w:rsidRDefault="00393DD7" w:rsidP="007432B6">
            <w:r w:rsidRPr="00673DF7">
              <w:t>Client name:</w:t>
            </w:r>
          </w:p>
        </w:tc>
        <w:tc>
          <w:tcPr>
            <w:tcW w:w="4394" w:type="dxa"/>
            <w:gridSpan w:val="3"/>
            <w:tcBorders>
              <w:top w:val="single" w:sz="4" w:space="0" w:color="auto"/>
              <w:bottom w:val="single" w:sz="4" w:space="0" w:color="auto"/>
            </w:tcBorders>
            <w:shd w:val="clear" w:color="auto" w:fill="auto"/>
            <w:vAlign w:val="center"/>
          </w:tcPr>
          <w:p w14:paraId="2BBA288A" w14:textId="77777777" w:rsidR="00393DD7" w:rsidRPr="00673DF7" w:rsidRDefault="00393DD7" w:rsidP="007432B6">
            <w:r w:rsidRPr="00673DF7">
              <w:fldChar w:fldCharType="begin">
                <w:ffData>
                  <w:name w:val="Text7"/>
                  <w:enabled/>
                  <w:calcOnExit w:val="0"/>
                  <w:textInput/>
                </w:ffData>
              </w:fldChar>
            </w:r>
            <w:r w:rsidRPr="00673DF7">
              <w:instrText xml:space="preserve"> FORMTEXT </w:instrText>
            </w:r>
            <w:r w:rsidRPr="00673DF7">
              <w:fldChar w:fldCharType="separate"/>
            </w:r>
            <w:r w:rsidRPr="00673DF7">
              <w:t> </w:t>
            </w:r>
            <w:r w:rsidRPr="00673DF7">
              <w:t> </w:t>
            </w:r>
            <w:r w:rsidRPr="00673DF7">
              <w:t> </w:t>
            </w:r>
            <w:r w:rsidRPr="00673DF7">
              <w:t> </w:t>
            </w:r>
            <w:r w:rsidRPr="00673DF7">
              <w:t> </w:t>
            </w:r>
            <w:r w:rsidRPr="00673DF7">
              <w:fldChar w:fldCharType="end"/>
            </w:r>
          </w:p>
        </w:tc>
      </w:tr>
    </w:tbl>
    <w:p w14:paraId="0D01B64C" w14:textId="77777777" w:rsidR="00393DD7" w:rsidRPr="00673DF7" w:rsidRDefault="00393DD7" w:rsidP="00393DD7"/>
    <w:p w14:paraId="15BB335D" w14:textId="77777777" w:rsidR="00393DD7" w:rsidRPr="00673DF7" w:rsidRDefault="00393DD7" w:rsidP="00393DD7">
      <w:r w:rsidRPr="00673DF7">
        <w:t>I understand that these payments are to meet a proportion of the full cost of accommodation which is higher th</w:t>
      </w:r>
      <w:r>
        <w:t>an</w:t>
      </w:r>
      <w:r w:rsidRPr="00673DF7">
        <w:t xml:space="preserve"> the amount which Nottinghamshire County Council is prepared to pay for this category of care.</w:t>
      </w:r>
    </w:p>
    <w:p w14:paraId="49AE41A3" w14:textId="77777777" w:rsidR="00393DD7" w:rsidRPr="00673DF7" w:rsidRDefault="00393DD7" w:rsidP="00393DD7"/>
    <w:p w14:paraId="3D18F5AA" w14:textId="77777777" w:rsidR="00393DD7" w:rsidRPr="00673DF7" w:rsidRDefault="00393DD7" w:rsidP="00393DD7">
      <w:r w:rsidRPr="00673DF7">
        <w:t>I understand also that a further increase in the fees charged by the care home may result in an increase in the amount that I am liable to pay under this</w:t>
      </w:r>
      <w:r w:rsidR="004B4552">
        <w:t xml:space="preserve"> </w:t>
      </w:r>
      <w:r w:rsidR="00ED6935">
        <w:t>Contract</w:t>
      </w:r>
      <w:r w:rsidR="004B4552">
        <w:t>.</w:t>
      </w:r>
      <w:r w:rsidRPr="00673DF7">
        <w:t xml:space="preserve">  I therefore accept that any change in fees may result in a new </w:t>
      </w:r>
      <w:r w:rsidR="00ED6935">
        <w:t xml:space="preserve">Contract </w:t>
      </w:r>
      <w:r w:rsidRPr="00673DF7">
        <w:t>being drawn up between myself and Nottinghamshire County Council to take account of such a change.</w:t>
      </w:r>
    </w:p>
    <w:p w14:paraId="0195405F" w14:textId="77777777" w:rsidR="00393DD7" w:rsidRPr="00673DF7" w:rsidRDefault="00393DD7" w:rsidP="00393DD7"/>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5"/>
        <w:gridCol w:w="7088"/>
      </w:tblGrid>
      <w:tr w:rsidR="00393DD7" w:rsidRPr="00673DF7" w14:paraId="73CDDF4D" w14:textId="77777777" w:rsidTr="007432B6">
        <w:trPr>
          <w:trHeight w:val="572"/>
        </w:trPr>
        <w:tc>
          <w:tcPr>
            <w:tcW w:w="3085" w:type="dxa"/>
            <w:shd w:val="clear" w:color="auto" w:fill="auto"/>
            <w:vAlign w:val="center"/>
          </w:tcPr>
          <w:p w14:paraId="55D3262C" w14:textId="77777777" w:rsidR="00393DD7" w:rsidRPr="00260190" w:rsidRDefault="00393DD7" w:rsidP="007432B6">
            <w:pPr>
              <w:rPr>
                <w:b/>
              </w:rPr>
            </w:pPr>
            <w:r w:rsidRPr="00260190">
              <w:rPr>
                <w:b/>
              </w:rPr>
              <w:t>Third Party Payee Name</w:t>
            </w:r>
          </w:p>
        </w:tc>
        <w:tc>
          <w:tcPr>
            <w:tcW w:w="7088" w:type="dxa"/>
            <w:shd w:val="clear" w:color="auto" w:fill="auto"/>
            <w:vAlign w:val="center"/>
          </w:tcPr>
          <w:p w14:paraId="206C3F87" w14:textId="77777777" w:rsidR="00393DD7" w:rsidRPr="00673DF7" w:rsidRDefault="00393DD7" w:rsidP="007432B6">
            <w:r w:rsidRPr="00673DF7">
              <w:fldChar w:fldCharType="begin">
                <w:ffData>
                  <w:name w:val="Text8"/>
                  <w:enabled/>
                  <w:calcOnExit w:val="0"/>
                  <w:textInput/>
                </w:ffData>
              </w:fldChar>
            </w:r>
            <w:r w:rsidRPr="00673DF7">
              <w:instrText xml:space="preserve"> FORMTEXT </w:instrText>
            </w:r>
            <w:r w:rsidRPr="00673DF7">
              <w:fldChar w:fldCharType="separate"/>
            </w:r>
            <w:r w:rsidRPr="00673DF7">
              <w:t> </w:t>
            </w:r>
            <w:r w:rsidRPr="00673DF7">
              <w:t> </w:t>
            </w:r>
            <w:r w:rsidRPr="00673DF7">
              <w:t> </w:t>
            </w:r>
            <w:r w:rsidRPr="00673DF7">
              <w:t> </w:t>
            </w:r>
            <w:r w:rsidRPr="00673DF7">
              <w:t> </w:t>
            </w:r>
            <w:r w:rsidRPr="00673DF7">
              <w:fldChar w:fldCharType="end"/>
            </w:r>
          </w:p>
        </w:tc>
      </w:tr>
      <w:tr w:rsidR="00393DD7" w:rsidRPr="00673DF7" w14:paraId="05F07EF6" w14:textId="77777777" w:rsidTr="007432B6">
        <w:trPr>
          <w:trHeight w:val="1004"/>
        </w:trPr>
        <w:tc>
          <w:tcPr>
            <w:tcW w:w="3085" w:type="dxa"/>
            <w:shd w:val="clear" w:color="auto" w:fill="auto"/>
            <w:vAlign w:val="center"/>
          </w:tcPr>
          <w:p w14:paraId="3BFC9531" w14:textId="77777777" w:rsidR="00393DD7" w:rsidRPr="00260190" w:rsidRDefault="00393DD7" w:rsidP="007432B6">
            <w:pPr>
              <w:rPr>
                <w:b/>
              </w:rPr>
            </w:pPr>
            <w:r w:rsidRPr="00260190">
              <w:rPr>
                <w:b/>
              </w:rPr>
              <w:t>Address</w:t>
            </w:r>
          </w:p>
          <w:p w14:paraId="63F45B54" w14:textId="77777777" w:rsidR="00393DD7" w:rsidRPr="00260190" w:rsidRDefault="00393DD7" w:rsidP="007432B6">
            <w:pPr>
              <w:rPr>
                <w:b/>
              </w:rPr>
            </w:pPr>
          </w:p>
        </w:tc>
        <w:tc>
          <w:tcPr>
            <w:tcW w:w="7088" w:type="dxa"/>
            <w:shd w:val="clear" w:color="auto" w:fill="auto"/>
            <w:vAlign w:val="center"/>
          </w:tcPr>
          <w:p w14:paraId="3060A040" w14:textId="77777777" w:rsidR="00393DD7" w:rsidRPr="00673DF7" w:rsidRDefault="00393DD7" w:rsidP="007432B6">
            <w:r w:rsidRPr="00673DF7">
              <w:fldChar w:fldCharType="begin">
                <w:ffData>
                  <w:name w:val="Text9"/>
                  <w:enabled/>
                  <w:calcOnExit w:val="0"/>
                  <w:textInput/>
                </w:ffData>
              </w:fldChar>
            </w:r>
            <w:r w:rsidRPr="00673DF7">
              <w:instrText xml:space="preserve"> FORMTEXT </w:instrText>
            </w:r>
            <w:r w:rsidRPr="00673DF7">
              <w:fldChar w:fldCharType="separate"/>
            </w:r>
            <w:r w:rsidRPr="00673DF7">
              <w:t> </w:t>
            </w:r>
            <w:r w:rsidRPr="00673DF7">
              <w:t> </w:t>
            </w:r>
            <w:r w:rsidRPr="00673DF7">
              <w:t> </w:t>
            </w:r>
            <w:r w:rsidRPr="00673DF7">
              <w:t> </w:t>
            </w:r>
            <w:r w:rsidRPr="00673DF7">
              <w:t> </w:t>
            </w:r>
            <w:r w:rsidRPr="00673DF7">
              <w:fldChar w:fldCharType="end"/>
            </w:r>
          </w:p>
        </w:tc>
      </w:tr>
      <w:tr w:rsidR="00393DD7" w:rsidRPr="00673DF7" w14:paraId="710B380D" w14:textId="77777777" w:rsidTr="007432B6">
        <w:trPr>
          <w:trHeight w:val="525"/>
        </w:trPr>
        <w:tc>
          <w:tcPr>
            <w:tcW w:w="3085" w:type="dxa"/>
            <w:shd w:val="clear" w:color="auto" w:fill="auto"/>
            <w:vAlign w:val="center"/>
          </w:tcPr>
          <w:p w14:paraId="76435052" w14:textId="77777777" w:rsidR="00393DD7" w:rsidRPr="00260190" w:rsidRDefault="00393DD7" w:rsidP="007432B6">
            <w:pPr>
              <w:rPr>
                <w:b/>
              </w:rPr>
            </w:pPr>
            <w:r w:rsidRPr="00260190">
              <w:rPr>
                <w:b/>
              </w:rPr>
              <w:t>Signature</w:t>
            </w:r>
          </w:p>
        </w:tc>
        <w:tc>
          <w:tcPr>
            <w:tcW w:w="7088" w:type="dxa"/>
            <w:shd w:val="clear" w:color="auto" w:fill="auto"/>
            <w:vAlign w:val="center"/>
          </w:tcPr>
          <w:p w14:paraId="0F6D5965" w14:textId="77777777" w:rsidR="00393DD7" w:rsidRPr="00673DF7" w:rsidRDefault="00393DD7" w:rsidP="007432B6"/>
        </w:tc>
      </w:tr>
      <w:tr w:rsidR="00393DD7" w:rsidRPr="00673DF7" w14:paraId="14DB4E0F" w14:textId="77777777" w:rsidTr="007432B6">
        <w:trPr>
          <w:trHeight w:val="519"/>
        </w:trPr>
        <w:tc>
          <w:tcPr>
            <w:tcW w:w="3085" w:type="dxa"/>
            <w:shd w:val="clear" w:color="auto" w:fill="auto"/>
            <w:vAlign w:val="center"/>
          </w:tcPr>
          <w:p w14:paraId="56724C0C" w14:textId="77777777" w:rsidR="00393DD7" w:rsidRPr="00260190" w:rsidRDefault="00393DD7" w:rsidP="007432B6">
            <w:pPr>
              <w:rPr>
                <w:b/>
              </w:rPr>
            </w:pPr>
            <w:r w:rsidRPr="00260190">
              <w:rPr>
                <w:b/>
              </w:rPr>
              <w:t>Date</w:t>
            </w:r>
          </w:p>
        </w:tc>
        <w:tc>
          <w:tcPr>
            <w:tcW w:w="7088" w:type="dxa"/>
            <w:shd w:val="clear" w:color="auto" w:fill="auto"/>
            <w:vAlign w:val="center"/>
          </w:tcPr>
          <w:p w14:paraId="79DC55FA" w14:textId="77777777" w:rsidR="00393DD7" w:rsidRPr="00673DF7" w:rsidRDefault="00393DD7" w:rsidP="007432B6">
            <w:r w:rsidRPr="00673DF7">
              <w:fldChar w:fldCharType="begin">
                <w:ffData>
                  <w:name w:val="Text10"/>
                  <w:enabled/>
                  <w:calcOnExit w:val="0"/>
                  <w:textInput>
                    <w:type w:val="date"/>
                    <w:format w:val="dd/MM/yyyy"/>
                  </w:textInput>
                </w:ffData>
              </w:fldChar>
            </w:r>
            <w:r w:rsidRPr="00673DF7">
              <w:instrText xml:space="preserve"> FORMTEXT </w:instrText>
            </w:r>
            <w:r w:rsidRPr="00673DF7">
              <w:fldChar w:fldCharType="separate"/>
            </w:r>
            <w:r w:rsidRPr="00673DF7">
              <w:t> </w:t>
            </w:r>
            <w:r w:rsidRPr="00673DF7">
              <w:t> </w:t>
            </w:r>
            <w:r w:rsidRPr="00673DF7">
              <w:t> </w:t>
            </w:r>
            <w:r w:rsidRPr="00673DF7">
              <w:t> </w:t>
            </w:r>
            <w:r w:rsidRPr="00673DF7">
              <w:t> </w:t>
            </w:r>
            <w:r w:rsidRPr="00673DF7">
              <w:fldChar w:fldCharType="end"/>
            </w:r>
          </w:p>
        </w:tc>
      </w:tr>
    </w:tbl>
    <w:p w14:paraId="3C4E6134" w14:textId="77777777" w:rsidR="00393DD7" w:rsidRPr="00673DF7" w:rsidRDefault="00393DD7" w:rsidP="00393DD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5"/>
        <w:gridCol w:w="7088"/>
      </w:tblGrid>
      <w:tr w:rsidR="00393DD7" w:rsidRPr="00673DF7" w14:paraId="109A51EE" w14:textId="77777777" w:rsidTr="007432B6">
        <w:trPr>
          <w:trHeight w:val="573"/>
        </w:trPr>
        <w:tc>
          <w:tcPr>
            <w:tcW w:w="3085" w:type="dxa"/>
            <w:shd w:val="clear" w:color="auto" w:fill="auto"/>
            <w:vAlign w:val="center"/>
          </w:tcPr>
          <w:p w14:paraId="25F3D3DF" w14:textId="77777777" w:rsidR="00393DD7" w:rsidRPr="00260190" w:rsidRDefault="00393DD7" w:rsidP="007432B6">
            <w:pPr>
              <w:rPr>
                <w:b/>
              </w:rPr>
            </w:pPr>
            <w:r w:rsidRPr="00260190">
              <w:rPr>
                <w:b/>
              </w:rPr>
              <w:t xml:space="preserve">Care Worker </w:t>
            </w:r>
          </w:p>
        </w:tc>
        <w:tc>
          <w:tcPr>
            <w:tcW w:w="7088" w:type="dxa"/>
            <w:shd w:val="clear" w:color="auto" w:fill="auto"/>
            <w:vAlign w:val="center"/>
          </w:tcPr>
          <w:p w14:paraId="1613CC89" w14:textId="77777777" w:rsidR="00393DD7" w:rsidRPr="00673DF7" w:rsidRDefault="00393DD7" w:rsidP="007432B6">
            <w:r w:rsidRPr="00673DF7">
              <w:fldChar w:fldCharType="begin">
                <w:ffData>
                  <w:name w:val="Text11"/>
                  <w:enabled/>
                  <w:calcOnExit w:val="0"/>
                  <w:textInput/>
                </w:ffData>
              </w:fldChar>
            </w:r>
            <w:r w:rsidRPr="00673DF7">
              <w:instrText xml:space="preserve"> FORMTEXT </w:instrText>
            </w:r>
            <w:r w:rsidRPr="00673DF7">
              <w:fldChar w:fldCharType="separate"/>
            </w:r>
            <w:r w:rsidRPr="00673DF7">
              <w:t> </w:t>
            </w:r>
            <w:r w:rsidRPr="00673DF7">
              <w:t> </w:t>
            </w:r>
            <w:r w:rsidRPr="00673DF7">
              <w:t> </w:t>
            </w:r>
            <w:r w:rsidRPr="00673DF7">
              <w:t> </w:t>
            </w:r>
            <w:r w:rsidRPr="00673DF7">
              <w:t> </w:t>
            </w:r>
            <w:r w:rsidRPr="00673DF7">
              <w:fldChar w:fldCharType="end"/>
            </w:r>
          </w:p>
        </w:tc>
      </w:tr>
      <w:tr w:rsidR="00393DD7" w:rsidRPr="00673DF7" w14:paraId="301CE96F" w14:textId="77777777" w:rsidTr="007432B6">
        <w:trPr>
          <w:trHeight w:val="519"/>
        </w:trPr>
        <w:tc>
          <w:tcPr>
            <w:tcW w:w="3085" w:type="dxa"/>
            <w:shd w:val="clear" w:color="auto" w:fill="auto"/>
            <w:vAlign w:val="center"/>
          </w:tcPr>
          <w:p w14:paraId="0B45C6BF" w14:textId="77777777" w:rsidR="00393DD7" w:rsidRPr="00260190" w:rsidRDefault="00393DD7" w:rsidP="007432B6">
            <w:pPr>
              <w:rPr>
                <w:b/>
              </w:rPr>
            </w:pPr>
            <w:r w:rsidRPr="00260190">
              <w:rPr>
                <w:b/>
              </w:rPr>
              <w:t>Base</w:t>
            </w:r>
          </w:p>
        </w:tc>
        <w:tc>
          <w:tcPr>
            <w:tcW w:w="7088" w:type="dxa"/>
            <w:shd w:val="clear" w:color="auto" w:fill="auto"/>
            <w:vAlign w:val="center"/>
          </w:tcPr>
          <w:p w14:paraId="0EE6321B" w14:textId="77777777" w:rsidR="00393DD7" w:rsidRPr="00673DF7" w:rsidRDefault="00393DD7" w:rsidP="007432B6">
            <w:r w:rsidRPr="00673DF7">
              <w:fldChar w:fldCharType="begin">
                <w:ffData>
                  <w:name w:val="Text12"/>
                  <w:enabled/>
                  <w:calcOnExit w:val="0"/>
                  <w:textInput/>
                </w:ffData>
              </w:fldChar>
            </w:r>
            <w:r w:rsidRPr="00673DF7">
              <w:instrText xml:space="preserve"> FORMTEXT </w:instrText>
            </w:r>
            <w:r w:rsidRPr="00673DF7">
              <w:fldChar w:fldCharType="separate"/>
            </w:r>
            <w:r w:rsidRPr="00673DF7">
              <w:t> </w:t>
            </w:r>
            <w:r w:rsidRPr="00673DF7">
              <w:t> </w:t>
            </w:r>
            <w:r w:rsidRPr="00673DF7">
              <w:t> </w:t>
            </w:r>
            <w:r w:rsidRPr="00673DF7">
              <w:t> </w:t>
            </w:r>
            <w:r w:rsidRPr="00673DF7">
              <w:t> </w:t>
            </w:r>
            <w:r w:rsidRPr="00673DF7">
              <w:fldChar w:fldCharType="end"/>
            </w:r>
          </w:p>
        </w:tc>
      </w:tr>
      <w:tr w:rsidR="00393DD7" w:rsidRPr="00673DF7" w14:paraId="16C2726F" w14:textId="77777777" w:rsidTr="007432B6">
        <w:trPr>
          <w:trHeight w:val="573"/>
        </w:trPr>
        <w:tc>
          <w:tcPr>
            <w:tcW w:w="3085" w:type="dxa"/>
            <w:shd w:val="clear" w:color="auto" w:fill="auto"/>
            <w:vAlign w:val="center"/>
          </w:tcPr>
          <w:p w14:paraId="603426EE" w14:textId="77777777" w:rsidR="00393DD7" w:rsidRPr="00260190" w:rsidRDefault="00393DD7" w:rsidP="007432B6">
            <w:pPr>
              <w:rPr>
                <w:b/>
              </w:rPr>
            </w:pPr>
            <w:r w:rsidRPr="00260190">
              <w:rPr>
                <w:b/>
              </w:rPr>
              <w:t>Signature</w:t>
            </w:r>
          </w:p>
        </w:tc>
        <w:tc>
          <w:tcPr>
            <w:tcW w:w="7088" w:type="dxa"/>
            <w:shd w:val="clear" w:color="auto" w:fill="auto"/>
            <w:vAlign w:val="center"/>
          </w:tcPr>
          <w:p w14:paraId="4BC66FF9" w14:textId="77777777" w:rsidR="00393DD7" w:rsidRPr="00673DF7" w:rsidRDefault="00393DD7" w:rsidP="007432B6"/>
        </w:tc>
      </w:tr>
      <w:tr w:rsidR="00393DD7" w:rsidRPr="00673DF7" w14:paraId="3147A0AF" w14:textId="77777777" w:rsidTr="007432B6">
        <w:trPr>
          <w:trHeight w:val="573"/>
        </w:trPr>
        <w:tc>
          <w:tcPr>
            <w:tcW w:w="3085" w:type="dxa"/>
            <w:shd w:val="clear" w:color="auto" w:fill="auto"/>
            <w:vAlign w:val="center"/>
          </w:tcPr>
          <w:p w14:paraId="3CACD109" w14:textId="77777777" w:rsidR="00393DD7" w:rsidRPr="00260190" w:rsidRDefault="00393DD7" w:rsidP="007432B6">
            <w:pPr>
              <w:rPr>
                <w:b/>
              </w:rPr>
            </w:pPr>
            <w:r w:rsidRPr="00260190">
              <w:rPr>
                <w:b/>
              </w:rPr>
              <w:t>Date</w:t>
            </w:r>
          </w:p>
        </w:tc>
        <w:tc>
          <w:tcPr>
            <w:tcW w:w="7088" w:type="dxa"/>
            <w:shd w:val="clear" w:color="auto" w:fill="auto"/>
            <w:vAlign w:val="center"/>
          </w:tcPr>
          <w:p w14:paraId="4CDC0F66" w14:textId="77777777" w:rsidR="00393DD7" w:rsidRPr="00673DF7" w:rsidRDefault="00393DD7" w:rsidP="007432B6">
            <w:r w:rsidRPr="00673DF7">
              <w:fldChar w:fldCharType="begin">
                <w:ffData>
                  <w:name w:val="Text13"/>
                  <w:enabled/>
                  <w:calcOnExit w:val="0"/>
                  <w:textInput>
                    <w:type w:val="date"/>
                    <w:format w:val="dd/MM/yyyy"/>
                  </w:textInput>
                </w:ffData>
              </w:fldChar>
            </w:r>
            <w:r w:rsidRPr="00673DF7">
              <w:instrText xml:space="preserve"> FORMTEXT </w:instrText>
            </w:r>
            <w:r w:rsidRPr="00673DF7">
              <w:fldChar w:fldCharType="separate"/>
            </w:r>
            <w:r w:rsidRPr="00673DF7">
              <w:t> </w:t>
            </w:r>
            <w:r w:rsidRPr="00673DF7">
              <w:t> </w:t>
            </w:r>
            <w:r w:rsidRPr="00673DF7">
              <w:t> </w:t>
            </w:r>
            <w:r w:rsidRPr="00673DF7">
              <w:t> </w:t>
            </w:r>
            <w:r w:rsidRPr="00673DF7">
              <w:t> </w:t>
            </w:r>
            <w:r w:rsidRPr="00673DF7">
              <w:fldChar w:fldCharType="end"/>
            </w:r>
          </w:p>
        </w:tc>
      </w:tr>
    </w:tbl>
    <w:p w14:paraId="23EC313E" w14:textId="77777777" w:rsidR="00393DD7" w:rsidRPr="00673DF7" w:rsidRDefault="00393DD7" w:rsidP="00393DD7"/>
    <w:p w14:paraId="3729DEEE" w14:textId="77777777" w:rsidR="00393DD7" w:rsidRPr="00673DF7" w:rsidRDefault="00393DD7" w:rsidP="00393DD7">
      <w:pPr>
        <w:rPr>
          <w:b/>
        </w:rPr>
      </w:pPr>
      <w:r w:rsidRPr="00673DF7">
        <w:rPr>
          <w:b/>
        </w:rPr>
        <w:t>For ACFS use only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1"/>
        <w:gridCol w:w="2321"/>
        <w:gridCol w:w="2486"/>
        <w:gridCol w:w="2158"/>
      </w:tblGrid>
      <w:tr w:rsidR="00393DD7" w:rsidRPr="00260190" w14:paraId="5462691E" w14:textId="77777777" w:rsidTr="007432B6">
        <w:tc>
          <w:tcPr>
            <w:tcW w:w="2321" w:type="dxa"/>
            <w:shd w:val="clear" w:color="auto" w:fill="auto"/>
          </w:tcPr>
          <w:p w14:paraId="5C5A2E45" w14:textId="77777777" w:rsidR="00393DD7" w:rsidRPr="00260190" w:rsidRDefault="00393DD7" w:rsidP="007432B6">
            <w:pPr>
              <w:rPr>
                <w:b/>
              </w:rPr>
            </w:pPr>
            <w:r w:rsidRPr="00260190">
              <w:rPr>
                <w:b/>
              </w:rPr>
              <w:t>Framework ID</w:t>
            </w:r>
          </w:p>
        </w:tc>
        <w:tc>
          <w:tcPr>
            <w:tcW w:w="2321" w:type="dxa"/>
            <w:shd w:val="clear" w:color="auto" w:fill="auto"/>
          </w:tcPr>
          <w:p w14:paraId="0AADF6CB" w14:textId="77777777" w:rsidR="00393DD7" w:rsidRPr="00260190" w:rsidRDefault="00393DD7" w:rsidP="007432B6">
            <w:pPr>
              <w:rPr>
                <w:b/>
              </w:rPr>
            </w:pPr>
          </w:p>
        </w:tc>
        <w:tc>
          <w:tcPr>
            <w:tcW w:w="2486" w:type="dxa"/>
            <w:shd w:val="clear" w:color="auto" w:fill="auto"/>
          </w:tcPr>
          <w:p w14:paraId="4EE18889" w14:textId="77777777" w:rsidR="00393DD7" w:rsidRPr="00260190" w:rsidRDefault="00393DD7" w:rsidP="007432B6">
            <w:pPr>
              <w:rPr>
                <w:b/>
              </w:rPr>
            </w:pPr>
            <w:r w:rsidRPr="00260190">
              <w:rPr>
                <w:b/>
              </w:rPr>
              <w:t>Old TP ceased</w:t>
            </w:r>
          </w:p>
        </w:tc>
        <w:tc>
          <w:tcPr>
            <w:tcW w:w="2158" w:type="dxa"/>
            <w:shd w:val="clear" w:color="auto" w:fill="auto"/>
          </w:tcPr>
          <w:p w14:paraId="3D3FD1DA" w14:textId="77777777" w:rsidR="00393DD7" w:rsidRPr="00260190" w:rsidRDefault="00393DD7" w:rsidP="007432B6">
            <w:pPr>
              <w:rPr>
                <w:b/>
              </w:rPr>
            </w:pPr>
          </w:p>
        </w:tc>
      </w:tr>
      <w:tr w:rsidR="00393DD7" w:rsidRPr="00260190" w14:paraId="6BD30978" w14:textId="77777777" w:rsidTr="007432B6">
        <w:tc>
          <w:tcPr>
            <w:tcW w:w="2321" w:type="dxa"/>
            <w:shd w:val="clear" w:color="auto" w:fill="auto"/>
          </w:tcPr>
          <w:p w14:paraId="5E678454" w14:textId="77777777" w:rsidR="00393DD7" w:rsidRPr="00260190" w:rsidRDefault="00393DD7" w:rsidP="007432B6">
            <w:pPr>
              <w:rPr>
                <w:b/>
              </w:rPr>
            </w:pPr>
            <w:r w:rsidRPr="00260190">
              <w:rPr>
                <w:b/>
              </w:rPr>
              <w:t>Home Cost</w:t>
            </w:r>
          </w:p>
        </w:tc>
        <w:tc>
          <w:tcPr>
            <w:tcW w:w="2321" w:type="dxa"/>
            <w:shd w:val="clear" w:color="auto" w:fill="auto"/>
          </w:tcPr>
          <w:p w14:paraId="444C81F4" w14:textId="77777777" w:rsidR="00393DD7" w:rsidRPr="00260190" w:rsidRDefault="00393DD7" w:rsidP="007432B6">
            <w:pPr>
              <w:rPr>
                <w:b/>
              </w:rPr>
            </w:pPr>
          </w:p>
        </w:tc>
        <w:tc>
          <w:tcPr>
            <w:tcW w:w="2486" w:type="dxa"/>
            <w:shd w:val="clear" w:color="auto" w:fill="auto"/>
          </w:tcPr>
          <w:p w14:paraId="462235A6" w14:textId="77777777" w:rsidR="00393DD7" w:rsidRPr="00260190" w:rsidRDefault="00393DD7" w:rsidP="007432B6">
            <w:pPr>
              <w:rPr>
                <w:b/>
              </w:rPr>
            </w:pPr>
            <w:r w:rsidRPr="00260190">
              <w:rPr>
                <w:b/>
              </w:rPr>
              <w:t>New TP set up</w:t>
            </w:r>
          </w:p>
        </w:tc>
        <w:tc>
          <w:tcPr>
            <w:tcW w:w="2158" w:type="dxa"/>
            <w:shd w:val="clear" w:color="auto" w:fill="auto"/>
          </w:tcPr>
          <w:p w14:paraId="2970EA23" w14:textId="77777777" w:rsidR="00393DD7" w:rsidRPr="00260190" w:rsidRDefault="00393DD7" w:rsidP="007432B6">
            <w:pPr>
              <w:rPr>
                <w:b/>
              </w:rPr>
            </w:pPr>
          </w:p>
        </w:tc>
      </w:tr>
      <w:tr w:rsidR="00393DD7" w:rsidRPr="00260190" w14:paraId="5D54DC47" w14:textId="77777777" w:rsidTr="007432B6">
        <w:tc>
          <w:tcPr>
            <w:tcW w:w="2321" w:type="dxa"/>
            <w:shd w:val="clear" w:color="auto" w:fill="auto"/>
          </w:tcPr>
          <w:p w14:paraId="1A1F28BF" w14:textId="77777777" w:rsidR="00393DD7" w:rsidRPr="00260190" w:rsidRDefault="00393DD7" w:rsidP="007432B6">
            <w:pPr>
              <w:rPr>
                <w:b/>
              </w:rPr>
            </w:pPr>
            <w:r w:rsidRPr="00260190">
              <w:rPr>
                <w:b/>
              </w:rPr>
              <w:t>New TP start date</w:t>
            </w:r>
          </w:p>
        </w:tc>
        <w:tc>
          <w:tcPr>
            <w:tcW w:w="2321" w:type="dxa"/>
            <w:shd w:val="clear" w:color="auto" w:fill="auto"/>
          </w:tcPr>
          <w:p w14:paraId="386AED72" w14:textId="77777777" w:rsidR="00393DD7" w:rsidRPr="00260190" w:rsidRDefault="00393DD7" w:rsidP="007432B6">
            <w:pPr>
              <w:rPr>
                <w:b/>
              </w:rPr>
            </w:pPr>
          </w:p>
        </w:tc>
        <w:tc>
          <w:tcPr>
            <w:tcW w:w="2486" w:type="dxa"/>
            <w:shd w:val="clear" w:color="auto" w:fill="auto"/>
          </w:tcPr>
          <w:p w14:paraId="792401E2" w14:textId="77777777" w:rsidR="00393DD7" w:rsidRPr="00260190" w:rsidRDefault="00393DD7" w:rsidP="007432B6">
            <w:pPr>
              <w:rPr>
                <w:b/>
              </w:rPr>
            </w:pPr>
            <w:r w:rsidRPr="00260190">
              <w:rPr>
                <w:b/>
              </w:rPr>
              <w:t>Completion screen</w:t>
            </w:r>
          </w:p>
        </w:tc>
        <w:tc>
          <w:tcPr>
            <w:tcW w:w="2158" w:type="dxa"/>
            <w:shd w:val="clear" w:color="auto" w:fill="auto"/>
          </w:tcPr>
          <w:p w14:paraId="75692246" w14:textId="77777777" w:rsidR="00393DD7" w:rsidRPr="00260190" w:rsidRDefault="00393DD7" w:rsidP="007432B6">
            <w:pPr>
              <w:rPr>
                <w:b/>
              </w:rPr>
            </w:pPr>
          </w:p>
        </w:tc>
      </w:tr>
      <w:tr w:rsidR="00393DD7" w:rsidRPr="00260190" w14:paraId="54C3A516" w14:textId="77777777" w:rsidTr="007432B6">
        <w:tc>
          <w:tcPr>
            <w:tcW w:w="2321" w:type="dxa"/>
            <w:shd w:val="clear" w:color="auto" w:fill="auto"/>
          </w:tcPr>
          <w:p w14:paraId="1B936B95" w14:textId="77777777" w:rsidR="00393DD7" w:rsidRPr="00260190" w:rsidRDefault="00393DD7" w:rsidP="007432B6">
            <w:pPr>
              <w:rPr>
                <w:b/>
              </w:rPr>
            </w:pPr>
            <w:r w:rsidRPr="00260190">
              <w:rPr>
                <w:b/>
              </w:rPr>
              <w:t>Notes updated</w:t>
            </w:r>
          </w:p>
        </w:tc>
        <w:tc>
          <w:tcPr>
            <w:tcW w:w="2321" w:type="dxa"/>
            <w:shd w:val="clear" w:color="auto" w:fill="auto"/>
          </w:tcPr>
          <w:p w14:paraId="0192FA2A" w14:textId="77777777" w:rsidR="00393DD7" w:rsidRPr="00260190" w:rsidRDefault="00393DD7" w:rsidP="007432B6">
            <w:pPr>
              <w:rPr>
                <w:b/>
              </w:rPr>
            </w:pPr>
          </w:p>
        </w:tc>
        <w:tc>
          <w:tcPr>
            <w:tcW w:w="2486" w:type="dxa"/>
            <w:shd w:val="clear" w:color="auto" w:fill="auto"/>
          </w:tcPr>
          <w:p w14:paraId="7E93D839" w14:textId="77777777" w:rsidR="00393DD7" w:rsidRPr="00260190" w:rsidRDefault="00393DD7" w:rsidP="007432B6">
            <w:pPr>
              <w:rPr>
                <w:b/>
              </w:rPr>
            </w:pPr>
            <w:r w:rsidRPr="00260190">
              <w:rPr>
                <w:b/>
              </w:rPr>
              <w:t>User ID</w:t>
            </w:r>
          </w:p>
        </w:tc>
        <w:tc>
          <w:tcPr>
            <w:tcW w:w="2158" w:type="dxa"/>
            <w:shd w:val="clear" w:color="auto" w:fill="auto"/>
          </w:tcPr>
          <w:p w14:paraId="08DB010A" w14:textId="77777777" w:rsidR="00393DD7" w:rsidRPr="00260190" w:rsidRDefault="00393DD7" w:rsidP="007432B6">
            <w:pPr>
              <w:rPr>
                <w:b/>
              </w:rPr>
            </w:pPr>
          </w:p>
        </w:tc>
      </w:tr>
    </w:tbl>
    <w:p w14:paraId="70A12FA1" w14:textId="77777777" w:rsidR="00393DD7" w:rsidRPr="00673DF7" w:rsidRDefault="00393DD7" w:rsidP="00393DD7">
      <w:pPr>
        <w:sectPr w:rsidR="00393DD7" w:rsidRPr="00673DF7" w:rsidSect="00CB2F31">
          <w:footerReference w:type="default" r:id="rId9"/>
          <w:type w:val="continuous"/>
          <w:pgSz w:w="12240" w:h="15840"/>
          <w:pgMar w:top="284" w:right="1021" w:bottom="0" w:left="1021" w:header="720" w:footer="720" w:gutter="0"/>
          <w:cols w:space="720"/>
        </w:sectPr>
      </w:pPr>
    </w:p>
    <w:p w14:paraId="72AD303E" w14:textId="77777777" w:rsidR="001815D4" w:rsidRPr="00B83812" w:rsidRDefault="001815D4" w:rsidP="004B4552"/>
    <w:sectPr w:rsidR="001815D4" w:rsidRPr="00B83812" w:rsidSect="00BF7D65">
      <w:headerReference w:type="default" r:id="rId10"/>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302219" w14:textId="77777777" w:rsidR="00C70E2B" w:rsidRDefault="00C70E2B">
      <w:r>
        <w:separator/>
      </w:r>
    </w:p>
  </w:endnote>
  <w:endnote w:type="continuationSeparator" w:id="0">
    <w:p w14:paraId="1F258204" w14:textId="77777777" w:rsidR="00C70E2B" w:rsidRDefault="00C70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BFA8B" w14:textId="77777777" w:rsidR="00673DF7" w:rsidRDefault="00673DF7" w:rsidP="00260190">
    <w:pPr>
      <w:pStyle w:val="Footer"/>
      <w:tabs>
        <w:tab w:val="clear" w:pos="4153"/>
        <w:tab w:val="clear" w:pos="8306"/>
      </w:tabs>
      <w:jc w:val="right"/>
      <w:rPr>
        <w:rFonts w:ascii="Times New Roman" w:hAnsi="Times New Roman"/>
        <w:sz w:val="16"/>
      </w:rPr>
    </w:pPr>
    <w:r>
      <w:rPr>
        <w:rFonts w:ascii="Times New Roman" w:hAnsi="Times New Roman"/>
        <w:sz w:val="16"/>
      </w:rPr>
      <w:tab/>
    </w:r>
    <w:r>
      <w:rPr>
        <w:rFonts w:ascii="Times New Roman" w:hAnsi="Times New Roman"/>
        <w:sz w:val="16"/>
      </w:rPr>
      <w:tab/>
    </w:r>
    <w:r>
      <w:rPr>
        <w:rFonts w:ascii="Times New Roman" w:hAnsi="Times New Roman"/>
        <w:sz w:val="16"/>
      </w:rPr>
      <w:tab/>
    </w:r>
    <w:r>
      <w:rPr>
        <w:rFonts w:ascii="Times New Roman" w:hAnsi="Times New Roman"/>
        <w:sz w:val="16"/>
      </w:rPr>
      <w:tab/>
    </w:r>
    <w:r>
      <w:rPr>
        <w:rFonts w:ascii="Times New Roman" w:hAnsi="Times New Roman"/>
        <w:sz w:val="16"/>
      </w:rPr>
      <w:tab/>
    </w:r>
    <w:r>
      <w:rPr>
        <w:rStyle w:val="PageNumber"/>
        <w:rFonts w:ascii="Times New Roman" w:hAnsi="Times New Roman"/>
        <w:sz w:val="20"/>
      </w:rPr>
      <w:tab/>
    </w:r>
    <w:r>
      <w:rPr>
        <w:rStyle w:val="PageNumber"/>
        <w:rFonts w:ascii="Times New Roman" w:hAnsi="Times New Roman"/>
        <w:sz w:val="20"/>
      </w:rPr>
      <w:tab/>
    </w:r>
    <w:r>
      <w:rPr>
        <w:rStyle w:val="PageNumber"/>
        <w:rFonts w:ascii="Times New Roman" w:hAnsi="Times New Roman"/>
        <w:sz w:val="20"/>
      </w:rPr>
      <w:tab/>
    </w:r>
    <w:r>
      <w:rPr>
        <w:rStyle w:val="PageNumber"/>
        <w:rFonts w:ascii="Times New Roman" w:hAnsi="Times New Roman"/>
        <w:sz w:val="20"/>
      </w:rPr>
      <w:tab/>
    </w:r>
    <w:r>
      <w:rPr>
        <w:rStyle w:val="PageNumber"/>
        <w:rFonts w:ascii="Times New Roman" w:hAnsi="Times New Roman"/>
        <w:sz w:val="20"/>
      </w:rPr>
      <w:tab/>
    </w:r>
  </w:p>
  <w:p w14:paraId="05276BA9" w14:textId="77777777" w:rsidR="00673DF7" w:rsidRDefault="00673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676692" w14:textId="77777777" w:rsidR="00C70E2B" w:rsidRDefault="00C70E2B">
      <w:r>
        <w:separator/>
      </w:r>
    </w:p>
  </w:footnote>
  <w:footnote w:type="continuationSeparator" w:id="0">
    <w:p w14:paraId="42CF3781" w14:textId="77777777" w:rsidR="00C70E2B" w:rsidRDefault="00C70E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D7A494" w14:textId="77777777" w:rsidR="00673DF7" w:rsidRDefault="00673D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994FD4"/>
    <w:multiLevelType w:val="hybridMultilevel"/>
    <w:tmpl w:val="66789888"/>
    <w:lvl w:ilvl="0" w:tplc="93B28948">
      <w:start w:val="1"/>
      <w:numFmt w:val="bullet"/>
      <w:lvlText w:val=""/>
      <w:lvlJc w:val="left"/>
      <w:pPr>
        <w:tabs>
          <w:tab w:val="num" w:pos="284"/>
        </w:tabs>
        <w:ind w:left="284" w:hanging="28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DF7"/>
    <w:rsid w:val="00037349"/>
    <w:rsid w:val="000B72CF"/>
    <w:rsid w:val="000D000C"/>
    <w:rsid w:val="00133D64"/>
    <w:rsid w:val="00150FAD"/>
    <w:rsid w:val="001815D4"/>
    <w:rsid w:val="001A112F"/>
    <w:rsid w:val="001A6CA6"/>
    <w:rsid w:val="00260190"/>
    <w:rsid w:val="002627F5"/>
    <w:rsid w:val="00273C3A"/>
    <w:rsid w:val="002D2E5B"/>
    <w:rsid w:val="002D6736"/>
    <w:rsid w:val="00361260"/>
    <w:rsid w:val="00393A30"/>
    <w:rsid w:val="00393DD7"/>
    <w:rsid w:val="00410453"/>
    <w:rsid w:val="00453E47"/>
    <w:rsid w:val="004A137B"/>
    <w:rsid w:val="004B4552"/>
    <w:rsid w:val="005148BF"/>
    <w:rsid w:val="005F2BDC"/>
    <w:rsid w:val="00635076"/>
    <w:rsid w:val="006509D2"/>
    <w:rsid w:val="00673DF7"/>
    <w:rsid w:val="00701FF8"/>
    <w:rsid w:val="007432B6"/>
    <w:rsid w:val="00777909"/>
    <w:rsid w:val="00796BEB"/>
    <w:rsid w:val="007A542F"/>
    <w:rsid w:val="007E138C"/>
    <w:rsid w:val="007E4631"/>
    <w:rsid w:val="008443E9"/>
    <w:rsid w:val="00881E4D"/>
    <w:rsid w:val="0089301F"/>
    <w:rsid w:val="008B5FD0"/>
    <w:rsid w:val="008E5B78"/>
    <w:rsid w:val="00914917"/>
    <w:rsid w:val="00931B38"/>
    <w:rsid w:val="00967DBE"/>
    <w:rsid w:val="00974CEA"/>
    <w:rsid w:val="00991AEE"/>
    <w:rsid w:val="009D5AFA"/>
    <w:rsid w:val="00A30464"/>
    <w:rsid w:val="00A60D73"/>
    <w:rsid w:val="00A66725"/>
    <w:rsid w:val="00A84CEF"/>
    <w:rsid w:val="00B56EDA"/>
    <w:rsid w:val="00B83812"/>
    <w:rsid w:val="00B94742"/>
    <w:rsid w:val="00B9474D"/>
    <w:rsid w:val="00BD05E5"/>
    <w:rsid w:val="00BF7D65"/>
    <w:rsid w:val="00C25399"/>
    <w:rsid w:val="00C46DF1"/>
    <w:rsid w:val="00C70E2B"/>
    <w:rsid w:val="00CA1981"/>
    <w:rsid w:val="00CB2F31"/>
    <w:rsid w:val="00D837A1"/>
    <w:rsid w:val="00DB0BA3"/>
    <w:rsid w:val="00DD172E"/>
    <w:rsid w:val="00DE3706"/>
    <w:rsid w:val="00E0315A"/>
    <w:rsid w:val="00E41F42"/>
    <w:rsid w:val="00E516C2"/>
    <w:rsid w:val="00ED6935"/>
    <w:rsid w:val="00F27B6A"/>
    <w:rsid w:val="00F30D93"/>
    <w:rsid w:val="00F44610"/>
    <w:rsid w:val="00F45CE7"/>
    <w:rsid w:val="00F544D1"/>
    <w:rsid w:val="00F5597F"/>
    <w:rsid w:val="00F873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47434604"/>
  <w15:chartTrackingRefBased/>
  <w15:docId w15:val="{184B849E-8E22-4B6A-A1A7-933E7D26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909"/>
    <w:rPr>
      <w:rFonts w:ascii="Arial" w:hAnsi="Arial"/>
      <w:sz w:val="24"/>
      <w:szCs w:val="24"/>
    </w:rPr>
  </w:style>
  <w:style w:type="paragraph" w:styleId="Heading2">
    <w:name w:val="heading 2"/>
    <w:basedOn w:val="Normal"/>
    <w:next w:val="Normal"/>
    <w:qFormat/>
    <w:rsid w:val="00777909"/>
    <w:pPr>
      <w:keepNext/>
      <w:spacing w:before="240" w:after="60"/>
      <w:outlineLvl w:val="1"/>
    </w:pPr>
    <w:rPr>
      <w:rFonts w:cs="Arial"/>
      <w:b/>
      <w:bCs/>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93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393A30"/>
    <w:pPr>
      <w:tabs>
        <w:tab w:val="center" w:pos="4153"/>
        <w:tab w:val="right" w:pos="8306"/>
      </w:tabs>
    </w:pPr>
  </w:style>
  <w:style w:type="paragraph" w:styleId="Footer">
    <w:name w:val="footer"/>
    <w:basedOn w:val="Normal"/>
    <w:rsid w:val="00393A30"/>
    <w:pPr>
      <w:tabs>
        <w:tab w:val="center" w:pos="4153"/>
        <w:tab w:val="right" w:pos="8306"/>
      </w:tabs>
    </w:pPr>
  </w:style>
  <w:style w:type="character" w:styleId="PageNumber">
    <w:name w:val="page number"/>
    <w:rsid w:val="00673DF7"/>
  </w:style>
  <w:style w:type="paragraph" w:styleId="CommentText">
    <w:name w:val="annotation text"/>
    <w:basedOn w:val="Normal"/>
    <w:link w:val="CommentTextChar"/>
    <w:semiHidden/>
    <w:rsid w:val="00037349"/>
    <w:rPr>
      <w:rFonts w:ascii="Times New Roman" w:hAnsi="Times New Roman"/>
      <w:sz w:val="20"/>
      <w:szCs w:val="20"/>
    </w:rPr>
  </w:style>
  <w:style w:type="character" w:customStyle="1" w:styleId="CommentTextChar">
    <w:name w:val="Comment Text Char"/>
    <w:basedOn w:val="DefaultParagraphFont"/>
    <w:link w:val="CommentText"/>
    <w:semiHidden/>
    <w:rsid w:val="00037349"/>
  </w:style>
  <w:style w:type="paragraph" w:styleId="ListParagraph">
    <w:name w:val="List Paragraph"/>
    <w:basedOn w:val="Normal"/>
    <w:uiPriority w:val="34"/>
    <w:qFormat/>
    <w:rsid w:val="00CB2F31"/>
    <w:pPr>
      <w:ind w:left="720"/>
    </w:pPr>
  </w:style>
  <w:style w:type="character" w:styleId="Hyperlink">
    <w:name w:val="Hyperlink"/>
    <w:uiPriority w:val="99"/>
    <w:unhideWhenUsed/>
    <w:rsid w:val="007E138C"/>
    <w:rPr>
      <w:color w:val="0563C1"/>
      <w:u w:val="single"/>
    </w:rPr>
  </w:style>
  <w:style w:type="character" w:styleId="CommentReference">
    <w:name w:val="annotation reference"/>
    <w:basedOn w:val="DefaultParagraphFont"/>
    <w:uiPriority w:val="99"/>
    <w:semiHidden/>
    <w:unhideWhenUsed/>
    <w:rsid w:val="00D837A1"/>
    <w:rPr>
      <w:sz w:val="16"/>
      <w:szCs w:val="16"/>
    </w:rPr>
  </w:style>
  <w:style w:type="paragraph" w:styleId="CommentSubject">
    <w:name w:val="annotation subject"/>
    <w:basedOn w:val="CommentText"/>
    <w:next w:val="CommentText"/>
    <w:link w:val="CommentSubjectChar"/>
    <w:uiPriority w:val="99"/>
    <w:semiHidden/>
    <w:unhideWhenUsed/>
    <w:rsid w:val="00D837A1"/>
    <w:rPr>
      <w:rFonts w:ascii="Arial" w:hAnsi="Arial"/>
      <w:b/>
      <w:bCs/>
    </w:rPr>
  </w:style>
  <w:style w:type="character" w:customStyle="1" w:styleId="CommentSubjectChar">
    <w:name w:val="Comment Subject Char"/>
    <w:basedOn w:val="CommentTextChar"/>
    <w:link w:val="CommentSubject"/>
    <w:uiPriority w:val="99"/>
    <w:semiHidden/>
    <w:rsid w:val="00D837A1"/>
    <w:rPr>
      <w:rFonts w:ascii="Arial" w:hAnsi="Arial"/>
      <w:b/>
      <w:bCs/>
    </w:rPr>
  </w:style>
  <w:style w:type="paragraph" w:styleId="BalloonText">
    <w:name w:val="Balloon Text"/>
    <w:basedOn w:val="Normal"/>
    <w:link w:val="BalloonTextChar"/>
    <w:uiPriority w:val="99"/>
    <w:semiHidden/>
    <w:unhideWhenUsed/>
    <w:rsid w:val="00D837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37A1"/>
    <w:rPr>
      <w:rFonts w:ascii="Segoe UI" w:hAnsi="Segoe UI" w:cs="Segoe UI"/>
      <w:sz w:val="18"/>
      <w:szCs w:val="18"/>
    </w:rPr>
  </w:style>
  <w:style w:type="paragraph" w:styleId="Revision">
    <w:name w:val="Revision"/>
    <w:hidden/>
    <w:uiPriority w:val="99"/>
    <w:semiHidden/>
    <w:rsid w:val="0089301F"/>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p285\Application%20Data\Microsoft\Templates\form%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F1E97-B3B8-44DF-85E3-EF2590D0F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 template.dot</Template>
  <TotalTime>3</TotalTime>
  <Pages>3</Pages>
  <Words>644</Words>
  <Characters>3382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ACM-55 THIRD PARTY FINANCIAL AGREEMENT</vt:lpstr>
    </vt:vector>
  </TitlesOfParts>
  <Company>Nottinghamshire County Council</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ACM-55 THIRD PARTY FINANCIAL AGREEMENT</dc:title>
  <dc:subject/>
  <dc:creator>Nottinghamshire County Council</dc:creator>
  <cp:keywords/>
  <cp:lastModifiedBy>Andrew1 Walker</cp:lastModifiedBy>
  <cp:revision>5</cp:revision>
  <cp:lastPrinted>2013-01-16T09:10:00Z</cp:lastPrinted>
  <dcterms:created xsi:type="dcterms:W3CDTF">2021-06-09T09:24:00Z</dcterms:created>
  <dcterms:modified xsi:type="dcterms:W3CDTF">2021-06-09T09:26:00Z</dcterms:modified>
</cp:coreProperties>
</file>