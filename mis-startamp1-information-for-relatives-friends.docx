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E0272C" w:rsidRPr="00391BF9" w:rsidRDefault="00E0272C">
      <w:pPr>
        <w:rPr>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0"/>
      </w:tblGrid>
      <w:tr w:rsidR="00E0272C" w14:paraId="28CFADFB" w14:textId="77777777">
        <w:tc>
          <w:tcPr>
            <w:tcW w:w="10080" w:type="dxa"/>
            <w:shd w:val="clear" w:color="auto" w:fill="000000"/>
          </w:tcPr>
          <w:p w14:paraId="7067A391" w14:textId="72723CD2" w:rsidR="00E0272C" w:rsidRDefault="001D299E">
            <w:pPr>
              <w:spacing w:before="80" w:after="80"/>
              <w:jc w:val="center"/>
              <w:rPr>
                <w:b/>
                <w:sz w:val="28"/>
              </w:rPr>
            </w:pPr>
            <w:r>
              <w:rPr>
                <w:b/>
                <w:sz w:val="28"/>
              </w:rPr>
              <w:t>START</w:t>
            </w:r>
            <w:r w:rsidR="004C7B07">
              <w:rPr>
                <w:b/>
                <w:sz w:val="28"/>
              </w:rPr>
              <w:t xml:space="preserve"> – INFORMATION FOR RELATIVES/FRIENDS OF </w:t>
            </w:r>
            <w:r w:rsidR="00D11194">
              <w:rPr>
                <w:b/>
                <w:sz w:val="28"/>
              </w:rPr>
              <w:t>PEOPLE</w:t>
            </w:r>
            <w:r w:rsidR="004C7B07">
              <w:rPr>
                <w:b/>
                <w:sz w:val="28"/>
              </w:rPr>
              <w:t xml:space="preserve"> RECEIVING SUPPORT WITH THEIR MEDICATION FROM THE START </w:t>
            </w:r>
            <w:r w:rsidR="00D11194">
              <w:rPr>
                <w:b/>
                <w:sz w:val="28"/>
              </w:rPr>
              <w:t xml:space="preserve">REABLEMENT </w:t>
            </w:r>
            <w:r w:rsidR="004C7B07">
              <w:rPr>
                <w:b/>
                <w:sz w:val="28"/>
              </w:rPr>
              <w:t>SERVICE</w:t>
            </w:r>
          </w:p>
        </w:tc>
      </w:tr>
    </w:tbl>
    <w:p w14:paraId="0A37501D" w14:textId="77777777" w:rsidR="00E0272C" w:rsidRDefault="00E0272C"/>
    <w:p w14:paraId="03CC648B" w14:textId="21135036" w:rsidR="002A68DF" w:rsidRPr="00D11194" w:rsidRDefault="002A68DF" w:rsidP="00BF3736">
      <w:pPr>
        <w:tabs>
          <w:tab w:val="left" w:leader="dot" w:pos="8460"/>
        </w:tabs>
        <w:ind w:right="-23"/>
        <w:rPr>
          <w:sz w:val="22"/>
          <w:szCs w:val="22"/>
        </w:rPr>
      </w:pPr>
      <w:r w:rsidRPr="00D11194">
        <w:rPr>
          <w:sz w:val="22"/>
          <w:szCs w:val="22"/>
        </w:rPr>
        <w:t xml:space="preserve">Your relative/friend is receiving </w:t>
      </w:r>
      <w:r w:rsidR="00D11194" w:rsidRPr="00D11194">
        <w:rPr>
          <w:sz w:val="22"/>
          <w:szCs w:val="22"/>
        </w:rPr>
        <w:t>support</w:t>
      </w:r>
      <w:r w:rsidRPr="00D11194">
        <w:rPr>
          <w:sz w:val="22"/>
          <w:szCs w:val="22"/>
        </w:rPr>
        <w:t xml:space="preserve"> with their medication from the Nottinghamshire County Council </w:t>
      </w:r>
      <w:r w:rsidR="00777B10" w:rsidRPr="00D11194">
        <w:rPr>
          <w:sz w:val="22"/>
          <w:szCs w:val="22"/>
        </w:rPr>
        <w:t>START</w:t>
      </w:r>
      <w:r w:rsidRPr="00D11194">
        <w:rPr>
          <w:sz w:val="22"/>
          <w:szCs w:val="22"/>
        </w:rPr>
        <w:t xml:space="preserve"> </w:t>
      </w:r>
      <w:r w:rsidR="00D11194" w:rsidRPr="00D11194">
        <w:rPr>
          <w:sz w:val="22"/>
          <w:szCs w:val="22"/>
        </w:rPr>
        <w:t>Reablement S</w:t>
      </w:r>
      <w:r w:rsidRPr="00D11194">
        <w:rPr>
          <w:sz w:val="22"/>
          <w:szCs w:val="22"/>
        </w:rPr>
        <w:t>ervice.  The support they are receiving has been designed to meet their needs whilst promoting independence.  In order that support can be given safely may we ask you comply with the following points:</w:t>
      </w:r>
    </w:p>
    <w:p w14:paraId="5DAB6C7B" w14:textId="77777777" w:rsidR="002A68DF" w:rsidRPr="00D11194" w:rsidRDefault="002A68DF" w:rsidP="00BF3736">
      <w:pPr>
        <w:tabs>
          <w:tab w:val="left" w:leader="dot" w:pos="8460"/>
        </w:tabs>
        <w:ind w:right="-23"/>
        <w:rPr>
          <w:sz w:val="22"/>
          <w:szCs w:val="22"/>
        </w:rPr>
      </w:pPr>
    </w:p>
    <w:p w14:paraId="7398CD7A" w14:textId="77777777" w:rsidR="002A68DF" w:rsidRPr="00D11194" w:rsidRDefault="002A68DF" w:rsidP="00BF3736">
      <w:pPr>
        <w:numPr>
          <w:ilvl w:val="0"/>
          <w:numId w:val="1"/>
        </w:numPr>
        <w:tabs>
          <w:tab w:val="left" w:leader="dot" w:pos="8460"/>
        </w:tabs>
        <w:ind w:right="-23"/>
        <w:rPr>
          <w:sz w:val="22"/>
          <w:szCs w:val="22"/>
        </w:rPr>
      </w:pPr>
      <w:r w:rsidRPr="00D11194">
        <w:rPr>
          <w:sz w:val="22"/>
          <w:szCs w:val="22"/>
        </w:rPr>
        <w:t>The medication requirements of your relative/friend are being looked after by the staff in the service.  A Medication Administration Record (MAR) chart listing all prescribed medication and when it should be taken will be provided every month.  The staff will initial the MAR chart every time they help with</w:t>
      </w:r>
      <w:r w:rsidRPr="00D11194">
        <w:rPr>
          <w:color w:val="FF0000"/>
          <w:sz w:val="22"/>
          <w:szCs w:val="22"/>
        </w:rPr>
        <w:t xml:space="preserve"> </w:t>
      </w:r>
      <w:r w:rsidRPr="00D11194">
        <w:rPr>
          <w:sz w:val="22"/>
          <w:szCs w:val="22"/>
        </w:rPr>
        <w:t>your relative/friend's medication.</w:t>
      </w:r>
    </w:p>
    <w:p w14:paraId="02EB378F" w14:textId="77777777" w:rsidR="002A68DF" w:rsidRPr="00D11194" w:rsidRDefault="002A68DF" w:rsidP="00BF3736">
      <w:pPr>
        <w:tabs>
          <w:tab w:val="left" w:leader="dot" w:pos="8460"/>
        </w:tabs>
        <w:ind w:right="-23"/>
        <w:rPr>
          <w:sz w:val="22"/>
          <w:szCs w:val="22"/>
        </w:rPr>
      </w:pPr>
    </w:p>
    <w:p w14:paraId="45CC4D7E" w14:textId="40574CFA" w:rsidR="002A68DF" w:rsidRPr="00D11194" w:rsidRDefault="002A68DF" w:rsidP="00BF3736">
      <w:pPr>
        <w:numPr>
          <w:ilvl w:val="0"/>
          <w:numId w:val="1"/>
        </w:numPr>
        <w:tabs>
          <w:tab w:val="left" w:leader="dot" w:pos="8460"/>
        </w:tabs>
        <w:ind w:right="-23"/>
        <w:rPr>
          <w:sz w:val="22"/>
          <w:szCs w:val="22"/>
        </w:rPr>
      </w:pPr>
      <w:r w:rsidRPr="00D11194">
        <w:rPr>
          <w:sz w:val="22"/>
          <w:szCs w:val="22"/>
        </w:rPr>
        <w:t xml:space="preserve">There may be occasions where the START </w:t>
      </w:r>
      <w:r w:rsidR="00D11194" w:rsidRPr="00D11194">
        <w:rPr>
          <w:sz w:val="22"/>
          <w:szCs w:val="22"/>
        </w:rPr>
        <w:t>Reablement S</w:t>
      </w:r>
      <w:r w:rsidRPr="00D11194">
        <w:rPr>
          <w:sz w:val="22"/>
          <w:szCs w:val="22"/>
        </w:rPr>
        <w:t>ervice support with medication at specified times of the day and relatives/friends provide support at additional times of the day</w:t>
      </w:r>
      <w:r w:rsidRPr="00D11194">
        <w:rPr>
          <w:color w:val="FF0000"/>
          <w:sz w:val="22"/>
          <w:szCs w:val="22"/>
        </w:rPr>
        <w:t xml:space="preserve">.  </w:t>
      </w:r>
      <w:r w:rsidRPr="00D11194">
        <w:rPr>
          <w:sz w:val="22"/>
          <w:szCs w:val="22"/>
        </w:rPr>
        <w:t xml:space="preserve">This should be specifically arranged with the </w:t>
      </w:r>
      <w:r w:rsidR="00D11194" w:rsidRPr="00D11194">
        <w:rPr>
          <w:sz w:val="22"/>
          <w:szCs w:val="22"/>
        </w:rPr>
        <w:t xml:space="preserve">Senior </w:t>
      </w:r>
      <w:r w:rsidRPr="00D11194">
        <w:rPr>
          <w:sz w:val="22"/>
          <w:szCs w:val="22"/>
        </w:rPr>
        <w:t xml:space="preserve">Reablement </w:t>
      </w:r>
      <w:r w:rsidR="00D11194" w:rsidRPr="00D11194">
        <w:rPr>
          <w:sz w:val="22"/>
          <w:szCs w:val="22"/>
        </w:rPr>
        <w:t>Worker</w:t>
      </w:r>
      <w:r w:rsidRPr="00D11194">
        <w:rPr>
          <w:sz w:val="22"/>
          <w:szCs w:val="22"/>
        </w:rPr>
        <w:t>.  In order that medicines are given safely it is important that our records are complete so your cooperation with completing the MAR chart would be appreciated.  START</w:t>
      </w:r>
      <w:r w:rsidR="00D11194" w:rsidRPr="00D11194">
        <w:rPr>
          <w:sz w:val="22"/>
          <w:szCs w:val="22"/>
        </w:rPr>
        <w:t xml:space="preserve"> Reablement</w:t>
      </w:r>
      <w:r w:rsidRPr="00D11194">
        <w:rPr>
          <w:sz w:val="22"/>
          <w:szCs w:val="22"/>
        </w:rPr>
        <w:t xml:space="preserve"> staff will be able to show you how to complete the MAR chart.</w:t>
      </w:r>
    </w:p>
    <w:p w14:paraId="6A05A809" w14:textId="77777777" w:rsidR="002A68DF" w:rsidRPr="00D11194" w:rsidRDefault="002A68DF" w:rsidP="00BF3736">
      <w:pPr>
        <w:tabs>
          <w:tab w:val="left" w:leader="dot" w:pos="8460"/>
        </w:tabs>
        <w:ind w:right="-23"/>
        <w:rPr>
          <w:sz w:val="22"/>
          <w:szCs w:val="22"/>
        </w:rPr>
      </w:pPr>
    </w:p>
    <w:p w14:paraId="62B0DB9D" w14:textId="5DA1CD29" w:rsidR="002A68DF" w:rsidRPr="00D11194" w:rsidRDefault="002A68DF" w:rsidP="00BF3736">
      <w:pPr>
        <w:numPr>
          <w:ilvl w:val="0"/>
          <w:numId w:val="1"/>
        </w:numPr>
        <w:tabs>
          <w:tab w:val="left" w:leader="dot" w:pos="8460"/>
        </w:tabs>
        <w:ind w:right="-23"/>
        <w:rPr>
          <w:sz w:val="22"/>
          <w:szCs w:val="22"/>
        </w:rPr>
      </w:pPr>
      <w:r w:rsidRPr="00D11194">
        <w:rPr>
          <w:sz w:val="22"/>
          <w:szCs w:val="22"/>
        </w:rPr>
        <w:t xml:space="preserve">Medication will be stored in a suitable location agreed with </w:t>
      </w:r>
      <w:r w:rsidR="00D11194" w:rsidRPr="00D11194">
        <w:rPr>
          <w:sz w:val="22"/>
          <w:szCs w:val="22"/>
        </w:rPr>
        <w:t xml:space="preserve">your relative/friend </w:t>
      </w:r>
      <w:r w:rsidRPr="00D11194">
        <w:rPr>
          <w:sz w:val="22"/>
          <w:szCs w:val="22"/>
        </w:rPr>
        <w:t>or, if thought necessary to ensure the safety of your relative/friend, in a locked container.</w:t>
      </w:r>
    </w:p>
    <w:p w14:paraId="5A39BBE3" w14:textId="77777777" w:rsidR="002A68DF" w:rsidRPr="00D11194" w:rsidRDefault="002A68DF" w:rsidP="00BF3736">
      <w:pPr>
        <w:tabs>
          <w:tab w:val="left" w:leader="dot" w:pos="8460"/>
        </w:tabs>
        <w:ind w:right="-23"/>
        <w:rPr>
          <w:sz w:val="22"/>
          <w:szCs w:val="22"/>
        </w:rPr>
      </w:pPr>
    </w:p>
    <w:p w14:paraId="2C885204" w14:textId="14F5D81A" w:rsidR="002A68DF" w:rsidRPr="00D11194" w:rsidRDefault="002A68DF" w:rsidP="00BF3736">
      <w:pPr>
        <w:numPr>
          <w:ilvl w:val="0"/>
          <w:numId w:val="1"/>
        </w:numPr>
        <w:tabs>
          <w:tab w:val="left" w:leader="dot" w:pos="8460"/>
        </w:tabs>
        <w:ind w:right="-23"/>
        <w:rPr>
          <w:sz w:val="22"/>
          <w:szCs w:val="22"/>
        </w:rPr>
      </w:pPr>
      <w:r w:rsidRPr="00D11194">
        <w:rPr>
          <w:sz w:val="22"/>
          <w:szCs w:val="22"/>
        </w:rPr>
        <w:t xml:space="preserve">The START </w:t>
      </w:r>
      <w:r w:rsidR="00D11194" w:rsidRPr="00D11194">
        <w:rPr>
          <w:sz w:val="22"/>
          <w:szCs w:val="22"/>
        </w:rPr>
        <w:t>Reablement S</w:t>
      </w:r>
      <w:r w:rsidRPr="00D11194">
        <w:rPr>
          <w:sz w:val="22"/>
          <w:szCs w:val="22"/>
        </w:rPr>
        <w:t xml:space="preserve">ervice </w:t>
      </w:r>
      <w:r w:rsidR="00D11194" w:rsidRPr="00D11194">
        <w:rPr>
          <w:sz w:val="22"/>
          <w:szCs w:val="22"/>
        </w:rPr>
        <w:t>reablement</w:t>
      </w:r>
      <w:r w:rsidRPr="00D11194">
        <w:rPr>
          <w:sz w:val="22"/>
          <w:szCs w:val="22"/>
        </w:rPr>
        <w:t xml:space="preserve"> workers will only be able to support with medication prescribed by a doctor, </w:t>
      </w:r>
      <w:proofErr w:type="spellStart"/>
      <w:r w:rsidRPr="00D11194">
        <w:rPr>
          <w:sz w:val="22"/>
          <w:szCs w:val="22"/>
        </w:rPr>
        <w:t>non medical</w:t>
      </w:r>
      <w:proofErr w:type="spellEnd"/>
      <w:r w:rsidRPr="00D11194">
        <w:rPr>
          <w:sz w:val="22"/>
          <w:szCs w:val="22"/>
        </w:rPr>
        <w:t xml:space="preserve"> prescriber or dentist.  Alternative arrangements will need to be established for any medicines purchased from, for instance, a supermarket or over the counter at a chemist.  This includes herbal remedies and other alternative remedies.  Purchased medicines may interact with your relatives/friends prescribed medication so please discuss these types of medicines with your relatives/friends community pharmacist before giving them to your relative/friend.</w:t>
      </w:r>
    </w:p>
    <w:p w14:paraId="41C8F396" w14:textId="77777777" w:rsidR="004C7B07" w:rsidRPr="00D11194" w:rsidRDefault="004C7B07">
      <w:pPr>
        <w:rPr>
          <w:sz w:val="22"/>
          <w:szCs w:val="22"/>
        </w:rPr>
      </w:pPr>
    </w:p>
    <w:p w14:paraId="72A3D3EC" w14:textId="77777777" w:rsidR="002A68DF" w:rsidRDefault="002A68DF"/>
    <w:tbl>
      <w:tblPr>
        <w:tblStyle w:val="TableGrid"/>
        <w:tblW w:w="0" w:type="auto"/>
        <w:tblLook w:val="04A0" w:firstRow="1" w:lastRow="0" w:firstColumn="1" w:lastColumn="0" w:noHBand="0" w:noVBand="1"/>
      </w:tblPr>
      <w:tblGrid>
        <w:gridCol w:w="4248"/>
        <w:gridCol w:w="5606"/>
      </w:tblGrid>
      <w:tr w:rsidR="00D11194" w14:paraId="04863AF3" w14:textId="77777777" w:rsidTr="00D11194">
        <w:tc>
          <w:tcPr>
            <w:tcW w:w="4248" w:type="dxa"/>
          </w:tcPr>
          <w:p w14:paraId="17494126" w14:textId="77777777" w:rsidR="00D11194" w:rsidRDefault="00D11194" w:rsidP="00D11194">
            <w:r>
              <w:t>On behalf of relatives/friends of (name of person being supported)</w:t>
            </w:r>
            <w:r>
              <w:tab/>
              <w:t>     </w:t>
            </w:r>
          </w:p>
          <w:p w14:paraId="372A97D4" w14:textId="056BD460" w:rsidR="00D11194" w:rsidRDefault="00D11194" w:rsidP="00D11194"/>
        </w:tc>
        <w:tc>
          <w:tcPr>
            <w:tcW w:w="5606" w:type="dxa"/>
          </w:tcPr>
          <w:p w14:paraId="780F7847" w14:textId="77777777" w:rsidR="00D11194" w:rsidRDefault="00D11194"/>
        </w:tc>
      </w:tr>
      <w:tr w:rsidR="00D11194" w14:paraId="72F2A6A1" w14:textId="77777777" w:rsidTr="00D11194">
        <w:tc>
          <w:tcPr>
            <w:tcW w:w="4248" w:type="dxa"/>
          </w:tcPr>
          <w:p w14:paraId="411BFF75" w14:textId="4056A4E3" w:rsidR="00D11194" w:rsidRDefault="00D11194">
            <w:r>
              <w:t>AD</w:t>
            </w:r>
            <w:r w:rsidR="008900EA">
              <w:t>D</w:t>
            </w:r>
            <w:r>
              <w:t xml:space="preserve">RESS </w:t>
            </w:r>
          </w:p>
          <w:p w14:paraId="024CD9E3" w14:textId="77777777" w:rsidR="00D11194" w:rsidRDefault="00D11194"/>
          <w:p w14:paraId="5BE48AF7" w14:textId="77777777" w:rsidR="00D11194" w:rsidRDefault="00D11194"/>
          <w:p w14:paraId="2C903932" w14:textId="33FEF483" w:rsidR="00D11194" w:rsidRDefault="00D11194"/>
        </w:tc>
        <w:tc>
          <w:tcPr>
            <w:tcW w:w="5606" w:type="dxa"/>
          </w:tcPr>
          <w:p w14:paraId="62946416" w14:textId="77777777" w:rsidR="00D11194" w:rsidRDefault="00D11194"/>
          <w:p w14:paraId="69232C6A" w14:textId="77777777" w:rsidR="00D11194" w:rsidRDefault="00D11194"/>
          <w:p w14:paraId="33EF007E" w14:textId="77777777" w:rsidR="00D11194" w:rsidRDefault="00D11194"/>
        </w:tc>
      </w:tr>
    </w:tbl>
    <w:p w14:paraId="0D0B940D" w14:textId="77777777" w:rsidR="002A68DF" w:rsidRDefault="002A68DF"/>
    <w:p w14:paraId="25D66669" w14:textId="77777777" w:rsidR="002A68DF" w:rsidRPr="00D11194" w:rsidRDefault="002A68DF" w:rsidP="00BF3736">
      <w:pPr>
        <w:jc w:val="both"/>
        <w:rPr>
          <w:sz w:val="22"/>
          <w:szCs w:val="22"/>
        </w:rPr>
      </w:pPr>
      <w:r w:rsidRPr="00D11194">
        <w:rPr>
          <w:b/>
          <w:sz w:val="22"/>
          <w:szCs w:val="22"/>
        </w:rPr>
        <w:t>I agree to comply with the points set out above and will ensure all relatives/friends are aware and comply with this information.</w:t>
      </w:r>
    </w:p>
    <w:p w14:paraId="0E27B00A" w14:textId="77777777" w:rsidR="002A68DF" w:rsidRPr="00D11194" w:rsidRDefault="002A68DF">
      <w:pPr>
        <w:rPr>
          <w:sz w:val="22"/>
          <w:szCs w:val="22"/>
        </w:rPr>
      </w:pPr>
    </w:p>
    <w:tbl>
      <w:tblPr>
        <w:tblW w:w="0" w:type="auto"/>
        <w:tblLook w:val="01E0" w:firstRow="1" w:lastRow="1" w:firstColumn="1" w:lastColumn="1" w:noHBand="0" w:noVBand="0"/>
      </w:tblPr>
      <w:tblGrid>
        <w:gridCol w:w="1008"/>
        <w:gridCol w:w="2195"/>
        <w:gridCol w:w="1670"/>
        <w:gridCol w:w="4991"/>
      </w:tblGrid>
      <w:tr w:rsidR="002A68DF" w:rsidRPr="00D11194" w14:paraId="3F6D6C16" w14:textId="77777777" w:rsidTr="27193F26">
        <w:tc>
          <w:tcPr>
            <w:tcW w:w="3258" w:type="dxa"/>
            <w:gridSpan w:val="2"/>
            <w:shd w:val="clear" w:color="auto" w:fill="auto"/>
          </w:tcPr>
          <w:p w14:paraId="46032B70" w14:textId="35837654" w:rsidR="002A68DF" w:rsidRPr="00D11194" w:rsidRDefault="00D11194" w:rsidP="003A4F5C">
            <w:pPr>
              <w:spacing w:before="40" w:after="40"/>
              <w:rPr>
                <w:sz w:val="22"/>
                <w:szCs w:val="22"/>
              </w:rPr>
            </w:pPr>
            <w:r>
              <w:rPr>
                <w:sz w:val="22"/>
                <w:szCs w:val="22"/>
              </w:rPr>
              <w:t xml:space="preserve">Name and </w:t>
            </w:r>
            <w:r w:rsidR="002A68DF" w:rsidRPr="00D11194">
              <w:rPr>
                <w:sz w:val="22"/>
                <w:szCs w:val="22"/>
              </w:rPr>
              <w:t>Signature:</w:t>
            </w:r>
          </w:p>
        </w:tc>
        <w:tc>
          <w:tcPr>
            <w:tcW w:w="6822" w:type="dxa"/>
            <w:gridSpan w:val="2"/>
            <w:tcBorders>
              <w:bottom w:val="single" w:sz="4" w:space="0" w:color="auto"/>
            </w:tcBorders>
            <w:shd w:val="clear" w:color="auto" w:fill="auto"/>
          </w:tcPr>
          <w:p w14:paraId="60061E4C" w14:textId="77777777" w:rsidR="002A68DF" w:rsidRPr="00D11194" w:rsidRDefault="002A68DF" w:rsidP="003A4F5C">
            <w:pPr>
              <w:spacing w:before="40" w:after="40"/>
              <w:rPr>
                <w:sz w:val="22"/>
                <w:szCs w:val="22"/>
              </w:rPr>
            </w:pPr>
          </w:p>
        </w:tc>
      </w:tr>
      <w:tr w:rsidR="002A68DF" w:rsidRPr="00D11194" w14:paraId="287DE874" w14:textId="77777777" w:rsidTr="27193F26">
        <w:tc>
          <w:tcPr>
            <w:tcW w:w="3258" w:type="dxa"/>
            <w:gridSpan w:val="2"/>
            <w:shd w:val="clear" w:color="auto" w:fill="auto"/>
          </w:tcPr>
          <w:p w14:paraId="4BB019EC" w14:textId="77777777" w:rsidR="002A68DF" w:rsidRPr="00D11194" w:rsidRDefault="002A68DF" w:rsidP="003A4F5C">
            <w:pPr>
              <w:spacing w:before="40" w:after="40"/>
              <w:rPr>
                <w:sz w:val="22"/>
                <w:szCs w:val="22"/>
              </w:rPr>
            </w:pPr>
            <w:r w:rsidRPr="00D11194">
              <w:rPr>
                <w:sz w:val="22"/>
                <w:szCs w:val="22"/>
              </w:rPr>
              <w:t>Capacity of person signing:</w:t>
            </w:r>
          </w:p>
        </w:tc>
        <w:tc>
          <w:tcPr>
            <w:tcW w:w="6822" w:type="dxa"/>
            <w:gridSpan w:val="2"/>
            <w:tcBorders>
              <w:top w:val="single" w:sz="4" w:space="0" w:color="auto"/>
              <w:bottom w:val="single" w:sz="4" w:space="0" w:color="auto"/>
            </w:tcBorders>
            <w:shd w:val="clear" w:color="auto" w:fill="auto"/>
          </w:tcPr>
          <w:p w14:paraId="23A5BDFB" w14:textId="77777777" w:rsidR="002A68DF" w:rsidRPr="00D11194" w:rsidRDefault="002A68DF" w:rsidP="003A4F5C">
            <w:pPr>
              <w:spacing w:before="40" w:after="40"/>
              <w:rPr>
                <w:sz w:val="22"/>
                <w:szCs w:val="22"/>
              </w:rPr>
            </w:pPr>
            <w:r w:rsidRPr="00D11194">
              <w:rPr>
                <w:sz w:val="22"/>
                <w:szCs w:val="22"/>
              </w:rPr>
              <w:fldChar w:fldCharType="begin">
                <w:ffData>
                  <w:name w:val="Text2"/>
                  <w:enabled/>
                  <w:calcOnExit w:val="0"/>
                  <w:textInput/>
                </w:ffData>
              </w:fldChar>
            </w:r>
            <w:bookmarkStart w:id="0" w:name="Text2"/>
            <w:r w:rsidRPr="00D11194">
              <w:rPr>
                <w:sz w:val="22"/>
                <w:szCs w:val="22"/>
              </w:rPr>
              <w:instrText xml:space="preserve"> FORMTEXT </w:instrText>
            </w:r>
            <w:r w:rsidRPr="00D11194">
              <w:rPr>
                <w:sz w:val="22"/>
                <w:szCs w:val="22"/>
              </w:rPr>
            </w:r>
            <w:r w:rsidRPr="00D11194">
              <w:rPr>
                <w:sz w:val="22"/>
                <w:szCs w:val="22"/>
              </w:rPr>
              <w:fldChar w:fldCharType="separate"/>
            </w:r>
            <w:r w:rsidRPr="00D11194">
              <w:rPr>
                <w:noProof/>
                <w:sz w:val="22"/>
                <w:szCs w:val="22"/>
              </w:rPr>
              <w:t> </w:t>
            </w:r>
            <w:r w:rsidRPr="00D11194">
              <w:rPr>
                <w:noProof/>
                <w:sz w:val="22"/>
                <w:szCs w:val="22"/>
              </w:rPr>
              <w:t> </w:t>
            </w:r>
            <w:r w:rsidRPr="00D11194">
              <w:rPr>
                <w:noProof/>
                <w:sz w:val="22"/>
                <w:szCs w:val="22"/>
              </w:rPr>
              <w:t> </w:t>
            </w:r>
            <w:r w:rsidRPr="00D11194">
              <w:rPr>
                <w:noProof/>
                <w:sz w:val="22"/>
                <w:szCs w:val="22"/>
              </w:rPr>
              <w:t> </w:t>
            </w:r>
            <w:r w:rsidRPr="00D11194">
              <w:rPr>
                <w:noProof/>
                <w:sz w:val="22"/>
                <w:szCs w:val="22"/>
              </w:rPr>
              <w:t> </w:t>
            </w:r>
            <w:r w:rsidRPr="00D11194">
              <w:rPr>
                <w:sz w:val="22"/>
                <w:szCs w:val="22"/>
              </w:rPr>
              <w:fldChar w:fldCharType="end"/>
            </w:r>
            <w:bookmarkEnd w:id="0"/>
          </w:p>
        </w:tc>
      </w:tr>
      <w:tr w:rsidR="00315AD6" w:rsidRPr="00D11194" w14:paraId="715EAAFF" w14:textId="77777777" w:rsidTr="27193F26">
        <w:tc>
          <w:tcPr>
            <w:tcW w:w="1008" w:type="dxa"/>
            <w:shd w:val="clear" w:color="auto" w:fill="auto"/>
          </w:tcPr>
          <w:p w14:paraId="3101716D" w14:textId="77777777" w:rsidR="00315AD6" w:rsidRPr="00D11194" w:rsidRDefault="00315AD6" w:rsidP="003A4F5C">
            <w:pPr>
              <w:spacing w:before="40" w:after="40"/>
              <w:rPr>
                <w:sz w:val="22"/>
                <w:szCs w:val="22"/>
              </w:rPr>
            </w:pPr>
            <w:r w:rsidRPr="00D11194">
              <w:rPr>
                <w:sz w:val="22"/>
                <w:szCs w:val="22"/>
              </w:rPr>
              <w:t>Date:</w:t>
            </w:r>
          </w:p>
        </w:tc>
        <w:tc>
          <w:tcPr>
            <w:tcW w:w="3960" w:type="dxa"/>
            <w:gridSpan w:val="2"/>
            <w:tcBorders>
              <w:bottom w:val="single" w:sz="4" w:space="0" w:color="auto"/>
            </w:tcBorders>
            <w:shd w:val="clear" w:color="auto" w:fill="auto"/>
          </w:tcPr>
          <w:p w14:paraId="324E118A" w14:textId="4CF191AA" w:rsidR="00315AD6" w:rsidRPr="00D11194" w:rsidRDefault="00315AD6" w:rsidP="003A4F5C">
            <w:pPr>
              <w:spacing w:before="40" w:after="40"/>
              <w:rPr>
                <w:sz w:val="22"/>
                <w:szCs w:val="22"/>
              </w:rPr>
            </w:pPr>
            <w:r w:rsidRPr="00D11194">
              <w:rPr>
                <w:sz w:val="22"/>
                <w:szCs w:val="22"/>
              </w:rPr>
              <w:fldChar w:fldCharType="begin"/>
            </w:r>
            <w:r w:rsidR="1D15E510" w:rsidRPr="00D11194">
              <w:rPr>
                <w:noProof/>
                <w:sz w:val="22"/>
                <w:szCs w:val="22"/>
              </w:rPr>
              <w:instrText>30.07.2021</w:instrText>
            </w:r>
            <w:bookmarkStart w:id="1" w:name="Text3"/>
            <w:r w:rsidRPr="00D11194">
              <w:rPr>
                <w:sz w:val="22"/>
                <w:szCs w:val="22"/>
              </w:rPr>
              <w:instrText xml:space="preserve"> FORMTEXT </w:instrText>
            </w:r>
            <w:r w:rsidRPr="00D11194">
              <w:rPr>
                <w:sz w:val="22"/>
                <w:szCs w:val="22"/>
              </w:rPr>
              <w:fldChar w:fldCharType="separate"/>
            </w:r>
            <w:r w:rsidR="26175021" w:rsidRPr="00D11194">
              <w:rPr>
                <w:noProof/>
                <w:sz w:val="22"/>
                <w:szCs w:val="22"/>
              </w:rPr>
              <w:t> </w:t>
            </w:r>
            <w:r w:rsidR="26175021" w:rsidRPr="00D11194">
              <w:rPr>
                <w:noProof/>
                <w:sz w:val="22"/>
                <w:szCs w:val="22"/>
              </w:rPr>
              <w:t> </w:t>
            </w:r>
            <w:r w:rsidR="26175021" w:rsidRPr="00D11194">
              <w:rPr>
                <w:noProof/>
                <w:sz w:val="22"/>
                <w:szCs w:val="22"/>
              </w:rPr>
              <w:t> </w:t>
            </w:r>
            <w:r w:rsidR="26175021" w:rsidRPr="00D11194">
              <w:rPr>
                <w:noProof/>
                <w:sz w:val="22"/>
                <w:szCs w:val="22"/>
              </w:rPr>
              <w:t> </w:t>
            </w:r>
            <w:r w:rsidR="26175021" w:rsidRPr="00D11194">
              <w:rPr>
                <w:noProof/>
                <w:sz w:val="22"/>
                <w:szCs w:val="22"/>
              </w:rPr>
              <w:t> </w:t>
            </w:r>
            <w:r w:rsidRPr="00D11194">
              <w:rPr>
                <w:sz w:val="22"/>
                <w:szCs w:val="22"/>
              </w:rPr>
              <w:fldChar w:fldCharType="end"/>
            </w:r>
            <w:bookmarkEnd w:id="1"/>
          </w:p>
        </w:tc>
        <w:tc>
          <w:tcPr>
            <w:tcW w:w="5112" w:type="dxa"/>
            <w:shd w:val="clear" w:color="auto" w:fill="auto"/>
          </w:tcPr>
          <w:p w14:paraId="44EAFD9C" w14:textId="77777777" w:rsidR="00315AD6" w:rsidRPr="00D11194" w:rsidRDefault="00315AD6" w:rsidP="003A4F5C">
            <w:pPr>
              <w:spacing w:before="40" w:after="40"/>
              <w:rPr>
                <w:sz w:val="22"/>
                <w:szCs w:val="22"/>
              </w:rPr>
            </w:pPr>
          </w:p>
        </w:tc>
      </w:tr>
    </w:tbl>
    <w:p w14:paraId="4B94D5A5" w14:textId="77777777" w:rsidR="002A68DF" w:rsidRPr="002A68DF" w:rsidRDefault="002A68DF"/>
    <w:sectPr w:rsidR="002A68DF" w:rsidRPr="002A68DF">
      <w:headerReference w:type="first" r:id="rId11"/>
      <w:footerReference w:type="first" r:id="rId12"/>
      <w:pgSz w:w="11906" w:h="16838" w:code="9"/>
      <w:pgMar w:top="709" w:right="1021" w:bottom="709" w:left="102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74DF7" w14:textId="77777777" w:rsidR="00FD1747" w:rsidRDefault="00FD1747">
      <w:r>
        <w:separator/>
      </w:r>
    </w:p>
  </w:endnote>
  <w:endnote w:type="continuationSeparator" w:id="0">
    <w:p w14:paraId="2C567F41" w14:textId="77777777" w:rsidR="00FD1747" w:rsidRDefault="00FD1747">
      <w:r>
        <w:continuationSeparator/>
      </w:r>
    </w:p>
  </w:endnote>
  <w:endnote w:type="continuationNotice" w:id="1">
    <w:p w14:paraId="3675C7D3" w14:textId="77777777" w:rsidR="00FD1747" w:rsidRDefault="00FD17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2C07" w14:textId="3336CE65" w:rsidR="00B534A4" w:rsidRPr="00FF6CE7" w:rsidRDefault="00FF6CE7">
    <w:pPr>
      <w:pStyle w:val="Footer"/>
      <w:tabs>
        <w:tab w:val="clear" w:pos="4153"/>
        <w:tab w:val="clear" w:pos="8306"/>
      </w:tabs>
      <w:rPr>
        <w:rStyle w:val="PageNumber"/>
        <w:rFonts w:cs="Arial"/>
        <w:sz w:val="16"/>
        <w:szCs w:val="16"/>
      </w:rPr>
    </w:pPr>
    <w:r w:rsidRPr="00FF6CE7">
      <w:rPr>
        <w:rFonts w:cs="Arial"/>
        <w:sz w:val="16"/>
      </w:rPr>
      <w:t>START Forms</w:t>
    </w:r>
    <w:r w:rsidR="00B534A4">
      <w:rPr>
        <w:rFonts w:ascii="Times New Roman" w:hAnsi="Times New Roman"/>
        <w:sz w:val="16"/>
      </w:rPr>
      <w:tab/>
    </w:r>
    <w:r w:rsidR="00B534A4">
      <w:rPr>
        <w:rFonts w:ascii="Times New Roman" w:hAnsi="Times New Roman"/>
        <w:sz w:val="16"/>
      </w:rPr>
      <w:tab/>
    </w:r>
    <w:r w:rsidR="00B534A4">
      <w:rPr>
        <w:rFonts w:ascii="Times New Roman" w:hAnsi="Times New Roman"/>
        <w:sz w:val="16"/>
      </w:rPr>
      <w:tab/>
    </w:r>
    <w:r w:rsidR="00B534A4">
      <w:rPr>
        <w:rFonts w:ascii="Times New Roman" w:hAnsi="Times New Roman"/>
        <w:sz w:val="16"/>
      </w:rPr>
      <w:tab/>
    </w:r>
    <w:r w:rsidR="00112A1D">
      <w:rPr>
        <w:rFonts w:ascii="Times New Roman" w:hAnsi="Times New Roman"/>
        <w:sz w:val="16"/>
      </w:rPr>
      <w:t xml:space="preserve">        </w:t>
    </w:r>
    <w:r w:rsidRPr="00FF6CE7">
      <w:rPr>
        <w:rStyle w:val="PageNumber"/>
        <w:rFonts w:cs="Arial"/>
        <w:sz w:val="16"/>
        <w:szCs w:val="16"/>
      </w:rPr>
      <w:t>www.nottinghamshire.gov.uk</w:t>
    </w:r>
    <w:r w:rsidR="00B534A4">
      <w:rPr>
        <w:rStyle w:val="PageNumber"/>
        <w:rFonts w:ascii="Times New Roman" w:hAnsi="Times New Roman"/>
        <w:sz w:val="20"/>
      </w:rPr>
      <w:tab/>
    </w:r>
    <w:r w:rsidR="00B534A4">
      <w:rPr>
        <w:rStyle w:val="PageNumber"/>
        <w:rFonts w:ascii="Times New Roman" w:hAnsi="Times New Roman"/>
        <w:sz w:val="20"/>
      </w:rPr>
      <w:tab/>
    </w:r>
    <w:r w:rsidR="00112A1D">
      <w:rPr>
        <w:rStyle w:val="PageNumber"/>
        <w:rFonts w:ascii="Times New Roman" w:hAnsi="Times New Roman"/>
        <w:sz w:val="20"/>
      </w:rPr>
      <w:t xml:space="preserve">               </w:t>
    </w:r>
    <w:r w:rsidR="00B534A4" w:rsidRPr="00FF6CE7">
      <w:rPr>
        <w:rStyle w:val="PageNumber"/>
        <w:rFonts w:cs="Arial"/>
        <w:sz w:val="20"/>
      </w:rPr>
      <w:tab/>
    </w:r>
    <w:r w:rsidRPr="00FF6CE7">
      <w:rPr>
        <w:rStyle w:val="PageNumber"/>
        <w:rFonts w:cs="Arial"/>
        <w:sz w:val="16"/>
        <w:szCs w:val="16"/>
      </w:rPr>
      <w:t>Version</w:t>
    </w:r>
    <w:r>
      <w:rPr>
        <w:rStyle w:val="PageNumber"/>
        <w:rFonts w:cs="Arial"/>
        <w:sz w:val="16"/>
        <w:szCs w:val="16"/>
      </w:rPr>
      <w:t>:</w:t>
    </w:r>
    <w:r w:rsidRPr="00FF6CE7">
      <w:rPr>
        <w:rStyle w:val="PageNumber"/>
        <w:rFonts w:cs="Arial"/>
        <w:sz w:val="16"/>
        <w:szCs w:val="16"/>
      </w:rPr>
      <w:t xml:space="preserve"> </w:t>
    </w:r>
    <w:r w:rsidR="00D11194">
      <w:rPr>
        <w:rStyle w:val="PageNumber"/>
        <w:rFonts w:cs="Arial"/>
        <w:sz w:val="16"/>
        <w:szCs w:val="16"/>
      </w:rPr>
      <w:t>4</w:t>
    </w:r>
  </w:p>
  <w:p w14:paraId="767821DD" w14:textId="2A42E55E" w:rsidR="00FF6CE7" w:rsidRPr="00FF6CE7" w:rsidRDefault="00FF6CE7">
    <w:pPr>
      <w:pStyle w:val="Footer"/>
      <w:tabs>
        <w:tab w:val="clear" w:pos="4153"/>
        <w:tab w:val="clear" w:pos="8306"/>
      </w:tabs>
      <w:rPr>
        <w:rFonts w:cs="Arial"/>
        <w:sz w:val="16"/>
        <w:szCs w:val="16"/>
      </w:rPr>
    </w:pPr>
    <w:r>
      <w:rPr>
        <w:rStyle w:val="PageNumber"/>
        <w:rFonts w:cs="Arial"/>
        <w:sz w:val="16"/>
        <w:szCs w:val="16"/>
      </w:rPr>
      <w:t xml:space="preserve">                                                                                                                                                                                            </w:t>
    </w:r>
    <w:r w:rsidRPr="00FF6CE7">
      <w:rPr>
        <w:rStyle w:val="PageNumber"/>
        <w:rFonts w:cs="Arial"/>
        <w:sz w:val="16"/>
        <w:szCs w:val="16"/>
      </w:rPr>
      <w:t xml:space="preserve">Date: </w:t>
    </w:r>
    <w:r w:rsidR="00D34744">
      <w:rPr>
        <w:rStyle w:val="PageNumber"/>
        <w:rFonts w:cs="Arial"/>
        <w:sz w:val="16"/>
        <w:szCs w:val="16"/>
      </w:rPr>
      <w:t>April 20</w:t>
    </w:r>
    <w:r w:rsidR="00D11194">
      <w:rPr>
        <w:rStyle w:val="PageNumber"/>
        <w:rFonts w:cs="Arial"/>
        <w:sz w:val="16"/>
        <w:szCs w:val="16"/>
      </w:rPr>
      <w:t>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6110B" w14:textId="77777777" w:rsidR="00FD1747" w:rsidRDefault="00FD1747">
      <w:r>
        <w:separator/>
      </w:r>
    </w:p>
  </w:footnote>
  <w:footnote w:type="continuationSeparator" w:id="0">
    <w:p w14:paraId="127036F4" w14:textId="77777777" w:rsidR="00FD1747" w:rsidRDefault="00FD1747">
      <w:r>
        <w:continuationSeparator/>
      </w:r>
    </w:p>
  </w:footnote>
  <w:footnote w:type="continuationNotice" w:id="1">
    <w:p w14:paraId="6B20C6E0" w14:textId="77777777" w:rsidR="00FD1747" w:rsidRDefault="00FD17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B0818" w14:textId="77777777" w:rsidR="00777B10" w:rsidRDefault="00777B10" w:rsidP="00B534A4">
    <w:pPr>
      <w:pStyle w:val="Header"/>
      <w:tabs>
        <w:tab w:val="clear" w:pos="4153"/>
        <w:tab w:val="clear" w:pos="8306"/>
        <w:tab w:val="center" w:pos="3828"/>
        <w:tab w:val="right" w:pos="7513"/>
        <w:tab w:val="right" w:pos="9864"/>
      </w:tabs>
    </w:pPr>
  </w:p>
  <w:p w14:paraId="74BCE48F" w14:textId="77777777" w:rsidR="00B534A4" w:rsidRPr="002E371D" w:rsidRDefault="006C59E9" w:rsidP="00B534A4">
    <w:pPr>
      <w:pStyle w:val="Header"/>
      <w:tabs>
        <w:tab w:val="clear" w:pos="4153"/>
        <w:tab w:val="clear" w:pos="8306"/>
        <w:tab w:val="center" w:pos="3828"/>
        <w:tab w:val="right" w:pos="7513"/>
        <w:tab w:val="right" w:pos="9864"/>
      </w:tabs>
      <w:rPr>
        <w:b/>
        <w:szCs w:val="24"/>
      </w:rPr>
    </w:pPr>
    <w:r>
      <w:rPr>
        <w:noProof/>
      </w:rPr>
      <w:drawing>
        <wp:inline distT="0" distB="0" distL="0" distR="0" wp14:anchorId="626BE533" wp14:editId="07777777">
          <wp:extent cx="2657475" cy="447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57475" cy="447675"/>
                  </a:xfrm>
                  <a:prstGeom prst="rect">
                    <a:avLst/>
                  </a:prstGeom>
                  <a:noFill/>
                  <a:ln>
                    <a:noFill/>
                  </a:ln>
                </pic:spPr>
              </pic:pic>
            </a:graphicData>
          </a:graphic>
        </wp:inline>
      </w:drawing>
    </w:r>
    <w:r w:rsidR="00B534A4">
      <w:tab/>
    </w:r>
    <w:r w:rsidR="00B534A4" w:rsidRPr="00FF6CE7">
      <w:t xml:space="preserve">         </w:t>
    </w:r>
    <w:r w:rsidR="00500959" w:rsidRPr="00FF6CE7">
      <w:t xml:space="preserve">     </w:t>
    </w:r>
    <w:r w:rsidR="00A06423">
      <w:t xml:space="preserve">        </w:t>
    </w:r>
    <w:r w:rsidR="001A0D01" w:rsidRPr="00FF6CE7">
      <w:t xml:space="preserve">                                       </w:t>
    </w:r>
    <w:r w:rsidR="00B534A4" w:rsidRPr="00FF6CE7">
      <w:rPr>
        <w:rFonts w:cs="Arial"/>
        <w:b/>
      </w:rPr>
      <w:t>START/AMP/1</w:t>
    </w:r>
    <w:r w:rsidR="00B534A4" w:rsidRPr="00B534A4">
      <w:rPr>
        <w:sz w:val="8"/>
      </w:rPr>
      <w:t xml:space="preserve"> </w:t>
    </w:r>
  </w:p>
  <w:p w14:paraId="6B1DEAEA" w14:textId="67C7479C" w:rsidR="002E371D" w:rsidRPr="002E371D" w:rsidRDefault="00C024DB" w:rsidP="002E371D">
    <w:pPr>
      <w:pStyle w:val="Header"/>
      <w:tabs>
        <w:tab w:val="clear" w:pos="4153"/>
        <w:tab w:val="clear" w:pos="8306"/>
        <w:tab w:val="center" w:pos="3828"/>
        <w:tab w:val="right" w:pos="7513"/>
        <w:tab w:val="right" w:pos="9864"/>
      </w:tabs>
      <w:jc w:val="right"/>
      <w:rPr>
        <w:b/>
        <w:szCs w:val="24"/>
      </w:rPr>
    </w:pPr>
    <w:r>
      <w:rPr>
        <w:b/>
        <w:szCs w:val="24"/>
      </w:rPr>
      <w:t>April 2</w:t>
    </w:r>
    <w:r w:rsidR="00D11194">
      <w:rPr>
        <w:b/>
        <w:szCs w:val="24"/>
      </w:rPr>
      <w:t>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3D74B4"/>
    <w:multiLevelType w:val="hybridMultilevel"/>
    <w:tmpl w:val="FF40F47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224678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8E2"/>
    <w:rsid w:val="00112A1D"/>
    <w:rsid w:val="001229B6"/>
    <w:rsid w:val="00133BD8"/>
    <w:rsid w:val="0017160E"/>
    <w:rsid w:val="001A0D01"/>
    <w:rsid w:val="001B2B4A"/>
    <w:rsid w:val="001D299E"/>
    <w:rsid w:val="001F70A9"/>
    <w:rsid w:val="002338E2"/>
    <w:rsid w:val="002A01E9"/>
    <w:rsid w:val="002A68DF"/>
    <w:rsid w:val="002E371D"/>
    <w:rsid w:val="002F6E3E"/>
    <w:rsid w:val="00315AD6"/>
    <w:rsid w:val="00321399"/>
    <w:rsid w:val="00327646"/>
    <w:rsid w:val="00391048"/>
    <w:rsid w:val="00391BF9"/>
    <w:rsid w:val="003A4F5C"/>
    <w:rsid w:val="00403761"/>
    <w:rsid w:val="004C7B07"/>
    <w:rsid w:val="004E3EB0"/>
    <w:rsid w:val="004F12D2"/>
    <w:rsid w:val="00500959"/>
    <w:rsid w:val="00503481"/>
    <w:rsid w:val="00505E28"/>
    <w:rsid w:val="00533A2B"/>
    <w:rsid w:val="00544FDA"/>
    <w:rsid w:val="005643C0"/>
    <w:rsid w:val="00682ED6"/>
    <w:rsid w:val="006A3208"/>
    <w:rsid w:val="006C59E9"/>
    <w:rsid w:val="006D04F5"/>
    <w:rsid w:val="006E5B1B"/>
    <w:rsid w:val="0071251F"/>
    <w:rsid w:val="00760058"/>
    <w:rsid w:val="00777B10"/>
    <w:rsid w:val="00782865"/>
    <w:rsid w:val="0084079A"/>
    <w:rsid w:val="00860B0E"/>
    <w:rsid w:val="0086360E"/>
    <w:rsid w:val="00871E09"/>
    <w:rsid w:val="008900EA"/>
    <w:rsid w:val="008A741E"/>
    <w:rsid w:val="008D1815"/>
    <w:rsid w:val="008F5A64"/>
    <w:rsid w:val="00973037"/>
    <w:rsid w:val="00976790"/>
    <w:rsid w:val="009C070C"/>
    <w:rsid w:val="009C1596"/>
    <w:rsid w:val="009C3945"/>
    <w:rsid w:val="009F462B"/>
    <w:rsid w:val="00A06423"/>
    <w:rsid w:val="00A35317"/>
    <w:rsid w:val="00A45E8B"/>
    <w:rsid w:val="00A631A4"/>
    <w:rsid w:val="00A71010"/>
    <w:rsid w:val="00AB00DD"/>
    <w:rsid w:val="00AC3005"/>
    <w:rsid w:val="00AE030E"/>
    <w:rsid w:val="00B40A91"/>
    <w:rsid w:val="00B534A4"/>
    <w:rsid w:val="00B637EC"/>
    <w:rsid w:val="00B92650"/>
    <w:rsid w:val="00BC0F6D"/>
    <w:rsid w:val="00BF3736"/>
    <w:rsid w:val="00C007B7"/>
    <w:rsid w:val="00C024DB"/>
    <w:rsid w:val="00C55BF5"/>
    <w:rsid w:val="00CA2A69"/>
    <w:rsid w:val="00CA6FAC"/>
    <w:rsid w:val="00CD09A3"/>
    <w:rsid w:val="00CD4D41"/>
    <w:rsid w:val="00CE1A46"/>
    <w:rsid w:val="00D11194"/>
    <w:rsid w:val="00D34744"/>
    <w:rsid w:val="00D522C2"/>
    <w:rsid w:val="00D67EB9"/>
    <w:rsid w:val="00D92991"/>
    <w:rsid w:val="00D93A4C"/>
    <w:rsid w:val="00DC2BDA"/>
    <w:rsid w:val="00E0272C"/>
    <w:rsid w:val="00E5309F"/>
    <w:rsid w:val="00ED0CFC"/>
    <w:rsid w:val="00F260C4"/>
    <w:rsid w:val="00F56EC1"/>
    <w:rsid w:val="00F80E8F"/>
    <w:rsid w:val="00F92D96"/>
    <w:rsid w:val="00FD1747"/>
    <w:rsid w:val="00FD609C"/>
    <w:rsid w:val="00FF6CE7"/>
    <w:rsid w:val="00FF74F4"/>
    <w:rsid w:val="0E24EDE7"/>
    <w:rsid w:val="1C3E9C14"/>
    <w:rsid w:val="1D15E510"/>
    <w:rsid w:val="26175021"/>
    <w:rsid w:val="27193F26"/>
    <w:rsid w:val="2B44CF6C"/>
    <w:rsid w:val="50C205CC"/>
    <w:rsid w:val="54336622"/>
    <w:rsid w:val="55267317"/>
    <w:rsid w:val="73C9C2C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5937EC"/>
  <w15:chartTrackingRefBased/>
  <w15:docId w15:val="{18CBEC32-F6B1-4682-85C5-A21DEC7C4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table" w:styleId="TableGrid">
    <w:name w:val="Table Grid"/>
    <w:basedOn w:val="TableNormal"/>
    <w:rsid w:val="00B63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tyle>
  <w:style w:type="paragraph" w:styleId="BalloonText">
    <w:name w:val="Balloon Text"/>
    <w:basedOn w:val="Normal"/>
    <w:semiHidden/>
    <w:rsid w:val="002A01E9"/>
    <w:rPr>
      <w:rFonts w:ascii="Tahoma" w:hAnsi="Tahoma" w:cs="Tahoma"/>
      <w:sz w:val="16"/>
      <w:szCs w:val="16"/>
    </w:rPr>
  </w:style>
  <w:style w:type="paragraph" w:styleId="Revision">
    <w:name w:val="Revision"/>
    <w:hidden/>
    <w:uiPriority w:val="99"/>
    <w:semiHidden/>
    <w:rsid w:val="00B534A4"/>
    <w:rPr>
      <w:rFonts w:ascii="Arial" w:hAnsi="Arial"/>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pw38\Application%20Data\Microsoft\Templates\form-portrai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0882D285008B449534F1CC8720F8A5" ma:contentTypeVersion="27" ma:contentTypeDescription="Create a new document." ma:contentTypeScope="" ma:versionID="5ddd56193a2676910ad45b13dbd768a1">
  <xsd:schema xmlns:xsd="http://www.w3.org/2001/XMLSchema" xmlns:xs="http://www.w3.org/2001/XMLSchema" xmlns:p="http://schemas.microsoft.com/office/2006/metadata/properties" xmlns:ns2="7f7c714c-a929-4ba2-820d-d24d9401169e" xmlns:ns3="9e8feb4a-2e94-44b3-a528-01d62593f1ac" xmlns:ns4="88cc1ac3-d661-4513-9676-173c55b04fe2" targetNamespace="http://schemas.microsoft.com/office/2006/metadata/properties" ma:root="true" ma:fieldsID="ae0dd102b0f7c12a9b85fb9bac0ef241" ns2:_="" ns3:_="" ns4:_="">
    <xsd:import namespace="7f7c714c-a929-4ba2-820d-d24d9401169e"/>
    <xsd:import namespace="9e8feb4a-2e94-44b3-a528-01d62593f1ac"/>
    <xsd:import namespace="88cc1ac3-d661-4513-9676-173c55b04f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DocumentType" minOccurs="0"/>
                <xsd:element ref="ns2:MediaServiceDateTaken" minOccurs="0"/>
                <xsd:element ref="ns2:MediaLengthInSeconds" minOccurs="0"/>
                <xsd:element ref="ns2:lcf76f155ced4ddcb4097134ff3c332f" minOccurs="0"/>
                <xsd:element ref="ns4:TaxCatchAll" minOccurs="0"/>
                <xsd:element ref="ns2:MediaServiceObjectDetectorVersions" minOccurs="0"/>
                <xsd:element ref="ns2:MediaServiceLocation" minOccurs="0"/>
                <xsd:element ref="ns2:Status" minOccurs="0"/>
                <xsd:element ref="ns2:MediaServiceSearchProperties" minOccurs="0"/>
                <xsd:element ref="ns2:VersionNo_x002e_" minOccurs="0"/>
                <xsd:element ref="ns2:ResponsibleTeam" minOccurs="0"/>
                <xsd:element ref="ns2:Originaldate" minOccurs="0"/>
                <xsd:element ref="ns2:Daterevised" minOccurs="0"/>
                <xsd:element ref="ns2:Library" minOccurs="0"/>
                <xsd:element ref="ns2:Responsibleteam0"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7c714c-a929-4ba2-820d-d24d940116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DocumentType" ma:index="18" nillable="true" ma:displayName="Document Type" ma:format="Dropdown" ma:internalName="DocumentType">
      <xsd:simpleType>
        <xsd:restriction base="dms:Text">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2976cec-d0ce-485f-bc4a-34973482e7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Location" ma:index="25" nillable="true" ma:displayName="Location" ma:indexed="true" ma:internalName="MediaServiceLocation" ma:readOnly="true">
      <xsd:simpleType>
        <xsd:restriction base="dms:Text"/>
      </xsd:simpleType>
    </xsd:element>
    <xsd:element name="Status" ma:index="26" nillable="true" ma:displayName="Status" ma:internalName="Status">
      <xsd:simpleType>
        <xsd:restriction base="dms:Text">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VersionNo_x002e_" ma:index="28" nillable="true" ma:displayName="Version No." ma:description="Document version number to be recorded " ma:format="Dropdown" ma:internalName="VersionNo_x002e_">
      <xsd:simpleType>
        <xsd:restriction base="dms:Text">
          <xsd:maxLength value="255"/>
        </xsd:restriction>
      </xsd:simpleType>
    </xsd:element>
    <xsd:element name="ResponsibleTeam" ma:index="29" nillable="true" ma:displayName="Responsibility" ma:description="Team or person with responsibility for updating publication" ma:format="Dropdown" ma:list="UserInfo" ma:SharePointGroup="0" ma:internalName="ResponsibleTeam">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riginaldate" ma:index="30" nillable="true" ma:displayName="Original date" ma:description="Original publication date" ma:format="DateOnly" ma:internalName="Originaldate">
      <xsd:simpleType>
        <xsd:restriction base="dms:DateTime"/>
      </xsd:simpleType>
    </xsd:element>
    <xsd:element name="Daterevised" ma:index="31" nillable="true" ma:displayName="Date revised" ma:description="Date publication updated" ma:format="DateOnly" ma:internalName="Daterevised">
      <xsd:simpleType>
        <xsd:restriction base="dms:DateTime"/>
      </xsd:simpleType>
    </xsd:element>
    <xsd:element name="Library" ma:index="32" nillable="true" ma:displayName="Library" ma:description="Type of Library publication/document found in" ma:format="Dropdown" ma:internalName="Library">
      <xsd:simpleType>
        <xsd:restriction base="dms:Text">
          <xsd:maxLength value="255"/>
        </xsd:restriction>
      </xsd:simpleType>
    </xsd:element>
    <xsd:element name="Responsibleteam0" ma:index="33" nillable="true" ma:displayName="Responsible team" ma:format="Dropdown" ma:internalName="Responsibleteam0">
      <xsd:simpleType>
        <xsd:restriction base="dms:Note"/>
      </xsd:simpleType>
    </xsd:element>
    <xsd:element name="Comment" ma:index="34" nillable="true" ma:displayName="Comment" ma:format="Dropdown" ma:internalName="Commen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e8feb4a-2e94-44b3-a528-01d62593f1a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cc1ac3-d661-4513-9676-173c55b04fe2"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82c74ed-626c-4d89-8498-f621f8e93123}" ma:internalName="TaxCatchAll" ma:showField="CatchAllData" ma:web="9e8feb4a-2e94-44b3-a528-01d62593f1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9e8feb4a-2e94-44b3-a528-01d62593f1ac">
      <UserInfo>
        <DisplayName>Nicola Vincent</DisplayName>
        <AccountId>39</AccountId>
        <AccountType/>
      </UserInfo>
      <UserInfo>
        <DisplayName>Shoni Blackburn</DisplayName>
        <AccountId>359</AccountId>
        <AccountType/>
      </UserInfo>
      <UserInfo>
        <DisplayName>Marie Foster</DisplayName>
        <AccountId>254</AccountId>
        <AccountType/>
      </UserInfo>
    </SharedWithUsers>
    <ResponsibleTeam xmlns="7f7c714c-a929-4ba2-820d-d24d9401169e">
      <UserInfo>
        <DisplayName>Denise AndersonMoll</DisplayName>
        <AccountId>229</AccountId>
        <AccountType/>
      </UserInfo>
    </ResponsibleTeam>
    <Daterevised xmlns="7f7c714c-a929-4ba2-820d-d24d9401169e" xsi:nil="true"/>
    <VersionNo_x002e_ xmlns="7f7c714c-a929-4ba2-820d-d24d9401169e">V1</VersionNo_x002e_>
    <Status xmlns="7f7c714c-a929-4ba2-820d-d24d9401169e">Current</Status>
    <Comment xmlns="7f7c714c-a929-4ba2-820d-d24d9401169e">Ready to upload</Comment>
    <TaxCatchAll xmlns="88cc1ac3-d661-4513-9676-173c55b04fe2" xsi:nil="true"/>
    <lcf76f155ced4ddcb4097134ff3c332f xmlns="7f7c714c-a929-4ba2-820d-d24d9401169e">
      <Terms xmlns="http://schemas.microsoft.com/office/infopath/2007/PartnerControls"/>
    </lcf76f155ced4ddcb4097134ff3c332f>
    <DocumentType xmlns="7f7c714c-a929-4ba2-820d-d24d9401169e">Form</DocumentType>
    <Originaldate xmlns="7f7c714c-a929-4ba2-820d-d24d9401169e">2025-01-01T00:00:00+00:00</Originaldate>
    <Library xmlns="7f7c714c-a929-4ba2-820d-d24d9401169e">ASCH Forms and Letters</Library>
    <Responsibleteam0 xmlns="7f7c714c-a929-4ba2-820d-d24d9401169e">Maximising Independence Service (Reablement)</Responsibleteam0>
  </documentManagement>
</p:properties>
</file>

<file path=customXml/itemProps1.xml><?xml version="1.0" encoding="utf-8"?>
<ds:datastoreItem xmlns:ds="http://schemas.openxmlformats.org/officeDocument/2006/customXml" ds:itemID="{153A84B4-CA89-4100-BE1D-BD6530975EA9}"/>
</file>

<file path=customXml/itemProps2.xml><?xml version="1.0" encoding="utf-8"?>
<ds:datastoreItem xmlns:ds="http://schemas.openxmlformats.org/officeDocument/2006/customXml" ds:itemID="{D4E62F44-6F1D-4218-90E1-FF3B8A4FB870}">
  <ds:schemaRefs>
    <ds:schemaRef ds:uri="http://schemas.microsoft.com/office/2006/metadata/longProperties"/>
  </ds:schemaRefs>
</ds:datastoreItem>
</file>

<file path=customXml/itemProps3.xml><?xml version="1.0" encoding="utf-8"?>
<ds:datastoreItem xmlns:ds="http://schemas.openxmlformats.org/officeDocument/2006/customXml" ds:itemID="{7D79DE0A-6D9B-4F80-AED3-B75149861D00}">
  <ds:schemaRefs>
    <ds:schemaRef ds:uri="http://schemas.microsoft.com/sharepoint/v3/contenttype/forms"/>
  </ds:schemaRefs>
</ds:datastoreItem>
</file>

<file path=customXml/itemProps4.xml><?xml version="1.0" encoding="utf-8"?>
<ds:datastoreItem xmlns:ds="http://schemas.openxmlformats.org/officeDocument/2006/customXml" ds:itemID="{4048F51D-8403-4F17-9624-7222DA537F20}">
  <ds:schemaRefs>
    <ds:schemaRef ds:uri="http://schemas.microsoft.com/office/2006/metadata/properties"/>
    <ds:schemaRef ds:uri="http://schemas.microsoft.com/office/infopath/2007/PartnerControls"/>
    <ds:schemaRef ds:uri="8d417daa-a7d2-4819-a690-f155032cfc60"/>
  </ds:schemaRefs>
</ds:datastoreItem>
</file>

<file path=docMetadata/LabelInfo.xml><?xml version="1.0" encoding="utf-8"?>
<clbl:labelList xmlns:clbl="http://schemas.microsoft.com/office/2020/mipLabelMetadata">
  <clbl:label id="{8fd7c08e-9c24-436d-a6ad-a8ecb8394d49}" enabled="1" method="Standard" siteId="{6e5a37bb-a961-4e4f-baae-2798a2245f30}" removed="0"/>
</clbl:labelList>
</file>

<file path=docProps/app.xml><?xml version="1.0" encoding="utf-8"?>
<Properties xmlns="http://schemas.openxmlformats.org/officeDocument/2006/extended-properties" xmlns:vt="http://schemas.openxmlformats.org/officeDocument/2006/docPropsVTypes">
  <Template>form-portrait</Template>
  <TotalTime>1</TotalTime>
  <Pages>1</Pages>
  <Words>346</Words>
  <Characters>2044</Characters>
  <Application>Microsoft Office Word</Application>
  <DocSecurity>4</DocSecurity>
  <Lines>17</Lines>
  <Paragraphs>4</Paragraphs>
  <ScaleCrop>false</ScaleCrop>
  <Company>Nottinghamshire County Council</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 - STARTAMP1 - information for relatives friends</dc:title>
  <dc:subject/>
  <dc:creator>pam walton</dc:creator>
  <cp:keywords/>
  <cp:lastModifiedBy>Helen Manser</cp:lastModifiedBy>
  <cp:revision>2</cp:revision>
  <cp:lastPrinted>2025-06-25T08:03:00Z</cp:lastPrinted>
  <dcterms:created xsi:type="dcterms:W3CDTF">2025-08-27T13:31:00Z</dcterms:created>
  <dcterms:modified xsi:type="dcterms:W3CDTF">2025-08-27T13:31:00Z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SharedWithUsers">
    <vt:lpwstr>Nicola Vincent;Shoni Blackburn;Marie Foster</vt:lpwstr>
  </property>
  <property fmtid="{D5CDD505-2E9C-101B-9397-08002B2CF9AE}" pid="3" name="SharedWithUsers">
    <vt:lpwstr>39;#Nicola Vincent;#359;#Shoni Blackburn;#254;#Marie Foster</vt:lpwstr>
  </property>
  <property fmtid="{D5CDD505-2E9C-101B-9397-08002B2CF9AE}" pid="4" name="ContentTypeId">
    <vt:lpwstr>0x010100260882D285008B449534F1CC8720F8A5</vt:lpwstr>
  </property>
  <property fmtid="{D5CDD505-2E9C-101B-9397-08002B2CF9AE}" pid="5" name="MediaServiceImageTags">
    <vt:lpwstr/>
  </property>
</Properties>
</file>